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14F0DF" w14:textId="77777777" w:rsidR="007042A5" w:rsidRDefault="007042A5" w:rsidP="005C108A">
      <w:r>
        <w:rPr>
          <w:noProof/>
          <w:lang w:eastAsia="en-NZ"/>
        </w:rPr>
        <w:drawing>
          <wp:inline distT="0" distB="0" distL="0" distR="0" wp14:anchorId="7047410C" wp14:editId="74ACA1A1">
            <wp:extent cx="1905000" cy="534051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MSLogoNZ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74DA" w14:textId="77777777" w:rsidR="007042A5" w:rsidRDefault="007042A5" w:rsidP="005C108A"/>
    <w:p w14:paraId="06B4A0DF" w14:textId="77777777" w:rsidR="007042A5" w:rsidRDefault="007042A5" w:rsidP="005C108A"/>
    <w:p w14:paraId="5A8C3E09" w14:textId="77777777" w:rsidR="00994651" w:rsidRDefault="00994651" w:rsidP="005C108A"/>
    <w:p w14:paraId="5134D3DB" w14:textId="77777777" w:rsidR="00994651" w:rsidRDefault="00994651" w:rsidP="005C108A"/>
    <w:p w14:paraId="72B06AAC" w14:textId="77777777" w:rsidR="005C108A" w:rsidRDefault="005C108A" w:rsidP="005C108A"/>
    <w:p w14:paraId="74F93AD2" w14:textId="77777777" w:rsidR="005C108A" w:rsidRDefault="005C108A" w:rsidP="005C108A"/>
    <w:p w14:paraId="185291B0" w14:textId="77777777" w:rsidR="005C108A" w:rsidRDefault="005C108A" w:rsidP="005C108A"/>
    <w:p w14:paraId="32ABC91B" w14:textId="77777777" w:rsidR="005C108A" w:rsidRDefault="005C108A" w:rsidP="005C108A"/>
    <w:p w14:paraId="0FCD2532" w14:textId="44693501" w:rsidR="005C108A" w:rsidRDefault="005C108A" w:rsidP="005C108A"/>
    <w:p w14:paraId="13234879" w14:textId="2BE4185D" w:rsidR="00E3259C" w:rsidRDefault="00E3259C" w:rsidP="005C108A"/>
    <w:p w14:paraId="68877842" w14:textId="78F97A3C" w:rsidR="00E3259C" w:rsidRDefault="00E3259C" w:rsidP="005C108A"/>
    <w:p w14:paraId="15D33CE5" w14:textId="17104A3C" w:rsidR="00E3259C" w:rsidRDefault="00E3259C" w:rsidP="005C108A"/>
    <w:p w14:paraId="66FC8E53" w14:textId="23272F91" w:rsidR="00E3259C" w:rsidRDefault="00E3259C" w:rsidP="005C108A"/>
    <w:p w14:paraId="3158A2A5" w14:textId="757C72E2" w:rsidR="00E3259C" w:rsidRDefault="00E3259C" w:rsidP="005C108A"/>
    <w:p w14:paraId="42503007" w14:textId="311412E0" w:rsidR="00E3259C" w:rsidRDefault="00E3259C" w:rsidP="005C108A"/>
    <w:p w14:paraId="6A24E3E7" w14:textId="1791F4C7" w:rsidR="00E3259C" w:rsidRDefault="00E3259C" w:rsidP="005C108A"/>
    <w:p w14:paraId="55683049" w14:textId="723329E0" w:rsidR="00E3259C" w:rsidRDefault="00E3259C" w:rsidP="005C108A"/>
    <w:p w14:paraId="2FDA59BB" w14:textId="430A049C" w:rsidR="00E3259C" w:rsidRDefault="00E3259C" w:rsidP="005C108A"/>
    <w:p w14:paraId="646CB53B" w14:textId="5C41B175" w:rsidR="00E3259C" w:rsidRDefault="00E3259C" w:rsidP="005C108A"/>
    <w:p w14:paraId="4C18B909" w14:textId="38262092" w:rsidR="005C108A" w:rsidRDefault="005C108A" w:rsidP="005C108A"/>
    <w:p w14:paraId="6B7F5C9B" w14:textId="77777777" w:rsidR="005C108A" w:rsidRDefault="005C108A" w:rsidP="005C108A"/>
    <w:p w14:paraId="10108FA9" w14:textId="77777777" w:rsidR="005C108A" w:rsidRDefault="005C108A" w:rsidP="005C108A"/>
    <w:p w14:paraId="666408DB" w14:textId="77777777" w:rsidR="005C108A" w:rsidRDefault="005C108A" w:rsidP="005C108A"/>
    <w:p w14:paraId="26B497D2" w14:textId="77777777" w:rsidR="005C108A" w:rsidRDefault="005C108A" w:rsidP="005C108A"/>
    <w:p w14:paraId="79311A18" w14:textId="77777777" w:rsidR="005C108A" w:rsidRDefault="005C108A" w:rsidP="005C108A"/>
    <w:p w14:paraId="6BC2FD82" w14:textId="77777777" w:rsidR="005C108A" w:rsidRDefault="005C108A" w:rsidP="005C108A"/>
    <w:p w14:paraId="17E051D2" w14:textId="77777777" w:rsidR="005C108A" w:rsidRDefault="005C108A" w:rsidP="005C108A"/>
    <w:p w14:paraId="13AF9DCA" w14:textId="510C8B41" w:rsidR="008641C6" w:rsidRPr="00E3259C" w:rsidRDefault="000E49EA" w:rsidP="005C108A">
      <w:pPr>
        <w:rPr>
          <w:rFonts w:ascii="Segoe UI Black" w:hAnsi="Segoe UI Black" w:cs="Courier New"/>
          <w:b/>
          <w:color w:val="1F497D" w:themeColor="text2"/>
          <w:sz w:val="36"/>
          <w:szCs w:val="20"/>
        </w:rPr>
      </w:pPr>
      <w:r w:rsidRPr="00E3259C">
        <w:rPr>
          <w:rFonts w:ascii="Segoe UI Black" w:hAnsi="Segoe UI Black" w:cs="Courier New"/>
          <w:b/>
          <w:color w:val="1F497D" w:themeColor="text2"/>
          <w:sz w:val="36"/>
          <w:szCs w:val="20"/>
        </w:rPr>
        <w:t>Pinpoint Reports Core</w:t>
      </w:r>
    </w:p>
    <w:p w14:paraId="53450036" w14:textId="77777777" w:rsidR="00DD59DF" w:rsidRPr="00E3259C" w:rsidRDefault="00E518CE" w:rsidP="00DD59DF">
      <w:pPr>
        <w:pStyle w:val="PlainText"/>
        <w:rPr>
          <w:rFonts w:ascii="Segoe UI Black" w:hAnsi="Segoe UI Black"/>
          <w:b/>
          <w:color w:val="1F497D" w:themeColor="text2"/>
          <w:sz w:val="36"/>
        </w:rPr>
      </w:pPr>
      <w:r w:rsidRPr="00E3259C">
        <w:rPr>
          <w:rFonts w:ascii="Segoe UI Black" w:hAnsi="Segoe UI Black"/>
          <w:b/>
          <w:color w:val="1F497D" w:themeColor="text2"/>
          <w:sz w:val="36"/>
        </w:rPr>
        <w:t>Administration Manual</w:t>
      </w:r>
    </w:p>
    <w:p w14:paraId="1925E971" w14:textId="15609B8B" w:rsidR="00670787" w:rsidRPr="005C108A" w:rsidRDefault="00670787" w:rsidP="00DD59DF">
      <w:pPr>
        <w:pStyle w:val="PlainText"/>
        <w:rPr>
          <w:rFonts w:ascii="Segoe UI Black" w:hAnsi="Segoe UI Black" w:cs="Arial"/>
          <w:b/>
          <w:sz w:val="40"/>
          <w:szCs w:val="22"/>
          <w:u w:val="single"/>
        </w:rPr>
      </w:pPr>
      <w:r>
        <w:rPr>
          <w:rFonts w:ascii="Segoe UI Black" w:hAnsi="Segoe UI Black" w:cs="Arial"/>
          <w:b/>
          <w:sz w:val="40"/>
          <w:szCs w:val="22"/>
          <w:u w:val="single"/>
        </w:rPr>
        <w:t xml:space="preserve">Version </w:t>
      </w:r>
      <w:r w:rsidR="006F64B8">
        <w:rPr>
          <w:rFonts w:ascii="Segoe UI Black" w:hAnsi="Segoe UI Black" w:cs="Arial"/>
          <w:b/>
          <w:sz w:val="40"/>
          <w:szCs w:val="22"/>
          <w:u w:val="single"/>
        </w:rPr>
        <w:t>2.0.0</w:t>
      </w:r>
    </w:p>
    <w:p w14:paraId="5E795503" w14:textId="77777777" w:rsidR="00DD59DF" w:rsidRPr="00DD59DF" w:rsidRDefault="00DD59DF" w:rsidP="00DD59DF">
      <w:pPr>
        <w:pStyle w:val="PlainText"/>
        <w:rPr>
          <w:rFonts w:ascii="Calibri" w:hAnsi="Calibri" w:cs="Arial"/>
          <w:b/>
          <w:color w:val="1F497D"/>
          <w:sz w:val="22"/>
          <w:szCs w:val="22"/>
          <w:u w:val="single"/>
        </w:rPr>
      </w:pPr>
    </w:p>
    <w:p w14:paraId="6FBF406F" w14:textId="67C06FB2" w:rsidR="00DD59DF" w:rsidRDefault="00E14FD7" w:rsidP="005C108A">
      <w:r w:rsidRPr="005C108A">
        <w:t xml:space="preserve">Last Updated – </w:t>
      </w:r>
      <w:r w:rsidR="006F64B8">
        <w:t>23 March</w:t>
      </w:r>
      <w:r w:rsidR="000E49EA">
        <w:t xml:space="preserve"> </w:t>
      </w:r>
      <w:r w:rsidR="006F64B8">
        <w:t>2021</w:t>
      </w:r>
    </w:p>
    <w:p w14:paraId="1717D531" w14:textId="77777777" w:rsidR="00EA2D7A" w:rsidRPr="003C1CD5" w:rsidRDefault="00EA2D7A" w:rsidP="003C1CD5">
      <w:pPr>
        <w:pStyle w:val="Heading1"/>
      </w:pPr>
      <w:bookmarkStart w:id="0" w:name="_Toc67471438"/>
      <w:r w:rsidRPr="003C1CD5">
        <w:rPr>
          <w:noProof/>
          <w:lang w:eastAsia="en-NZ"/>
        </w:rPr>
        <w:drawing>
          <wp:inline distT="0" distB="0" distL="0" distR="0" wp14:anchorId="2917A044" wp14:editId="0A6C0DC6">
            <wp:extent cx="5731510" cy="8197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ader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86"/>
                    <a:stretch/>
                  </pic:blipFill>
                  <pic:spPr bwMode="auto"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85A7DD0" w14:textId="77777777" w:rsidR="007042A5" w:rsidRDefault="007042A5" w:rsidP="00AA2518">
      <w:r>
        <w:br w:type="page"/>
      </w:r>
    </w:p>
    <w:p w14:paraId="12995335" w14:textId="77777777" w:rsidR="00DD59DF" w:rsidRPr="00DD59DF" w:rsidRDefault="00DD59DF">
      <w:pPr>
        <w:pStyle w:val="TOCHeading"/>
        <w:rPr>
          <w:rFonts w:ascii="Calibri" w:hAnsi="Calibri"/>
        </w:rPr>
      </w:pPr>
      <w:r w:rsidRPr="00DD59DF">
        <w:rPr>
          <w:rFonts w:ascii="Calibri" w:hAnsi="Calibri"/>
        </w:rPr>
        <w:lastRenderedPageBreak/>
        <w:t>Table of Contents</w:t>
      </w:r>
    </w:p>
    <w:p w14:paraId="56E562BC" w14:textId="301F5F74" w:rsidR="00526A18" w:rsidRDefault="000424A6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r w:rsidRPr="00E14FD7">
        <w:fldChar w:fldCharType="begin"/>
      </w:r>
      <w:r w:rsidR="00DD59DF" w:rsidRPr="00E14FD7">
        <w:instrText xml:space="preserve"> TOC \o "1-3" \h \z \u </w:instrText>
      </w:r>
      <w:r w:rsidRPr="00E14FD7">
        <w:fldChar w:fldCharType="separate"/>
      </w:r>
      <w:hyperlink w:anchor="_Toc67471438" w:history="1">
        <w:bookmarkStart w:id="1" w:name="_Toc67406735"/>
        <w:r w:rsidR="00526A18" w:rsidRPr="009476C4">
          <w:rPr>
            <w:rStyle w:val="Hyperlink"/>
            <w:noProof/>
          </w:rPr>
          <w:drawing>
            <wp:inline distT="0" distB="0" distL="0" distR="0" wp14:anchorId="07D0C431" wp14:editId="6F03450B">
              <wp:extent cx="5731510" cy="819785"/>
              <wp:effectExtent l="0" t="0" r="2540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header.png"/>
                      <pic:cNvPicPr/>
                    </pic:nvPicPr>
                    <pic:blipFill rotWithShape="1"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4986"/>
                      <a:stretch/>
                    </pic:blipFill>
                    <pic:spPr bwMode="auto">
                      <a:xfrm>
                        <a:off x="0" y="0"/>
                        <a:ext cx="5731510" cy="81978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bookmarkEnd w:id="1"/>
        <w:r w:rsidR="00526A18">
          <w:rPr>
            <w:noProof/>
            <w:webHidden/>
          </w:rPr>
          <w:tab/>
        </w:r>
        <w:r w:rsidR="00526A18">
          <w:rPr>
            <w:noProof/>
            <w:webHidden/>
          </w:rPr>
          <w:fldChar w:fldCharType="begin"/>
        </w:r>
        <w:r w:rsidR="00526A18">
          <w:rPr>
            <w:noProof/>
            <w:webHidden/>
          </w:rPr>
          <w:instrText xml:space="preserve"> PAGEREF _Toc67471438 \h </w:instrText>
        </w:r>
        <w:r w:rsidR="00526A18">
          <w:rPr>
            <w:noProof/>
            <w:webHidden/>
          </w:rPr>
        </w:r>
        <w:r w:rsidR="00526A18"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</w:t>
        </w:r>
        <w:r w:rsidR="00526A18">
          <w:rPr>
            <w:noProof/>
            <w:webHidden/>
          </w:rPr>
          <w:fldChar w:fldCharType="end"/>
        </w:r>
      </w:hyperlink>
    </w:p>
    <w:p w14:paraId="39099C64" w14:textId="6BBDEC2F" w:rsidR="00526A18" w:rsidRDefault="00526A18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39" w:history="1">
        <w:r w:rsidRPr="009476C4">
          <w:rPr>
            <w:rStyle w:val="Hyperlink"/>
            <w:noProof/>
          </w:rPr>
          <w:t>License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C176DA" w14:textId="4DF724FE" w:rsidR="00526A18" w:rsidRDefault="00526A18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40" w:history="1">
        <w:r w:rsidRPr="009476C4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F970D2" w14:textId="127B80C4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41" w:history="1">
        <w:r w:rsidRPr="009476C4">
          <w:rPr>
            <w:rStyle w:val="Hyperlink"/>
            <w:noProof/>
          </w:rPr>
          <w:t>Report Page Components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46A0A24" w14:textId="6711C036" w:rsidR="00526A18" w:rsidRDefault="00526A18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42" w:history="1">
        <w:r w:rsidRPr="009476C4">
          <w:rPr>
            <w:rStyle w:val="Hyperlink"/>
            <w:noProof/>
          </w:rPr>
          <w:t>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140FD3" w14:textId="57630DD4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43" w:history="1">
        <w:r w:rsidRPr="009476C4">
          <w:rPr>
            <w:rStyle w:val="Hyperlink"/>
            <w:noProof/>
          </w:rPr>
          <w:t>Minimum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AFD829" w14:textId="09D382A2" w:rsidR="00526A18" w:rsidRDefault="00526A18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44" w:history="1">
        <w:r w:rsidRPr="009476C4">
          <w:rPr>
            <w:rStyle w:val="Hyperlink"/>
            <w:noProof/>
          </w:rPr>
          <w:t>Web Server Configuration – Windows IIS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C0473D0" w14:textId="4E9E63FC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45" w:history="1">
        <w:r w:rsidRPr="009476C4">
          <w:rPr>
            <w:rStyle w:val="Hyperlink"/>
            <w:noProof/>
          </w:rPr>
          <w:t>Web.config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DBC102" w14:textId="04D53BF0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46" w:history="1">
        <w:r w:rsidRPr="009476C4">
          <w:rPr>
            <w:rStyle w:val="Hyperlink"/>
            <w:noProof/>
          </w:rPr>
          <w:t>Connection Strings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68870C0" w14:textId="6F4CFFFC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47" w:history="1">
        <w:r w:rsidRPr="009476C4">
          <w:rPr>
            <w:rStyle w:val="Hyperlink"/>
            <w:noProof/>
          </w:rPr>
          <w:t>Timeout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B5A3584" w14:textId="7DA91A84" w:rsidR="00526A18" w:rsidRDefault="00526A18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48" w:history="1">
        <w:r w:rsidRPr="009476C4">
          <w:rPr>
            <w:rStyle w:val="Hyperlink"/>
            <w:noProof/>
          </w:rPr>
          <w:t>Config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EC3D289" w14:textId="3CDF140D" w:rsidR="00526A18" w:rsidRDefault="00526A18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49" w:history="1">
        <w:r w:rsidRPr="009476C4">
          <w:rPr>
            <w:rStyle w:val="Hyperlink"/>
            <w:noProof/>
          </w:rPr>
          <w:t>Config Files –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70937B" w14:textId="0CBD7E94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50" w:history="1">
        <w:r w:rsidRPr="009476C4">
          <w:rPr>
            <w:rStyle w:val="Hyperlink"/>
            <w:noProof/>
          </w:rPr>
          <w:t>&lt;Settings&gt;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ED6BAFC" w14:textId="1017C31E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51" w:history="1">
        <w:r w:rsidRPr="009476C4">
          <w:rPr>
            <w:rStyle w:val="Hyperlink"/>
            <w:noProof/>
          </w:rPr>
          <w:t>GDAL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D04591" w14:textId="287F5862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52" w:history="1">
        <w:r w:rsidRPr="009476C4">
          <w:rPr>
            <w:rStyle w:val="Hyperlink"/>
            <w:noProof/>
          </w:rPr>
          <w:t>&lt;GDAL&gt;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709945B" w14:textId="028B1C2D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53" w:history="1">
        <w:r w:rsidRPr="009476C4">
          <w:rPr>
            <w:rStyle w:val="Hyperlink"/>
            <w:noProof/>
          </w:rPr>
          <w:t>&lt;GDAL_Home&gt;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58D483F" w14:textId="692CCD3E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54" w:history="1">
        <w:r w:rsidRPr="009476C4">
          <w:rPr>
            <w:rStyle w:val="Hyperlink"/>
            <w:noProof/>
          </w:rPr>
          <w:t>QGIS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8193C8E" w14:textId="56C461CB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55" w:history="1">
        <w:r w:rsidRPr="009476C4">
          <w:rPr>
            <w:rStyle w:val="Hyperlink"/>
            <w:noProof/>
          </w:rPr>
          <w:t>&lt;QGIS&gt;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34D8BF" w14:textId="5FB5D3DF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56" w:history="1">
        <w:r w:rsidRPr="009476C4">
          <w:rPr>
            <w:rStyle w:val="Hyperlink"/>
            <w:noProof/>
          </w:rPr>
          <w:t>&lt;QPTLayout&gt;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6BE3F6" w14:textId="2AC5C30A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57" w:history="1">
        <w:r w:rsidRPr="009476C4">
          <w:rPr>
            <w:rStyle w:val="Hyperlink"/>
            <w:noProof/>
          </w:rPr>
          <w:t>&lt;SQLConnections&gt;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1546A2" w14:textId="201F4DCB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58" w:history="1">
        <w:r w:rsidRPr="009476C4">
          <w:rPr>
            <w:rStyle w:val="Hyperlink"/>
            <w:noProof/>
          </w:rPr>
          <w:t>&lt;Labels&gt;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438EC3" w14:textId="27D193DD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59" w:history="1">
        <w:r w:rsidRPr="009476C4">
          <w:rPr>
            <w:rStyle w:val="Hyperlink"/>
            <w:noProof/>
          </w:rPr>
          <w:t>&lt;Images&gt;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8C8CDD9" w14:textId="75243D43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60" w:history="1">
        <w:r w:rsidRPr="009476C4">
          <w:rPr>
            <w:rStyle w:val="Hyperlink"/>
            <w:noProof/>
          </w:rPr>
          <w:t>Page Generation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8DACCF" w14:textId="1BC3E9E2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61" w:history="1">
        <w:r w:rsidRPr="009476C4">
          <w:rPr>
            <w:rStyle w:val="Hyperlink"/>
            <w:noProof/>
          </w:rPr>
          <w:t>&lt;PageGeneration&gt;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2B7D21" w14:textId="2D95647B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62" w:history="1">
        <w:r w:rsidRPr="009476C4">
          <w:rPr>
            <w:rStyle w:val="Hyperlink"/>
            <w:noProof/>
          </w:rPr>
          <w:t>Output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76C4577" w14:textId="470663A0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63" w:history="1">
        <w:r w:rsidRPr="009476C4">
          <w:rPr>
            <w:rStyle w:val="Hyperlink"/>
            <w:noProof/>
          </w:rPr>
          <w:t>&lt;Output&gt;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FB19DFA" w14:textId="46839CF7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64" w:history="1">
        <w:r w:rsidRPr="009476C4">
          <w:rPr>
            <w:rStyle w:val="Hyperlink"/>
            <w:noProof/>
          </w:rPr>
          <w:t>&lt;PDF&gt;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C065F0E" w14:textId="4C4DB1B4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65" w:history="1">
        <w:r w:rsidRPr="009476C4">
          <w:rPr>
            <w:rStyle w:val="Hyperlink"/>
            <w:noProof/>
          </w:rPr>
          <w:t>&lt;Metadata&gt;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B7970C2" w14:textId="38E202B2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66" w:history="1">
        <w:r w:rsidRPr="009476C4">
          <w:rPr>
            <w:rStyle w:val="Hyperlink"/>
            <w:noProof/>
          </w:rPr>
          <w:t>&lt;Title&gt;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E77FB1" w14:textId="59C900F9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67" w:history="1">
        <w:r w:rsidRPr="009476C4">
          <w:rPr>
            <w:rStyle w:val="Hyperlink"/>
            <w:noProof/>
          </w:rPr>
          <w:t>&lt;Author&gt;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81A9281" w14:textId="547DBED6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68" w:history="1">
        <w:r w:rsidRPr="009476C4">
          <w:rPr>
            <w:rStyle w:val="Hyperlink"/>
            <w:noProof/>
          </w:rPr>
          <w:t>&lt;Subject&gt;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E73133C" w14:textId="1747A569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69" w:history="1">
        <w:r w:rsidRPr="009476C4">
          <w:rPr>
            <w:rStyle w:val="Hyperlink"/>
            <w:noProof/>
          </w:rPr>
          <w:t>&lt;Keywords&gt;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FB5E3BA" w14:textId="75A8328D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70" w:history="1">
        <w:r w:rsidRPr="009476C4">
          <w:rPr>
            <w:rStyle w:val="Hyperlink"/>
            <w:noProof/>
          </w:rPr>
          <w:t>&lt;Security&gt;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FEE2506" w14:textId="5F631462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71" w:history="1">
        <w:r w:rsidRPr="009476C4">
          <w:rPr>
            <w:rStyle w:val="Hyperlink"/>
            <w:noProof/>
          </w:rPr>
          <w:t>&lt;OwnerPassword&gt;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0F117A" w14:textId="0361BE70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72" w:history="1">
        <w:r w:rsidRPr="009476C4">
          <w:rPr>
            <w:rStyle w:val="Hyperlink"/>
            <w:noProof/>
          </w:rPr>
          <w:t>&lt;UserPassword&gt;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1E34EF" w14:textId="6A128176" w:rsidR="00526A18" w:rsidRDefault="00526A18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73" w:history="1">
        <w:r w:rsidRPr="009476C4">
          <w:rPr>
            <w:rStyle w:val="Hyperlink"/>
            <w:noProof/>
          </w:rPr>
          <w:t>Config Files –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8E196D4" w14:textId="2F199815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74" w:history="1">
        <w:r w:rsidRPr="009476C4">
          <w:rPr>
            <w:rStyle w:val="Hyperlink"/>
            <w:noProof/>
          </w:rPr>
          <w:t>&lt;Pages&gt;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1643356" w14:textId="149DB05C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75" w:history="1">
        <w:r w:rsidRPr="009476C4">
          <w:rPr>
            <w:rStyle w:val="Hyperlink"/>
            <w:noProof/>
          </w:rPr>
          <w:t>Footer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C12286E" w14:textId="4E9EF216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76" w:history="1">
        <w:r w:rsidRPr="009476C4">
          <w:rPr>
            <w:rStyle w:val="Hyperlink"/>
            <w:noProof/>
          </w:rPr>
          <w:t>&lt;FooterTemplate&gt;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FA5FB06" w14:textId="77827590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77" w:history="1">
        <w:r w:rsidRPr="009476C4">
          <w:rPr>
            <w:rStyle w:val="Hyperlink"/>
            <w:noProof/>
          </w:rPr>
          <w:t>&lt;FooterText&gt;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9BE0C8" w14:textId="0888A55D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78" w:history="1">
        <w:r w:rsidRPr="009476C4">
          <w:rPr>
            <w:rStyle w:val="Hyperlink"/>
            <w:noProof/>
          </w:rPr>
          <w:t>&lt;FooterPageNumbers&gt;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00B3D10" w14:textId="1783C65A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79" w:history="1">
        <w:r w:rsidRPr="009476C4">
          <w:rPr>
            <w:rStyle w:val="Hyperlink"/>
            <w:noProof/>
          </w:rPr>
          <w:t>Page &gt; Title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A325194" w14:textId="51D0FED8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80" w:history="1">
        <w:r w:rsidRPr="009476C4">
          <w:rPr>
            <w:rStyle w:val="Hyperlink"/>
            <w:noProof/>
          </w:rPr>
          <w:t>&lt;Page&gt;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770482D" w14:textId="3B95ECD2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81" w:history="1">
        <w:r w:rsidRPr="009476C4">
          <w:rPr>
            <w:rStyle w:val="Hyperlink"/>
            <w:noProof/>
          </w:rPr>
          <w:t>&lt;PageGeneration&gt;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98D9CAC" w14:textId="188F2D94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82" w:history="1">
        <w:r w:rsidRPr="009476C4">
          <w:rPr>
            <w:rStyle w:val="Hyperlink"/>
            <w:noProof/>
          </w:rPr>
          <w:t>&lt;TitlePage&gt;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8C04069" w14:textId="36D92206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83" w:history="1">
        <w:r w:rsidRPr="009476C4">
          <w:rPr>
            <w:rStyle w:val="Hyperlink"/>
            <w:noProof/>
          </w:rPr>
          <w:t>Page &gt; Foreign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273D263" w14:textId="33730266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84" w:history="1">
        <w:r w:rsidRPr="009476C4">
          <w:rPr>
            <w:rStyle w:val="Hyperlink"/>
            <w:noProof/>
          </w:rPr>
          <w:t>&lt;Page&gt;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05AFC6E" w14:textId="6B48C53C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85" w:history="1">
        <w:r w:rsidRPr="009476C4">
          <w:rPr>
            <w:rStyle w:val="Hyperlink"/>
            <w:noProof/>
          </w:rPr>
          <w:t>&lt;PageGeneration&gt;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D92C0FC" w14:textId="23DC40FF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86" w:history="1">
        <w:r w:rsidRPr="009476C4">
          <w:rPr>
            <w:rStyle w:val="Hyperlink"/>
            <w:noProof/>
          </w:rPr>
          <w:t>&lt;ForeignPages&gt;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2023FCA" w14:textId="116E6A33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87" w:history="1">
        <w:r w:rsidRPr="009476C4">
          <w:rPr>
            <w:rStyle w:val="Hyperlink"/>
            <w:noProof/>
          </w:rPr>
          <w:t>&lt;ForeignPage&gt;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B5603B9" w14:textId="3EF01B7F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88" w:history="1">
        <w:r w:rsidRPr="009476C4">
          <w:rPr>
            <w:rStyle w:val="Hyperlink"/>
            <w:noProof/>
          </w:rPr>
          <w:t>&lt;ForeignSQLPages&gt;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DD993CA" w14:textId="01B2FA40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89" w:history="1">
        <w:r w:rsidRPr="009476C4">
          <w:rPr>
            <w:rStyle w:val="Hyperlink"/>
            <w:noProof/>
          </w:rPr>
          <w:t>&lt;ForeignSQLPage&gt;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F07A671" w14:textId="3F7B3B90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90" w:history="1">
        <w:r w:rsidRPr="009476C4">
          <w:rPr>
            <w:rStyle w:val="Hyperlink"/>
            <w:noProof/>
          </w:rPr>
          <w:t>&lt;SQL&gt;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38912D7" w14:textId="6B52A62A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91" w:history="1">
        <w:r w:rsidRPr="009476C4">
          <w:rPr>
            <w:rStyle w:val="Hyperlink"/>
            <w:noProof/>
          </w:rPr>
          <w:t>Page &gt; Report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CA4C17B" w14:textId="6D9BB94E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92" w:history="1">
        <w:r w:rsidRPr="009476C4">
          <w:rPr>
            <w:rStyle w:val="Hyperlink"/>
            <w:noProof/>
          </w:rPr>
          <w:t>&lt;Page&gt;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79F83CC" w14:textId="2A075CFC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93" w:history="1">
        <w:r w:rsidRPr="009476C4">
          <w:rPr>
            <w:rStyle w:val="Hyperlink"/>
            <w:noProof/>
          </w:rPr>
          <w:t>&lt;PageGeneration&gt;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D8FE32F" w14:textId="0EB73839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94" w:history="1">
        <w:r w:rsidRPr="009476C4">
          <w:rPr>
            <w:rStyle w:val="Hyperlink"/>
            <w:noProof/>
          </w:rPr>
          <w:t>Page &gt; Report Pages &gt; Map Images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40B2CC8" w14:textId="344C0E13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95" w:history="1">
        <w:r w:rsidRPr="009476C4">
          <w:rPr>
            <w:rStyle w:val="Hyperlink"/>
            <w:noProof/>
          </w:rPr>
          <w:t>&lt;MapImage&gt;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BC1E307" w14:textId="693C9663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96" w:history="1">
        <w:r w:rsidRPr="009476C4">
          <w:rPr>
            <w:rStyle w:val="Hyperlink"/>
            <w:noProof/>
          </w:rPr>
          <w:t>&lt;URI&gt;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82F4C5F" w14:textId="592D1F59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97" w:history="1">
        <w:r w:rsidRPr="009476C4">
          <w:rPr>
            <w:rStyle w:val="Hyperlink"/>
            <w:noProof/>
          </w:rPr>
          <w:t>Page &gt; Report Pages &gt; Map Images &gt; Scales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991C7A1" w14:textId="4BD932BA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98" w:history="1">
        <w:r w:rsidRPr="009476C4">
          <w:rPr>
            <w:rStyle w:val="Hyperlink"/>
            <w:noProof/>
          </w:rPr>
          <w:t>&lt;ScaleFeature&gt;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8A453B6" w14:textId="3820D837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499" w:history="1">
        <w:r w:rsidRPr="009476C4">
          <w:rPr>
            <w:rStyle w:val="Hyperlink"/>
            <w:noProof/>
          </w:rPr>
          <w:t>&lt;URI&gt;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32C605B" w14:textId="0D16B63D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00" w:history="1">
        <w:r w:rsidRPr="009476C4">
          <w:rPr>
            <w:rStyle w:val="Hyperlink"/>
            <w:noProof/>
          </w:rPr>
          <w:t>&lt;SQL&gt;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8796AFB" w14:textId="07816540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01" w:history="1">
        <w:r w:rsidRPr="009476C4">
          <w:rPr>
            <w:rStyle w:val="Hyperlink"/>
            <w:noProof/>
          </w:rPr>
          <w:t>&lt;ScaleRanges&gt;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50A1CEB" w14:textId="0797E98F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02" w:history="1">
        <w:r w:rsidRPr="009476C4">
          <w:rPr>
            <w:rStyle w:val="Hyperlink"/>
            <w:noProof/>
          </w:rPr>
          <w:t>&lt;ScaleRange&gt;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0040EE8" w14:textId="7A1BE7A1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03" w:history="1">
        <w:r w:rsidRPr="009476C4">
          <w:rPr>
            <w:rStyle w:val="Hyperlink"/>
            <w:noProof/>
          </w:rPr>
          <w:t>Page &gt; Report Pages &gt; Map Images &gt; Map 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6BCA236" w14:textId="4E3BC703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04" w:history="1">
        <w:r w:rsidRPr="009476C4">
          <w:rPr>
            <w:rStyle w:val="Hyperlink"/>
            <w:noProof/>
          </w:rPr>
          <w:t>&lt;MapFeatures&gt;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DA7D9D8" w14:textId="6F4A0117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05" w:history="1">
        <w:r w:rsidRPr="009476C4">
          <w:rPr>
            <w:rStyle w:val="Hyperlink"/>
            <w:noProof/>
          </w:rPr>
          <w:t>&lt;MapFeature&gt;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B5D006B" w14:textId="1F9E03A3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06" w:history="1">
        <w:r w:rsidRPr="009476C4">
          <w:rPr>
            <w:rStyle w:val="Hyperlink"/>
            <w:noProof/>
          </w:rPr>
          <w:t>&lt;URI&gt;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9E5F79D" w14:textId="36B3448C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07" w:history="1">
        <w:r w:rsidRPr="009476C4">
          <w:rPr>
            <w:rStyle w:val="Hyperlink"/>
            <w:noProof/>
          </w:rPr>
          <w:t>&lt;SQL&gt;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6592DDC" w14:textId="008E12DB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08" w:history="1">
        <w:r w:rsidRPr="009476C4">
          <w:rPr>
            <w:rStyle w:val="Hyperlink"/>
            <w:noProof/>
          </w:rPr>
          <w:t>&lt;Brush&gt;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6411303" w14:textId="7B515347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09" w:history="1">
        <w:r w:rsidRPr="009476C4">
          <w:rPr>
            <w:rStyle w:val="Hyperlink"/>
            <w:noProof/>
          </w:rPr>
          <w:t>&lt;Pen&gt;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9831582" w14:textId="3F2DA99C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10" w:history="1">
        <w:r w:rsidRPr="009476C4">
          <w:rPr>
            <w:rStyle w:val="Hyperlink"/>
            <w:noProof/>
          </w:rPr>
          <w:t>&lt;Draw&gt;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4DCF7A4" w14:textId="3CCC958F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11" w:history="1">
        <w:r w:rsidRPr="009476C4">
          <w:rPr>
            <w:rStyle w:val="Hyperlink"/>
            <w:noProof/>
          </w:rPr>
          <w:t>Page &gt; Report Pages &gt; Floating Images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C151921" w14:textId="7EB3E016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12" w:history="1">
        <w:r w:rsidRPr="009476C4">
          <w:rPr>
            <w:rStyle w:val="Hyperlink"/>
            <w:noProof/>
          </w:rPr>
          <w:t>&lt;FloatingImages&gt;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071FCED" w14:textId="42029600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13" w:history="1">
        <w:r w:rsidRPr="009476C4">
          <w:rPr>
            <w:rStyle w:val="Hyperlink"/>
            <w:noProof/>
          </w:rPr>
          <w:t>&lt;FloatingImage&gt;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000E657" w14:textId="7B3BA2A6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14" w:history="1">
        <w:r w:rsidRPr="009476C4">
          <w:rPr>
            <w:rStyle w:val="Hyperlink"/>
            <w:noProof/>
          </w:rPr>
          <w:t>&lt;URI&gt;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D917410" w14:textId="3C6F6BE8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15" w:history="1">
        <w:r w:rsidRPr="009476C4">
          <w:rPr>
            <w:rStyle w:val="Hyperlink"/>
            <w:noProof/>
          </w:rPr>
          <w:t>Page &gt; Report Pages &gt; Data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01E8F8F" w14:textId="16CA85C2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16" w:history="1">
        <w:r w:rsidRPr="009476C4">
          <w:rPr>
            <w:rStyle w:val="Hyperlink"/>
            <w:noProof/>
          </w:rPr>
          <w:t>&lt;DataTables&gt;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F7643A1" w14:textId="4FC9CC15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17" w:history="1">
        <w:r w:rsidRPr="009476C4">
          <w:rPr>
            <w:rStyle w:val="Hyperlink"/>
            <w:noProof/>
          </w:rPr>
          <w:t>&lt;SQLDataTable&gt;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70D59CC" w14:textId="237CABC9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18" w:history="1">
        <w:r w:rsidRPr="009476C4">
          <w:rPr>
            <w:rStyle w:val="Hyperlink"/>
            <w:noProof/>
          </w:rPr>
          <w:t>&lt;SQL&gt;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63AA694" w14:textId="5608EC9C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19" w:history="1">
        <w:r w:rsidRPr="009476C4">
          <w:rPr>
            <w:rStyle w:val="Hyperlink"/>
            <w:noProof/>
          </w:rPr>
          <w:t>&lt;JSONDataTable&gt;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3152978" w14:textId="12DD31CB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20" w:history="1">
        <w:r w:rsidRPr="009476C4">
          <w:rPr>
            <w:rStyle w:val="Hyperlink"/>
            <w:noProof/>
          </w:rPr>
          <w:t>&lt;JSON&gt;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DE4D927" w14:textId="0CDBB0C1" w:rsidR="00526A18" w:rsidRDefault="00526A18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21" w:history="1">
        <w:r w:rsidRPr="009476C4">
          <w:rPr>
            <w:rStyle w:val="Hyperlink"/>
            <w:noProof/>
          </w:rPr>
          <w:t>Page Templates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F6B90FA" w14:textId="3E46DCAD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22" w:history="1">
        <w:r w:rsidRPr="009476C4">
          <w:rPr>
            <w:rStyle w:val="Hyperlink"/>
            <w:noProof/>
          </w:rPr>
          <w:t>Running QGIS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CA57833" w14:textId="14EEED42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23" w:history="1">
        <w:r w:rsidRPr="009476C4">
          <w:rPr>
            <w:rStyle w:val="Hyperlink"/>
            <w:noProof/>
          </w:rPr>
          <w:t>Creating a QGIS Layout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3010AE7" w14:textId="74ACFF8B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24" w:history="1">
        <w:r w:rsidRPr="009476C4">
          <w:rPr>
            <w:rStyle w:val="Hyperlink"/>
            <w:noProof/>
          </w:rPr>
          <w:t>Adding QGIS Layout Template Components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A0C199C" w14:textId="0DCDA4B6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25" w:history="1">
        <w:r w:rsidRPr="009476C4">
          <w:rPr>
            <w:rStyle w:val="Hyperlink"/>
            <w:noProof/>
          </w:rPr>
          <w:t>Map Image Placeholder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D3F3967" w14:textId="6BF7F416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26" w:history="1">
        <w:r w:rsidRPr="009476C4">
          <w:rPr>
            <w:rStyle w:val="Hyperlink"/>
            <w:noProof/>
          </w:rPr>
          <w:t>Data Tables Placeholder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D8A2C69" w14:textId="3B096C1F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27" w:history="1">
        <w:r w:rsidRPr="009476C4">
          <w:rPr>
            <w:rStyle w:val="Hyperlink"/>
            <w:noProof/>
          </w:rPr>
          <w:t>Data Table Styles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8D6AC0F" w14:textId="6D843950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28" w:history="1">
        <w:r w:rsidRPr="009476C4">
          <w:rPr>
            <w:rStyle w:val="Hyperlink"/>
            <w:noProof/>
          </w:rPr>
          <w:t>Page Borders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E93954A" w14:textId="46EA1721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29" w:history="1">
        <w:r w:rsidRPr="009476C4">
          <w:rPr>
            <w:rStyle w:val="Hyperlink"/>
            <w:noProof/>
          </w:rPr>
          <w:t>Page Images (Static)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ED3098F" w14:textId="3C5BDDE8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30" w:history="1">
        <w:r w:rsidRPr="009476C4">
          <w:rPr>
            <w:rStyle w:val="Hyperlink"/>
            <w:noProof/>
          </w:rPr>
          <w:t>Page Images (Dynamic via SQL)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12265FA" w14:textId="25BC8634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31" w:history="1">
        <w:r w:rsidRPr="009476C4">
          <w:rPr>
            <w:rStyle w:val="Hyperlink"/>
            <w:noProof/>
          </w:rPr>
          <w:t>Single Map Scale Label (for single map on page)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FAEF60C" w14:textId="4944A084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32" w:history="1">
        <w:r w:rsidRPr="009476C4">
          <w:rPr>
            <w:rStyle w:val="Hyperlink"/>
            <w:noProof/>
          </w:rPr>
          <w:t>Page Original Sheet Size Label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621F61D" w14:textId="5CFC10CA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33" w:history="1">
        <w:r w:rsidRPr="009476C4">
          <w:rPr>
            <w:rStyle w:val="Hyperlink"/>
            <w:noProof/>
          </w:rPr>
          <w:t>Page Printed Date Label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FEB8283" w14:textId="6D5C697C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34" w:history="1">
        <w:r w:rsidRPr="009476C4">
          <w:rPr>
            <w:rStyle w:val="Hyperlink"/>
            <w:noProof/>
          </w:rPr>
          <w:t>Page Labels (Static)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8FABC7A" w14:textId="10F53B47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35" w:history="1">
        <w:r w:rsidRPr="009476C4">
          <w:rPr>
            <w:rStyle w:val="Hyperlink"/>
            <w:noProof/>
          </w:rPr>
          <w:t>Page Labels (Dynamic via SQL)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61D4279" w14:textId="4C28B024" w:rsidR="00526A18" w:rsidRDefault="00526A18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36" w:history="1">
        <w:r w:rsidRPr="009476C4">
          <w:rPr>
            <w:rStyle w:val="Hyperlink"/>
            <w:noProof/>
          </w:rPr>
          <w:t>Page Title Label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B8C17F8" w14:textId="4ED4FD4A" w:rsidR="00526A18" w:rsidRDefault="00526A18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37" w:history="1">
        <w:r w:rsidRPr="009476C4">
          <w:rPr>
            <w:rStyle w:val="Hyperlink"/>
            <w:noProof/>
          </w:rPr>
          <w:t>Application Launch 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88029D0" w14:textId="6736831C" w:rsidR="00526A18" w:rsidRDefault="00526A18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NZ"/>
        </w:rPr>
      </w:pPr>
      <w:hyperlink w:anchor="_Toc67471538" w:history="1">
        <w:r w:rsidRPr="009476C4">
          <w:rPr>
            <w:rStyle w:val="Hyperlink"/>
            <w:noProof/>
          </w:rPr>
          <w:t>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_Toc67471538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012A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CB97948" w14:textId="5F583B3C" w:rsidR="00F521CA" w:rsidRPr="00F521CA" w:rsidRDefault="000424A6" w:rsidP="00F521CA">
      <w:r w:rsidRPr="00E14FD7">
        <w:rPr>
          <w:rFonts w:ascii="Calibri" w:hAnsi="Calibri"/>
        </w:rPr>
        <w:fldChar w:fldCharType="end"/>
      </w:r>
    </w:p>
    <w:p w14:paraId="026EA344" w14:textId="77777777" w:rsidR="00F521CA" w:rsidRDefault="00F521CA" w:rsidP="00F521CA"/>
    <w:p w14:paraId="697A0E97" w14:textId="77777777" w:rsidR="00F521CA" w:rsidRDefault="00F521CA" w:rsidP="00F521CA">
      <w:pPr>
        <w:sectPr w:rsidR="00F521CA" w:rsidSect="007042A5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6B767FB9" w14:textId="64143D6F" w:rsidR="00D633EB" w:rsidRDefault="00D633EB" w:rsidP="0097346E">
      <w:pPr>
        <w:pStyle w:val="Heading1"/>
      </w:pPr>
      <w:bookmarkStart w:id="2" w:name="_Toc67471439"/>
      <w:r>
        <w:lastRenderedPageBreak/>
        <w:t>License</w:t>
      </w:r>
      <w:bookmarkEnd w:id="2"/>
    </w:p>
    <w:p w14:paraId="19E6A8B1" w14:textId="5DCDB0C9" w:rsidR="00D633EB" w:rsidRDefault="00D633EB" w:rsidP="00D633EB"/>
    <w:p w14:paraId="3703F227" w14:textId="181F2F78" w:rsidR="00D633EB" w:rsidRDefault="00D633EB" w:rsidP="00D633EB">
      <w:r w:rsidRPr="00D633EB">
        <w:drawing>
          <wp:inline distT="0" distB="0" distL="0" distR="0" wp14:anchorId="1602C35D" wp14:editId="030D91F1">
            <wp:extent cx="5505733" cy="11303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DE3D" w14:textId="3C70A1B2" w:rsidR="00D633EB" w:rsidRDefault="00D633EB" w:rsidP="00D633EB">
      <w:r w:rsidRPr="00D633EB">
        <w:drawing>
          <wp:inline distT="0" distB="0" distL="0" distR="0" wp14:anchorId="47F7F544" wp14:editId="0E89161C">
            <wp:extent cx="5493032" cy="12256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10DB" w14:textId="77777777" w:rsidR="00D633EB" w:rsidRDefault="00D633EB" w:rsidP="00D633EB">
      <w:bookmarkStart w:id="3" w:name="_GoBack"/>
      <w:bookmarkEnd w:id="3"/>
    </w:p>
    <w:p w14:paraId="7A886798" w14:textId="77777777" w:rsidR="00D633EB" w:rsidRPr="00D633EB" w:rsidRDefault="00D633EB" w:rsidP="00D633EB">
      <w:pPr>
        <w:rPr>
          <w:sz w:val="20"/>
        </w:rPr>
      </w:pPr>
      <w:r w:rsidRPr="00D633EB">
        <w:rPr>
          <w:sz w:val="20"/>
        </w:rPr>
        <w:t>MIT License</w:t>
      </w:r>
    </w:p>
    <w:p w14:paraId="5DFB3AD0" w14:textId="77777777" w:rsidR="00D633EB" w:rsidRPr="00D633EB" w:rsidRDefault="00D633EB" w:rsidP="00D633EB">
      <w:pPr>
        <w:rPr>
          <w:sz w:val="20"/>
        </w:rPr>
      </w:pPr>
    </w:p>
    <w:p w14:paraId="0A0C1C80" w14:textId="77777777" w:rsidR="00D633EB" w:rsidRPr="00D633EB" w:rsidRDefault="00D633EB" w:rsidP="00D633EB">
      <w:pPr>
        <w:rPr>
          <w:sz w:val="20"/>
        </w:rPr>
      </w:pPr>
      <w:r w:rsidRPr="00D633EB">
        <w:rPr>
          <w:sz w:val="20"/>
        </w:rPr>
        <w:t>Copyright (c) 2021 Whanganui District Council</w:t>
      </w:r>
    </w:p>
    <w:p w14:paraId="0DAE134D" w14:textId="77777777" w:rsidR="00D633EB" w:rsidRPr="00D633EB" w:rsidRDefault="00D633EB" w:rsidP="00D633EB">
      <w:pPr>
        <w:rPr>
          <w:sz w:val="20"/>
        </w:rPr>
      </w:pPr>
    </w:p>
    <w:p w14:paraId="79173A83" w14:textId="2C52D8E4" w:rsidR="00D633EB" w:rsidRPr="00D633EB" w:rsidRDefault="00D633EB" w:rsidP="00D633EB">
      <w:pPr>
        <w:rPr>
          <w:sz w:val="20"/>
        </w:rPr>
      </w:pPr>
      <w:r w:rsidRPr="00D633EB">
        <w:rPr>
          <w:sz w:val="20"/>
        </w:rPr>
        <w:t>Permission is hereby granted, free of charge, to any person obtaining a copy</w:t>
      </w:r>
      <w:r w:rsidR="00D92AB2">
        <w:rPr>
          <w:sz w:val="20"/>
        </w:rPr>
        <w:t xml:space="preserve"> </w:t>
      </w:r>
      <w:r w:rsidRPr="00D633EB">
        <w:rPr>
          <w:sz w:val="20"/>
        </w:rPr>
        <w:t>of this software and associated documentation files (the "Software"), to deal</w:t>
      </w:r>
      <w:r w:rsidR="00D92AB2">
        <w:rPr>
          <w:sz w:val="20"/>
        </w:rPr>
        <w:t xml:space="preserve"> </w:t>
      </w:r>
      <w:r w:rsidRPr="00D633EB">
        <w:rPr>
          <w:sz w:val="20"/>
        </w:rPr>
        <w:t>in the Software without restriction, including without limitation the rights</w:t>
      </w:r>
      <w:r w:rsidR="00D92AB2">
        <w:rPr>
          <w:sz w:val="20"/>
        </w:rPr>
        <w:t xml:space="preserve"> </w:t>
      </w:r>
      <w:r w:rsidRPr="00D633EB">
        <w:rPr>
          <w:sz w:val="20"/>
        </w:rPr>
        <w:t>to use, copy, modify, merge, publish, distribute, sublicense, and/or sell</w:t>
      </w:r>
      <w:r w:rsidR="00D92AB2">
        <w:rPr>
          <w:sz w:val="20"/>
        </w:rPr>
        <w:t xml:space="preserve"> </w:t>
      </w:r>
      <w:r w:rsidRPr="00D633EB">
        <w:rPr>
          <w:sz w:val="20"/>
        </w:rPr>
        <w:t>copies of the Software, and to permit persons to whom the Software is</w:t>
      </w:r>
      <w:r w:rsidR="00D92AB2">
        <w:rPr>
          <w:sz w:val="20"/>
        </w:rPr>
        <w:t xml:space="preserve"> </w:t>
      </w:r>
      <w:r w:rsidRPr="00D633EB">
        <w:rPr>
          <w:sz w:val="20"/>
        </w:rPr>
        <w:t>furnished to do so, subject to the following conditions:</w:t>
      </w:r>
    </w:p>
    <w:p w14:paraId="0B2CBEA9" w14:textId="77777777" w:rsidR="00D633EB" w:rsidRPr="00D633EB" w:rsidRDefault="00D633EB" w:rsidP="00D633EB">
      <w:pPr>
        <w:rPr>
          <w:sz w:val="20"/>
        </w:rPr>
      </w:pPr>
    </w:p>
    <w:p w14:paraId="2E019068" w14:textId="6F8C475B" w:rsidR="00D633EB" w:rsidRPr="00D633EB" w:rsidRDefault="00D633EB" w:rsidP="00D633EB">
      <w:pPr>
        <w:rPr>
          <w:sz w:val="20"/>
        </w:rPr>
      </w:pPr>
      <w:r w:rsidRPr="00D633EB">
        <w:rPr>
          <w:sz w:val="20"/>
        </w:rPr>
        <w:t>The above copyright notice and this permission notice shall be included in all</w:t>
      </w:r>
      <w:r w:rsidR="00D92AB2">
        <w:rPr>
          <w:sz w:val="20"/>
        </w:rPr>
        <w:t xml:space="preserve"> </w:t>
      </w:r>
      <w:r w:rsidRPr="00D633EB">
        <w:rPr>
          <w:sz w:val="20"/>
        </w:rPr>
        <w:t>copies or substantial portions of the Software.</w:t>
      </w:r>
    </w:p>
    <w:p w14:paraId="0D0DC3F8" w14:textId="77777777" w:rsidR="00D633EB" w:rsidRPr="00D633EB" w:rsidRDefault="00D633EB" w:rsidP="00D633EB">
      <w:pPr>
        <w:rPr>
          <w:sz w:val="20"/>
        </w:rPr>
      </w:pPr>
    </w:p>
    <w:p w14:paraId="060B59F2" w14:textId="3B3FC956" w:rsidR="00D633EB" w:rsidRPr="00D633EB" w:rsidRDefault="00D633EB" w:rsidP="00D633EB">
      <w:pPr>
        <w:rPr>
          <w:sz w:val="20"/>
        </w:rPr>
      </w:pPr>
      <w:r w:rsidRPr="00D633EB">
        <w:rPr>
          <w:sz w:val="20"/>
        </w:rPr>
        <w:t>THE SOFTWARE IS PROVIDED "AS IS", WITHOUT WARRANTY OF ANY KIND, EXPRESS OR</w:t>
      </w:r>
      <w:r w:rsidR="00D92AB2">
        <w:rPr>
          <w:sz w:val="20"/>
        </w:rPr>
        <w:t xml:space="preserve"> </w:t>
      </w:r>
      <w:r w:rsidRPr="00D633EB">
        <w:rPr>
          <w:sz w:val="20"/>
        </w:rPr>
        <w:t>IMPLIED, INCLUDING BUT NOT LIMITED TO THE WARRANTIES OF MERCHANTABILITY,</w:t>
      </w:r>
      <w:r w:rsidR="00D92AB2">
        <w:rPr>
          <w:sz w:val="20"/>
        </w:rPr>
        <w:t xml:space="preserve"> </w:t>
      </w:r>
      <w:r w:rsidRPr="00D633EB">
        <w:rPr>
          <w:sz w:val="20"/>
        </w:rPr>
        <w:t>FITNESS FOR A PARTICULAR PURPOSE AND NONINFRINGEMENT. IN NO EVENT SHALL THE</w:t>
      </w:r>
      <w:r w:rsidR="00D92AB2">
        <w:rPr>
          <w:sz w:val="20"/>
        </w:rPr>
        <w:t xml:space="preserve"> </w:t>
      </w:r>
      <w:r w:rsidRPr="00D633EB">
        <w:rPr>
          <w:sz w:val="20"/>
        </w:rPr>
        <w:t>AUTHORS OR COPYRIGHT HOLDERS BE LIABLE FOR ANY CLAIM, DAMAGES OR OTHER</w:t>
      </w:r>
      <w:r w:rsidR="00D92AB2">
        <w:rPr>
          <w:sz w:val="20"/>
        </w:rPr>
        <w:t xml:space="preserve"> </w:t>
      </w:r>
      <w:r w:rsidRPr="00D633EB">
        <w:rPr>
          <w:sz w:val="20"/>
        </w:rPr>
        <w:t>LIABILITY, WHETHER IN AN ACTION OF CONTRACT, TORT OR OTHERWISE, ARISING FROM,</w:t>
      </w:r>
      <w:r w:rsidR="00D92AB2">
        <w:rPr>
          <w:sz w:val="20"/>
        </w:rPr>
        <w:t xml:space="preserve"> </w:t>
      </w:r>
      <w:r w:rsidRPr="00D633EB">
        <w:rPr>
          <w:sz w:val="20"/>
        </w:rPr>
        <w:t>OUT OF OR IN CONNECTION WITH THE SOFTWARE OR THE USE OR OTHER DEALINGS IN THE</w:t>
      </w:r>
      <w:r w:rsidR="00D92AB2">
        <w:rPr>
          <w:sz w:val="20"/>
        </w:rPr>
        <w:t xml:space="preserve"> </w:t>
      </w:r>
      <w:r w:rsidRPr="00D633EB">
        <w:rPr>
          <w:sz w:val="20"/>
        </w:rPr>
        <w:t>SOFTWARE.</w:t>
      </w:r>
    </w:p>
    <w:p w14:paraId="0CE3C390" w14:textId="35A5365A" w:rsidR="00D633EB" w:rsidRDefault="00D633EB" w:rsidP="00D633EB"/>
    <w:p w14:paraId="4F96A189" w14:textId="3B92A29A" w:rsidR="00D633EB" w:rsidRDefault="00D633EB" w:rsidP="00D633EB"/>
    <w:p w14:paraId="0374CA7C" w14:textId="77777777" w:rsidR="00D633EB" w:rsidRPr="00D633EB" w:rsidRDefault="00D633EB" w:rsidP="00D633EB">
      <w:pPr>
        <w:sectPr w:rsidR="00D633EB" w:rsidRPr="00D633EB" w:rsidSect="00380AD2">
          <w:headerReference w:type="default" r:id="rId14"/>
          <w:footerReference w:type="default" r:id="rId15"/>
          <w:pgSz w:w="11906" w:h="16838"/>
          <w:pgMar w:top="1702" w:right="1440" w:bottom="1560" w:left="1440" w:header="708" w:footer="708" w:gutter="0"/>
          <w:cols w:space="708"/>
          <w:docGrid w:linePitch="360"/>
        </w:sectPr>
      </w:pPr>
    </w:p>
    <w:p w14:paraId="0A8E9B1E" w14:textId="6D04C7EB" w:rsidR="00957011" w:rsidRDefault="00957011" w:rsidP="0097346E">
      <w:pPr>
        <w:pStyle w:val="Heading1"/>
      </w:pPr>
      <w:bookmarkStart w:id="4" w:name="_Toc67471440"/>
      <w:r>
        <w:lastRenderedPageBreak/>
        <w:t>Introduction</w:t>
      </w:r>
      <w:bookmarkEnd w:id="4"/>
    </w:p>
    <w:p w14:paraId="1BE1735D" w14:textId="77777777" w:rsidR="004E6101" w:rsidRDefault="0067227A" w:rsidP="0067227A">
      <w:r w:rsidRPr="0067227A">
        <w:t xml:space="preserve">Pinpoint Reports is a web application that provides end users with a </w:t>
      </w:r>
      <w:r>
        <w:t>powerful yet easy to use</w:t>
      </w:r>
      <w:r w:rsidR="0050710F">
        <w:t xml:space="preserve"> tool for</w:t>
      </w:r>
      <w:r w:rsidRPr="0067227A">
        <w:t xml:space="preserve"> creat</w:t>
      </w:r>
      <w:r w:rsidR="0050710F">
        <w:t>ing</w:t>
      </w:r>
      <w:r w:rsidRPr="0067227A">
        <w:t xml:space="preserve"> a geographically rich PDF </w:t>
      </w:r>
      <w:r>
        <w:t>Report</w:t>
      </w:r>
      <w:r w:rsidRPr="0067227A">
        <w:t xml:space="preserve"> containi</w:t>
      </w:r>
      <w:r>
        <w:t>ng a series of predefined pages</w:t>
      </w:r>
      <w:r w:rsidR="004E6101">
        <w:t xml:space="preserve"> relating to a location of interest.</w:t>
      </w:r>
      <w:r>
        <w:t xml:space="preserve"> </w:t>
      </w:r>
    </w:p>
    <w:p w14:paraId="331389BB" w14:textId="77777777" w:rsidR="004E6101" w:rsidRDefault="004E6101" w:rsidP="0067227A"/>
    <w:p w14:paraId="0F97A7B3" w14:textId="77777777" w:rsidR="003334A9" w:rsidRDefault="003334A9" w:rsidP="003334A9">
      <w:r w:rsidRPr="00E64D67">
        <w:t xml:space="preserve">An administrator pre-defines one or more Pinpoint Reports config files, each defining how </w:t>
      </w:r>
      <w:r>
        <w:t>a single PDF</w:t>
      </w:r>
      <w:r w:rsidRPr="00E64D67">
        <w:t xml:space="preserve"> Report will be constructed.  </w:t>
      </w:r>
    </w:p>
    <w:p w14:paraId="48092C8F" w14:textId="77777777" w:rsidR="003334A9" w:rsidRDefault="003334A9" w:rsidP="003334A9"/>
    <w:p w14:paraId="22FF3C13" w14:textId="77777777" w:rsidR="003334A9" w:rsidRDefault="003334A9" w:rsidP="003334A9">
      <w:r w:rsidRPr="00E64D67">
        <w:t xml:space="preserve">A single Pinpoint Reports config file contains all the logic required to produce a PDF </w:t>
      </w:r>
      <w:r>
        <w:t>R</w:t>
      </w:r>
      <w:r w:rsidRPr="00E64D67">
        <w:t>eport on almost any subject matter.</w:t>
      </w:r>
    </w:p>
    <w:p w14:paraId="34B05B60" w14:textId="77777777" w:rsidR="00BB5D4F" w:rsidRDefault="00BB5D4F" w:rsidP="00BB5D4F"/>
    <w:p w14:paraId="6CAE4DBC" w14:textId="77777777" w:rsidR="00BB5D4F" w:rsidRDefault="00BB5D4F" w:rsidP="00BB5D4F">
      <w:r>
        <w:t>Examples of subject matter suitable for a Pinpoint Reports config file:</w:t>
      </w:r>
    </w:p>
    <w:p w14:paraId="75E919A8" w14:textId="77777777" w:rsidR="00BB5D4F" w:rsidRDefault="00BB5D4F" w:rsidP="00376F20">
      <w:pPr>
        <w:pStyle w:val="ListParagraph"/>
        <w:numPr>
          <w:ilvl w:val="0"/>
          <w:numId w:val="1"/>
        </w:numPr>
      </w:pPr>
      <w:r>
        <w:t>LIM (Land Information Memorandum)</w:t>
      </w:r>
    </w:p>
    <w:p w14:paraId="0A8A45AF" w14:textId="77777777" w:rsidR="00BB5D4F" w:rsidRDefault="00BB5D4F" w:rsidP="00376F20">
      <w:pPr>
        <w:pStyle w:val="ListParagraph"/>
        <w:numPr>
          <w:ilvl w:val="0"/>
          <w:numId w:val="1"/>
        </w:numPr>
      </w:pPr>
      <w:r>
        <w:t>Property Report</w:t>
      </w:r>
    </w:p>
    <w:p w14:paraId="75A00397" w14:textId="77777777" w:rsidR="00BB5D4F" w:rsidRDefault="00BB5D4F" w:rsidP="00376F20">
      <w:pPr>
        <w:pStyle w:val="ListParagraph"/>
        <w:numPr>
          <w:ilvl w:val="0"/>
          <w:numId w:val="1"/>
        </w:numPr>
      </w:pPr>
      <w:r>
        <w:t>Hazards Report</w:t>
      </w:r>
    </w:p>
    <w:p w14:paraId="16B6C0D4" w14:textId="77777777" w:rsidR="00BB5D4F" w:rsidRDefault="00BB5D4F" w:rsidP="00BB5D4F"/>
    <w:p w14:paraId="7C1039FD" w14:textId="77777777" w:rsidR="0067227A" w:rsidRDefault="0067227A" w:rsidP="0067227A">
      <w:r>
        <w:t xml:space="preserve">Each page can </w:t>
      </w:r>
      <w:r w:rsidRPr="0067227A">
        <w:t>contain</w:t>
      </w:r>
      <w:r>
        <w:t xml:space="preserve"> combinations of</w:t>
      </w:r>
      <w:r w:rsidRPr="0067227A">
        <w:t xml:space="preserve"> map</w:t>
      </w:r>
      <w:r>
        <w:t>s</w:t>
      </w:r>
      <w:r w:rsidRPr="0067227A">
        <w:t xml:space="preserve"> </w:t>
      </w:r>
      <w:r>
        <w:t>and/</w:t>
      </w:r>
      <w:r w:rsidRPr="0067227A">
        <w:t xml:space="preserve">or data </w:t>
      </w:r>
      <w:r w:rsidR="004E6101">
        <w:t>derived from local data sources or via web services</w:t>
      </w:r>
      <w:r w:rsidRPr="0067227A">
        <w:t>.</w:t>
      </w:r>
    </w:p>
    <w:p w14:paraId="158D88DD" w14:textId="77777777" w:rsidR="0067227A" w:rsidRDefault="0067227A" w:rsidP="0067227A"/>
    <w:p w14:paraId="71C833C4" w14:textId="77777777" w:rsidR="00957011" w:rsidRDefault="0067227A" w:rsidP="0067227A">
      <w:r>
        <w:t>One o</w:t>
      </w:r>
      <w:r w:rsidR="00820523">
        <w:t>r</w:t>
      </w:r>
      <w:r>
        <w:t xml:space="preserve"> more Templates referenced by the config file define the page layouts required through</w:t>
      </w:r>
      <w:r w:rsidR="0050710F">
        <w:t>out</w:t>
      </w:r>
      <w:r>
        <w:t xml:space="preserve"> the PDF Report</w:t>
      </w:r>
      <w:r w:rsidR="0050710F">
        <w:t>.</w:t>
      </w:r>
    </w:p>
    <w:p w14:paraId="2876C9DC" w14:textId="77777777" w:rsidR="00957011" w:rsidRDefault="00957011" w:rsidP="00957011"/>
    <w:p w14:paraId="702AC6E0" w14:textId="77777777" w:rsidR="00957011" w:rsidRDefault="0050710F" w:rsidP="00957011">
      <w:r>
        <w:t>Foreign PDF documents can be inserted at any point either as defined pages, page ranges or an entire PDF document.</w:t>
      </w:r>
    </w:p>
    <w:p w14:paraId="341C63EE" w14:textId="77777777" w:rsidR="0098131A" w:rsidRDefault="0098131A" w:rsidP="00957011"/>
    <w:p w14:paraId="4032724F" w14:textId="77777777" w:rsidR="0098131A" w:rsidRDefault="006A7C36" w:rsidP="006040DA">
      <w:pPr>
        <w:jc w:val="center"/>
      </w:pPr>
      <w:r w:rsidRPr="006A7C36">
        <w:rPr>
          <w:noProof/>
          <w:lang w:eastAsia="en-NZ"/>
        </w:rPr>
        <w:drawing>
          <wp:inline distT="0" distB="0" distL="0" distR="0" wp14:anchorId="6E5919D4" wp14:editId="6B40BCFE">
            <wp:extent cx="5731510" cy="29914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1A29" w14:textId="77777777" w:rsidR="0098131A" w:rsidRDefault="0098131A" w:rsidP="00957011"/>
    <w:p w14:paraId="50F09273" w14:textId="77777777" w:rsidR="0098131A" w:rsidRDefault="0098131A" w:rsidP="00957011"/>
    <w:p w14:paraId="382F33C6" w14:textId="77777777" w:rsidR="00957011" w:rsidRDefault="005E2FAD" w:rsidP="005E2FAD">
      <w:pPr>
        <w:pStyle w:val="Heading2"/>
      </w:pPr>
      <w:bookmarkStart w:id="5" w:name="_Toc67471441"/>
      <w:r>
        <w:t xml:space="preserve">Report </w:t>
      </w:r>
      <w:r w:rsidR="00747F7B">
        <w:t xml:space="preserve">Page </w:t>
      </w:r>
      <w:r w:rsidR="003103B4">
        <w:t>Components</w:t>
      </w:r>
      <w:bookmarkEnd w:id="5"/>
    </w:p>
    <w:p w14:paraId="05E1FF49" w14:textId="77777777" w:rsidR="00BB5D4F" w:rsidRDefault="00BB5D4F" w:rsidP="00BB5D4F">
      <w:r>
        <w:t xml:space="preserve">Each PDF </w:t>
      </w:r>
      <w:r w:rsidR="0016722F">
        <w:t xml:space="preserve">Report </w:t>
      </w:r>
      <w:r>
        <w:t xml:space="preserve">page is constructed sequentially using the following </w:t>
      </w:r>
      <w:r w:rsidR="0016722F">
        <w:t>components</w:t>
      </w:r>
      <w:r w:rsidR="00CF32A1">
        <w:t xml:space="preserve"> defined </w:t>
      </w:r>
      <w:r w:rsidR="00747F7B">
        <w:t>in</w:t>
      </w:r>
      <w:r w:rsidR="00CF32A1">
        <w:t xml:space="preserve"> </w:t>
      </w:r>
      <w:r w:rsidR="00747F7B">
        <w:t>a page</w:t>
      </w:r>
      <w:r w:rsidR="00CF32A1">
        <w:t xml:space="preserve"> template</w:t>
      </w:r>
      <w:r>
        <w:t>:</w:t>
      </w:r>
    </w:p>
    <w:p w14:paraId="4A0B4A84" w14:textId="77777777" w:rsidR="00BB5D4F" w:rsidRDefault="00BB5D4F" w:rsidP="00BB5D4F"/>
    <w:p w14:paraId="2E36903B" w14:textId="77777777" w:rsidR="00BB5D4F" w:rsidRDefault="006E0743" w:rsidP="00376F20">
      <w:pPr>
        <w:pStyle w:val="ListParagraph"/>
        <w:numPr>
          <w:ilvl w:val="0"/>
          <w:numId w:val="2"/>
        </w:numPr>
      </w:pPr>
      <w:r>
        <w:t xml:space="preserve">Page </w:t>
      </w:r>
      <w:r w:rsidR="00BB5D4F">
        <w:t>Footer text</w:t>
      </w:r>
    </w:p>
    <w:p w14:paraId="7E47FEF2" w14:textId="77777777" w:rsidR="00010481" w:rsidRDefault="00010481" w:rsidP="00376F20">
      <w:pPr>
        <w:pStyle w:val="ListParagraph"/>
        <w:numPr>
          <w:ilvl w:val="0"/>
          <w:numId w:val="2"/>
        </w:numPr>
      </w:pPr>
      <w:r>
        <w:t>Map Image Scale</w:t>
      </w:r>
    </w:p>
    <w:p w14:paraId="2B0C901D" w14:textId="77777777" w:rsidR="00010481" w:rsidRDefault="00010481" w:rsidP="00376F20">
      <w:pPr>
        <w:pStyle w:val="ListParagraph"/>
        <w:numPr>
          <w:ilvl w:val="1"/>
          <w:numId w:val="2"/>
        </w:numPr>
      </w:pPr>
      <w:r>
        <w:t>PostgreSQL</w:t>
      </w:r>
    </w:p>
    <w:p w14:paraId="1C01684D" w14:textId="77777777" w:rsidR="00010481" w:rsidRDefault="00010481" w:rsidP="00376F20">
      <w:pPr>
        <w:pStyle w:val="ListParagraph"/>
        <w:numPr>
          <w:ilvl w:val="1"/>
          <w:numId w:val="2"/>
        </w:numPr>
      </w:pPr>
      <w:r>
        <w:t>SQL Server</w:t>
      </w:r>
    </w:p>
    <w:p w14:paraId="7D0B1B8D" w14:textId="77777777" w:rsidR="00010481" w:rsidRDefault="00010481" w:rsidP="00376F20">
      <w:pPr>
        <w:pStyle w:val="ListParagraph"/>
        <w:numPr>
          <w:ilvl w:val="1"/>
          <w:numId w:val="2"/>
        </w:numPr>
      </w:pPr>
      <w:r>
        <w:t>OGC WFS</w:t>
      </w:r>
    </w:p>
    <w:p w14:paraId="2E2CD84D" w14:textId="77777777" w:rsidR="00010481" w:rsidRDefault="00010481" w:rsidP="00376F20">
      <w:pPr>
        <w:pStyle w:val="ListParagraph"/>
        <w:numPr>
          <w:ilvl w:val="1"/>
          <w:numId w:val="2"/>
        </w:numPr>
      </w:pPr>
      <w:r>
        <w:t xml:space="preserve">ESRI REST </w:t>
      </w:r>
      <w:proofErr w:type="spellStart"/>
      <w:r>
        <w:t>GeoJson</w:t>
      </w:r>
      <w:proofErr w:type="spellEnd"/>
    </w:p>
    <w:p w14:paraId="0972C0FE" w14:textId="77777777" w:rsidR="00BB5D4F" w:rsidRDefault="00BB5D4F" w:rsidP="00376F20">
      <w:pPr>
        <w:pStyle w:val="ListParagraph"/>
        <w:numPr>
          <w:ilvl w:val="0"/>
          <w:numId w:val="2"/>
        </w:numPr>
      </w:pPr>
      <w:r>
        <w:t>Map Image</w:t>
      </w:r>
    </w:p>
    <w:p w14:paraId="12627A89" w14:textId="77777777" w:rsidR="00BB5D4F" w:rsidRDefault="00BB5D4F" w:rsidP="00376F20">
      <w:pPr>
        <w:pStyle w:val="ListParagraph"/>
        <w:numPr>
          <w:ilvl w:val="1"/>
          <w:numId w:val="2"/>
        </w:numPr>
      </w:pPr>
      <w:r>
        <w:t>OGC WMS</w:t>
      </w:r>
    </w:p>
    <w:p w14:paraId="67039E54" w14:textId="77777777" w:rsidR="00BB5D4F" w:rsidRDefault="00BB5D4F" w:rsidP="00376F20">
      <w:pPr>
        <w:pStyle w:val="ListParagraph"/>
        <w:numPr>
          <w:ilvl w:val="1"/>
          <w:numId w:val="2"/>
        </w:numPr>
      </w:pPr>
      <w:r>
        <w:t>ESRI REST</w:t>
      </w:r>
      <w:r w:rsidR="00010481">
        <w:t xml:space="preserve"> Map Image Export</w:t>
      </w:r>
    </w:p>
    <w:p w14:paraId="10DDDE13" w14:textId="77777777" w:rsidR="00BB5D4F" w:rsidRDefault="00BB5D4F" w:rsidP="00376F20">
      <w:pPr>
        <w:pStyle w:val="ListParagraph"/>
        <w:numPr>
          <w:ilvl w:val="1"/>
          <w:numId w:val="2"/>
        </w:numPr>
      </w:pPr>
      <w:r>
        <w:t xml:space="preserve">IntraMaps </w:t>
      </w:r>
      <w:proofErr w:type="spellStart"/>
      <w:r>
        <w:t>GetMap</w:t>
      </w:r>
      <w:proofErr w:type="spellEnd"/>
      <w:r>
        <w:t xml:space="preserve"> Request</w:t>
      </w:r>
    </w:p>
    <w:p w14:paraId="2A9D4569" w14:textId="77777777" w:rsidR="00BB5D4F" w:rsidRDefault="00A67631" w:rsidP="00376F20">
      <w:pPr>
        <w:pStyle w:val="ListParagraph"/>
        <w:numPr>
          <w:ilvl w:val="0"/>
          <w:numId w:val="2"/>
        </w:numPr>
      </w:pPr>
      <w:r>
        <w:t>Map Features</w:t>
      </w:r>
    </w:p>
    <w:p w14:paraId="6E7CA40F" w14:textId="77777777" w:rsidR="00A67631" w:rsidRDefault="00A67631" w:rsidP="00376F20">
      <w:pPr>
        <w:pStyle w:val="ListParagraph"/>
        <w:numPr>
          <w:ilvl w:val="1"/>
          <w:numId w:val="2"/>
        </w:numPr>
      </w:pPr>
      <w:r>
        <w:t>PostgreSQL</w:t>
      </w:r>
    </w:p>
    <w:p w14:paraId="3EAEC843" w14:textId="77777777" w:rsidR="00A67631" w:rsidRDefault="00A67631" w:rsidP="00376F20">
      <w:pPr>
        <w:pStyle w:val="ListParagraph"/>
        <w:numPr>
          <w:ilvl w:val="1"/>
          <w:numId w:val="2"/>
        </w:numPr>
      </w:pPr>
      <w:r>
        <w:t>SQL Server</w:t>
      </w:r>
    </w:p>
    <w:p w14:paraId="52459312" w14:textId="77777777" w:rsidR="00A67631" w:rsidRDefault="00A67631" w:rsidP="00376F20">
      <w:pPr>
        <w:pStyle w:val="ListParagraph"/>
        <w:numPr>
          <w:ilvl w:val="1"/>
          <w:numId w:val="2"/>
        </w:numPr>
      </w:pPr>
      <w:r>
        <w:t>OGC WFS</w:t>
      </w:r>
    </w:p>
    <w:p w14:paraId="5228067C" w14:textId="77777777" w:rsidR="00A67631" w:rsidRDefault="00A67631" w:rsidP="00376F20">
      <w:pPr>
        <w:pStyle w:val="ListParagraph"/>
        <w:numPr>
          <w:ilvl w:val="1"/>
          <w:numId w:val="2"/>
        </w:numPr>
      </w:pPr>
      <w:r>
        <w:t xml:space="preserve">ESRI REST </w:t>
      </w:r>
      <w:proofErr w:type="spellStart"/>
      <w:r>
        <w:t>GeoJson</w:t>
      </w:r>
      <w:proofErr w:type="spellEnd"/>
    </w:p>
    <w:p w14:paraId="648DA0EE" w14:textId="77777777" w:rsidR="00BB5D4F" w:rsidRDefault="007D2330" w:rsidP="00376F20">
      <w:pPr>
        <w:pStyle w:val="ListParagraph"/>
        <w:numPr>
          <w:ilvl w:val="0"/>
          <w:numId w:val="2"/>
        </w:numPr>
      </w:pPr>
      <w:r>
        <w:t xml:space="preserve">Multiple Maps </w:t>
      </w:r>
      <w:r w:rsidR="00BB5D4F">
        <w:t xml:space="preserve">Scale </w:t>
      </w:r>
      <w:r>
        <w:t>Labels</w:t>
      </w:r>
      <w:r w:rsidR="00BB5D4F">
        <w:t xml:space="preserve"> (</w:t>
      </w:r>
      <w:r w:rsidR="00010481">
        <w:t>for</w:t>
      </w:r>
      <w:r w:rsidR="00BB5D4F">
        <w:t xml:space="preserve"> multiple maps on a page)</w:t>
      </w:r>
    </w:p>
    <w:p w14:paraId="2863BB28" w14:textId="77777777" w:rsidR="00BB5D4F" w:rsidRDefault="00BB5D4F" w:rsidP="00376F20">
      <w:pPr>
        <w:pStyle w:val="ListParagraph"/>
        <w:numPr>
          <w:ilvl w:val="0"/>
          <w:numId w:val="2"/>
        </w:numPr>
      </w:pPr>
      <w:r>
        <w:t xml:space="preserve">Data </w:t>
      </w:r>
      <w:r w:rsidR="00010481">
        <w:t xml:space="preserve">Tables </w:t>
      </w:r>
      <w:r>
        <w:t>Title</w:t>
      </w:r>
    </w:p>
    <w:p w14:paraId="150FA834" w14:textId="77777777" w:rsidR="00BB5D4F" w:rsidRDefault="00BB5D4F" w:rsidP="00376F20">
      <w:pPr>
        <w:pStyle w:val="ListParagraph"/>
        <w:numPr>
          <w:ilvl w:val="0"/>
          <w:numId w:val="2"/>
        </w:numPr>
      </w:pPr>
      <w:r>
        <w:t xml:space="preserve">Data </w:t>
      </w:r>
      <w:r w:rsidR="00010481">
        <w:t xml:space="preserve">Tables </w:t>
      </w:r>
      <w:r>
        <w:t>Description</w:t>
      </w:r>
    </w:p>
    <w:p w14:paraId="14B48EFC" w14:textId="77777777" w:rsidR="00BB5D4F" w:rsidRDefault="00BB5D4F" w:rsidP="00376F20">
      <w:pPr>
        <w:pStyle w:val="ListParagraph"/>
        <w:numPr>
          <w:ilvl w:val="0"/>
          <w:numId w:val="2"/>
        </w:numPr>
      </w:pPr>
      <w:r>
        <w:t>Data Table(s)</w:t>
      </w:r>
    </w:p>
    <w:p w14:paraId="6DDE26F2" w14:textId="77777777" w:rsidR="00010481" w:rsidRDefault="00010481" w:rsidP="00376F20">
      <w:pPr>
        <w:pStyle w:val="ListParagraph"/>
        <w:numPr>
          <w:ilvl w:val="1"/>
          <w:numId w:val="2"/>
        </w:numPr>
      </w:pPr>
      <w:r>
        <w:t>PostgreSQL</w:t>
      </w:r>
    </w:p>
    <w:p w14:paraId="7E89041A" w14:textId="77777777" w:rsidR="00BB5D4F" w:rsidRDefault="00BB5D4F" w:rsidP="00376F20">
      <w:pPr>
        <w:pStyle w:val="ListParagraph"/>
        <w:numPr>
          <w:ilvl w:val="1"/>
          <w:numId w:val="2"/>
        </w:numPr>
      </w:pPr>
      <w:r>
        <w:t>SQL</w:t>
      </w:r>
      <w:r w:rsidR="00010481">
        <w:t xml:space="preserve"> Server</w:t>
      </w:r>
    </w:p>
    <w:p w14:paraId="696F52C1" w14:textId="77777777" w:rsidR="00BB5D4F" w:rsidRDefault="00010481" w:rsidP="00376F20">
      <w:pPr>
        <w:pStyle w:val="ListParagraph"/>
        <w:numPr>
          <w:ilvl w:val="1"/>
          <w:numId w:val="2"/>
        </w:numPr>
      </w:pPr>
      <w:r>
        <w:t xml:space="preserve">Simple </w:t>
      </w:r>
      <w:r w:rsidR="00BB5D4F">
        <w:t>JSON Web Service</w:t>
      </w:r>
    </w:p>
    <w:p w14:paraId="6EC692F2" w14:textId="77777777" w:rsidR="00BB5D4F" w:rsidRDefault="006E0743" w:rsidP="00376F20">
      <w:pPr>
        <w:pStyle w:val="ListParagraph"/>
        <w:numPr>
          <w:ilvl w:val="0"/>
          <w:numId w:val="2"/>
        </w:numPr>
      </w:pPr>
      <w:r>
        <w:t xml:space="preserve">Page </w:t>
      </w:r>
      <w:r w:rsidR="00BB5D4F">
        <w:t>Borders</w:t>
      </w:r>
    </w:p>
    <w:p w14:paraId="53005023" w14:textId="77777777" w:rsidR="00BB5D4F" w:rsidRDefault="006E0743" w:rsidP="00376F20">
      <w:pPr>
        <w:pStyle w:val="ListParagraph"/>
        <w:numPr>
          <w:ilvl w:val="0"/>
          <w:numId w:val="2"/>
        </w:numPr>
      </w:pPr>
      <w:r>
        <w:t xml:space="preserve">Page </w:t>
      </w:r>
      <w:r w:rsidR="00BB5D4F">
        <w:t>Images</w:t>
      </w:r>
      <w:r>
        <w:t xml:space="preserve"> (Static)</w:t>
      </w:r>
    </w:p>
    <w:p w14:paraId="4E0F433A" w14:textId="77777777" w:rsidR="00010481" w:rsidRDefault="006E0743" w:rsidP="00376F20">
      <w:pPr>
        <w:pStyle w:val="ListParagraph"/>
        <w:numPr>
          <w:ilvl w:val="0"/>
          <w:numId w:val="2"/>
        </w:numPr>
      </w:pPr>
      <w:r>
        <w:t xml:space="preserve">Page </w:t>
      </w:r>
      <w:r w:rsidR="00BB5D4F">
        <w:t>Images</w:t>
      </w:r>
      <w:r w:rsidR="00010481" w:rsidRPr="00010481">
        <w:t xml:space="preserve"> </w:t>
      </w:r>
      <w:r>
        <w:t>(Dynamic via SQL)</w:t>
      </w:r>
    </w:p>
    <w:p w14:paraId="3A92F338" w14:textId="77777777" w:rsidR="00010481" w:rsidRDefault="00010481" w:rsidP="00376F20">
      <w:pPr>
        <w:pStyle w:val="ListParagraph"/>
        <w:numPr>
          <w:ilvl w:val="1"/>
          <w:numId w:val="2"/>
        </w:numPr>
      </w:pPr>
      <w:r>
        <w:t>PostgreSQL</w:t>
      </w:r>
    </w:p>
    <w:p w14:paraId="32897B71" w14:textId="77777777" w:rsidR="00010481" w:rsidRDefault="00010481" w:rsidP="00376F20">
      <w:pPr>
        <w:pStyle w:val="ListParagraph"/>
        <w:numPr>
          <w:ilvl w:val="1"/>
          <w:numId w:val="2"/>
        </w:numPr>
      </w:pPr>
      <w:r>
        <w:t>SQL Server</w:t>
      </w:r>
    </w:p>
    <w:p w14:paraId="5F517E8F" w14:textId="77777777" w:rsidR="00BB5D4F" w:rsidRDefault="007D2330" w:rsidP="00376F20">
      <w:pPr>
        <w:pStyle w:val="ListParagraph"/>
        <w:numPr>
          <w:ilvl w:val="0"/>
          <w:numId w:val="2"/>
        </w:numPr>
      </w:pPr>
      <w:r>
        <w:t xml:space="preserve">Single Map </w:t>
      </w:r>
      <w:r w:rsidR="00BB5D4F">
        <w:t xml:space="preserve">Scale </w:t>
      </w:r>
      <w:r>
        <w:t>Label</w:t>
      </w:r>
      <w:r w:rsidR="00BB5D4F">
        <w:t xml:space="preserve"> (</w:t>
      </w:r>
      <w:r w:rsidR="00010481">
        <w:t>for</w:t>
      </w:r>
      <w:r w:rsidR="00BB5D4F">
        <w:t xml:space="preserve"> single map on page)</w:t>
      </w:r>
    </w:p>
    <w:p w14:paraId="54710BFD" w14:textId="77777777" w:rsidR="00BB5D4F" w:rsidRDefault="007D2330" w:rsidP="00376F20">
      <w:pPr>
        <w:pStyle w:val="ListParagraph"/>
        <w:numPr>
          <w:ilvl w:val="0"/>
          <w:numId w:val="2"/>
        </w:numPr>
      </w:pPr>
      <w:r>
        <w:t xml:space="preserve">Page </w:t>
      </w:r>
      <w:r w:rsidR="00BB5D4F">
        <w:t xml:space="preserve">Original Sheet Size </w:t>
      </w:r>
      <w:r>
        <w:t>Label</w:t>
      </w:r>
    </w:p>
    <w:p w14:paraId="0FE5D329" w14:textId="77777777" w:rsidR="00BB5D4F" w:rsidRDefault="007D2330" w:rsidP="00376F20">
      <w:pPr>
        <w:pStyle w:val="ListParagraph"/>
        <w:numPr>
          <w:ilvl w:val="0"/>
          <w:numId w:val="2"/>
        </w:numPr>
      </w:pPr>
      <w:r>
        <w:t xml:space="preserve">Page </w:t>
      </w:r>
      <w:r w:rsidR="00BB5D4F">
        <w:t xml:space="preserve">Printed Date </w:t>
      </w:r>
      <w:r>
        <w:t>Label</w:t>
      </w:r>
    </w:p>
    <w:p w14:paraId="7EE29519" w14:textId="77777777" w:rsidR="00BB5D4F" w:rsidRDefault="006E0743" w:rsidP="00376F20">
      <w:pPr>
        <w:pStyle w:val="ListParagraph"/>
        <w:numPr>
          <w:ilvl w:val="0"/>
          <w:numId w:val="2"/>
        </w:numPr>
      </w:pPr>
      <w:r>
        <w:t xml:space="preserve">Page </w:t>
      </w:r>
      <w:r w:rsidR="00BB5D4F">
        <w:t>Labels</w:t>
      </w:r>
      <w:r>
        <w:t xml:space="preserve"> (Static)</w:t>
      </w:r>
    </w:p>
    <w:p w14:paraId="557ECBAE" w14:textId="77777777" w:rsidR="00BB5D4F" w:rsidRDefault="006E0743" w:rsidP="00376F20">
      <w:pPr>
        <w:pStyle w:val="ListParagraph"/>
        <w:numPr>
          <w:ilvl w:val="0"/>
          <w:numId w:val="2"/>
        </w:numPr>
      </w:pPr>
      <w:r>
        <w:t xml:space="preserve">Page </w:t>
      </w:r>
      <w:r w:rsidR="00BB5D4F">
        <w:t>Labels</w:t>
      </w:r>
      <w:r w:rsidRPr="006E0743">
        <w:t xml:space="preserve"> </w:t>
      </w:r>
      <w:r>
        <w:t>(Dynamic via SQL)</w:t>
      </w:r>
    </w:p>
    <w:p w14:paraId="7C58A5C1" w14:textId="77777777" w:rsidR="00010481" w:rsidRDefault="00010481" w:rsidP="00376F20">
      <w:pPr>
        <w:pStyle w:val="ListParagraph"/>
        <w:numPr>
          <w:ilvl w:val="1"/>
          <w:numId w:val="2"/>
        </w:numPr>
      </w:pPr>
      <w:r>
        <w:t>PostgreSQL</w:t>
      </w:r>
    </w:p>
    <w:p w14:paraId="6FDBCB41" w14:textId="77777777" w:rsidR="00010481" w:rsidRDefault="00010481" w:rsidP="00376F20">
      <w:pPr>
        <w:pStyle w:val="ListParagraph"/>
        <w:numPr>
          <w:ilvl w:val="1"/>
          <w:numId w:val="2"/>
        </w:numPr>
      </w:pPr>
      <w:r>
        <w:t>SQL Server</w:t>
      </w:r>
    </w:p>
    <w:p w14:paraId="5E117D6A" w14:textId="77777777" w:rsidR="005E2FAD" w:rsidRDefault="006E0743" w:rsidP="00376F20">
      <w:pPr>
        <w:pStyle w:val="ListParagraph"/>
        <w:numPr>
          <w:ilvl w:val="0"/>
          <w:numId w:val="2"/>
        </w:numPr>
      </w:pPr>
      <w:r>
        <w:t xml:space="preserve">Page </w:t>
      </w:r>
      <w:r w:rsidR="00BB5D4F">
        <w:t xml:space="preserve">Title </w:t>
      </w:r>
      <w:r w:rsidR="007D2330">
        <w:t>Label</w:t>
      </w:r>
    </w:p>
    <w:p w14:paraId="60052EA3" w14:textId="77777777" w:rsidR="005E2FAD" w:rsidRDefault="005E2FAD" w:rsidP="00957011"/>
    <w:p w14:paraId="41DB08F8" w14:textId="77777777" w:rsidR="005E2FAD" w:rsidRPr="00957011" w:rsidRDefault="005E2FAD" w:rsidP="00957011">
      <w:pPr>
        <w:sectPr w:rsidR="005E2FAD" w:rsidRPr="00957011" w:rsidSect="00380AD2">
          <w:headerReference w:type="default" r:id="rId17"/>
          <w:pgSz w:w="11906" w:h="16838"/>
          <w:pgMar w:top="1702" w:right="1440" w:bottom="1560" w:left="1440" w:header="708" w:footer="708" w:gutter="0"/>
          <w:cols w:space="708"/>
          <w:docGrid w:linePitch="360"/>
        </w:sectPr>
      </w:pPr>
    </w:p>
    <w:p w14:paraId="0AF3DF33" w14:textId="77777777" w:rsidR="0097346E" w:rsidRDefault="0088440C" w:rsidP="0097346E">
      <w:pPr>
        <w:pStyle w:val="Heading1"/>
      </w:pPr>
      <w:bookmarkStart w:id="6" w:name="_Toc67471442"/>
      <w:r>
        <w:lastRenderedPageBreak/>
        <w:t>Installation</w:t>
      </w:r>
      <w:bookmarkEnd w:id="6"/>
    </w:p>
    <w:p w14:paraId="48C6577B" w14:textId="1EFFC2E1" w:rsidR="0097346E" w:rsidRDefault="000D74E4" w:rsidP="0097346E">
      <w:r>
        <w:t xml:space="preserve">Installation </w:t>
      </w:r>
      <w:r w:rsidR="00EE7048">
        <w:t>can be undertaken on either Windows or Linux servers</w:t>
      </w:r>
      <w:r>
        <w:t>.</w:t>
      </w:r>
    </w:p>
    <w:p w14:paraId="7C16ED1C" w14:textId="77777777" w:rsidR="008E72D3" w:rsidRDefault="008E72D3" w:rsidP="0097346E"/>
    <w:p w14:paraId="16934CCD" w14:textId="77777777" w:rsidR="008E72D3" w:rsidRDefault="008E72D3" w:rsidP="008E72D3">
      <w:pPr>
        <w:pStyle w:val="Heading2"/>
      </w:pPr>
      <w:bookmarkStart w:id="7" w:name="_Toc67471443"/>
      <w:r>
        <w:t>Minimum Requirements</w:t>
      </w:r>
      <w:bookmarkEnd w:id="7"/>
    </w:p>
    <w:p w14:paraId="2BF6113E" w14:textId="77777777" w:rsidR="000D54D8" w:rsidRDefault="0014474E" w:rsidP="0097346E">
      <w:r>
        <w:t>The minimum requirements to run Pinpoint Reports are as follows:</w:t>
      </w:r>
    </w:p>
    <w:p w14:paraId="1A0036EA" w14:textId="4DC43134" w:rsidR="0014474E" w:rsidRDefault="0014474E" w:rsidP="0097346E"/>
    <w:p w14:paraId="7AA06690" w14:textId="3CE9B86F" w:rsidR="00EE7048" w:rsidRDefault="00EE7048" w:rsidP="0097346E">
      <w:r>
        <w:t>Windows</w:t>
      </w:r>
    </w:p>
    <w:p w14:paraId="15477C1D" w14:textId="77777777" w:rsidR="000D54D8" w:rsidRDefault="000D54D8" w:rsidP="00376F20">
      <w:pPr>
        <w:pStyle w:val="ListParagraph"/>
        <w:numPr>
          <w:ilvl w:val="0"/>
          <w:numId w:val="3"/>
        </w:numPr>
      </w:pPr>
      <w:r>
        <w:t>2x Logical CPU</w:t>
      </w:r>
    </w:p>
    <w:p w14:paraId="7271147D" w14:textId="77777777" w:rsidR="000D54D8" w:rsidRDefault="000D54D8" w:rsidP="00376F20">
      <w:pPr>
        <w:pStyle w:val="ListParagraph"/>
        <w:numPr>
          <w:ilvl w:val="0"/>
          <w:numId w:val="3"/>
        </w:numPr>
      </w:pPr>
      <w:r>
        <w:t>8Gb RAM</w:t>
      </w:r>
    </w:p>
    <w:p w14:paraId="772BE2D6" w14:textId="77777777" w:rsidR="008E72D3" w:rsidRDefault="000D54D8" w:rsidP="00376F20">
      <w:pPr>
        <w:pStyle w:val="ListParagraph"/>
        <w:numPr>
          <w:ilvl w:val="0"/>
          <w:numId w:val="3"/>
        </w:numPr>
      </w:pPr>
      <w:r>
        <w:t>Windows Server 2016+</w:t>
      </w:r>
    </w:p>
    <w:p w14:paraId="69AA2D71" w14:textId="77777777" w:rsidR="000D54D8" w:rsidRDefault="000D54D8" w:rsidP="00376F20">
      <w:pPr>
        <w:pStyle w:val="ListParagraph"/>
        <w:numPr>
          <w:ilvl w:val="0"/>
          <w:numId w:val="3"/>
        </w:numPr>
      </w:pPr>
      <w:r>
        <w:t>IIS 7+</w:t>
      </w:r>
    </w:p>
    <w:p w14:paraId="1CD5027B" w14:textId="77777777" w:rsidR="00EE7048" w:rsidRDefault="00EE7048" w:rsidP="00EE7048">
      <w:pPr>
        <w:pStyle w:val="ListParagraph"/>
        <w:numPr>
          <w:ilvl w:val="0"/>
          <w:numId w:val="3"/>
        </w:numPr>
      </w:pPr>
      <w:r>
        <w:t>GDAL 3.0.4</w:t>
      </w:r>
    </w:p>
    <w:p w14:paraId="409E3213" w14:textId="77777777" w:rsidR="000D54D8" w:rsidRDefault="000D54D8" w:rsidP="00376F20">
      <w:pPr>
        <w:pStyle w:val="ListParagraph"/>
        <w:numPr>
          <w:ilvl w:val="0"/>
          <w:numId w:val="3"/>
        </w:numPr>
      </w:pPr>
      <w:r>
        <w:t>Microsoft .Net Framework 4+</w:t>
      </w:r>
      <w:r w:rsidR="00B153BC">
        <w:t xml:space="preserve"> / </w:t>
      </w:r>
      <w:r>
        <w:t>ASP.Net 4+</w:t>
      </w:r>
    </w:p>
    <w:p w14:paraId="0FF3DD92" w14:textId="5FBA95C3" w:rsidR="000D54D8" w:rsidRDefault="000D54D8" w:rsidP="0097346E"/>
    <w:p w14:paraId="3C78ACF4" w14:textId="6B390BE4" w:rsidR="00EE7048" w:rsidRDefault="00EE7048" w:rsidP="0097346E">
      <w:r>
        <w:t>Linux</w:t>
      </w:r>
    </w:p>
    <w:p w14:paraId="1F21A561" w14:textId="77777777" w:rsidR="00EE7048" w:rsidRDefault="00EE7048" w:rsidP="00EE7048">
      <w:pPr>
        <w:pStyle w:val="ListParagraph"/>
        <w:numPr>
          <w:ilvl w:val="0"/>
          <w:numId w:val="3"/>
        </w:numPr>
      </w:pPr>
      <w:r>
        <w:t>2x Logical CPU</w:t>
      </w:r>
    </w:p>
    <w:p w14:paraId="68D2344E" w14:textId="77777777" w:rsidR="00EE7048" w:rsidRDefault="00EE7048" w:rsidP="00EE7048">
      <w:pPr>
        <w:pStyle w:val="ListParagraph"/>
        <w:numPr>
          <w:ilvl w:val="0"/>
          <w:numId w:val="3"/>
        </w:numPr>
      </w:pPr>
      <w:r>
        <w:t>8Gb RAM</w:t>
      </w:r>
    </w:p>
    <w:p w14:paraId="632D8BC5" w14:textId="13EF5A90" w:rsidR="00EE7048" w:rsidRDefault="00EE7048" w:rsidP="00EE7048">
      <w:pPr>
        <w:pStyle w:val="ListParagraph"/>
        <w:numPr>
          <w:ilvl w:val="0"/>
          <w:numId w:val="3"/>
        </w:numPr>
      </w:pPr>
      <w:r>
        <w:t>Ubuntu 20.04</w:t>
      </w:r>
    </w:p>
    <w:p w14:paraId="60720DB8" w14:textId="1302FD5A" w:rsidR="00EE7048" w:rsidRDefault="00EE7048" w:rsidP="00EE7048">
      <w:pPr>
        <w:pStyle w:val="ListParagraph"/>
        <w:numPr>
          <w:ilvl w:val="0"/>
          <w:numId w:val="3"/>
        </w:numPr>
      </w:pPr>
      <w:r>
        <w:t>GDAL 3.0.4</w:t>
      </w:r>
    </w:p>
    <w:p w14:paraId="303D5D0F" w14:textId="77777777" w:rsidR="00EE7048" w:rsidRDefault="00EE7048" w:rsidP="00EE7048">
      <w:pPr>
        <w:pStyle w:val="ListParagraph"/>
        <w:numPr>
          <w:ilvl w:val="0"/>
          <w:numId w:val="3"/>
        </w:numPr>
      </w:pPr>
      <w:r>
        <w:t xml:space="preserve">Microsoft </w:t>
      </w:r>
    </w:p>
    <w:p w14:paraId="7A0FAA04" w14:textId="55DC77E1" w:rsidR="00EE7048" w:rsidRDefault="00EE7048" w:rsidP="00EE7048">
      <w:pPr>
        <w:pStyle w:val="ListParagraph"/>
        <w:numPr>
          <w:ilvl w:val="1"/>
          <w:numId w:val="3"/>
        </w:numPr>
      </w:pPr>
      <w:r w:rsidRPr="00EE7048">
        <w:t>dotnet-sdk-3.1</w:t>
      </w:r>
    </w:p>
    <w:p w14:paraId="05EFDEF0" w14:textId="2F27E080" w:rsidR="00EE7048" w:rsidRDefault="00EE7048" w:rsidP="00EE7048">
      <w:pPr>
        <w:pStyle w:val="ListParagraph"/>
        <w:numPr>
          <w:ilvl w:val="1"/>
          <w:numId w:val="3"/>
        </w:numPr>
      </w:pPr>
      <w:r w:rsidRPr="00EE7048">
        <w:t>aspnetcore-runtime-3.1</w:t>
      </w:r>
    </w:p>
    <w:p w14:paraId="1987D546" w14:textId="77777777" w:rsidR="000D54D8" w:rsidRDefault="000D54D8" w:rsidP="0097346E"/>
    <w:p w14:paraId="0B0DB0DB" w14:textId="77777777" w:rsidR="000D54D8" w:rsidRDefault="000D54D8" w:rsidP="0097346E"/>
    <w:p w14:paraId="27466D8B" w14:textId="77777777" w:rsidR="008E72D3" w:rsidRDefault="008E72D3" w:rsidP="0097346E"/>
    <w:p w14:paraId="53E538E0" w14:textId="77777777" w:rsidR="008E72D3" w:rsidRDefault="008E72D3" w:rsidP="0097346E"/>
    <w:p w14:paraId="1BC3B8E0" w14:textId="77777777" w:rsidR="00E0249A" w:rsidRDefault="00E0249A" w:rsidP="0097346E"/>
    <w:p w14:paraId="3E983880" w14:textId="77777777" w:rsidR="00312EF1" w:rsidRDefault="00312EF1" w:rsidP="00312EF1">
      <w:pPr>
        <w:pStyle w:val="Heading1"/>
        <w:sectPr w:rsidR="00312EF1" w:rsidSect="00380AD2">
          <w:headerReference w:type="default" r:id="rId18"/>
          <w:pgSz w:w="11906" w:h="16838"/>
          <w:pgMar w:top="1702" w:right="1440" w:bottom="1560" w:left="1440" w:header="708" w:footer="708" w:gutter="0"/>
          <w:cols w:space="708"/>
          <w:docGrid w:linePitch="360"/>
        </w:sectPr>
      </w:pPr>
    </w:p>
    <w:p w14:paraId="70BC5925" w14:textId="0CA68865" w:rsidR="00312EF1" w:rsidRDefault="00312EF1" w:rsidP="00312EF1">
      <w:pPr>
        <w:pStyle w:val="Heading1"/>
      </w:pPr>
      <w:bookmarkStart w:id="8" w:name="_Toc67471444"/>
      <w:r>
        <w:lastRenderedPageBreak/>
        <w:t>Web Server Configuration</w:t>
      </w:r>
      <w:r w:rsidR="00A3198A">
        <w:t xml:space="preserve"> – Windows IIS</w:t>
      </w:r>
      <w:bookmarkEnd w:id="8"/>
    </w:p>
    <w:p w14:paraId="04B4C7B2" w14:textId="4B39E152" w:rsidR="006462BB" w:rsidRDefault="006462BB" w:rsidP="006462BB">
      <w:r>
        <w:t xml:space="preserve">The majority of web server configuration is undertaken during installation, however, some configuration settings can be modified or added to post installation.  </w:t>
      </w:r>
    </w:p>
    <w:p w14:paraId="265DB6D5" w14:textId="77777777" w:rsidR="006462BB" w:rsidRDefault="006462BB" w:rsidP="006462BB"/>
    <w:p w14:paraId="743BC193" w14:textId="7DD7E1D4" w:rsidR="006462BB" w:rsidRPr="006462BB" w:rsidRDefault="006462BB" w:rsidP="006462BB">
      <w:r>
        <w:t xml:space="preserve">These settings are defined in the Pinpoint Reports web applications </w:t>
      </w:r>
      <w:proofErr w:type="spellStart"/>
      <w:r w:rsidRPr="006462BB">
        <w:rPr>
          <w:b/>
        </w:rPr>
        <w:t>web.config</w:t>
      </w:r>
      <w:proofErr w:type="spellEnd"/>
      <w:r>
        <w:t xml:space="preserve"> file located in the folder </w:t>
      </w:r>
      <w:r w:rsidRPr="006462BB">
        <w:rPr>
          <w:b/>
        </w:rPr>
        <w:t>C:\</w:t>
      </w:r>
      <w:r w:rsidR="006A259D">
        <w:rPr>
          <w:b/>
        </w:rPr>
        <w:t>WDC</w:t>
      </w:r>
      <w:r w:rsidRPr="006462BB">
        <w:rPr>
          <w:b/>
        </w:rPr>
        <w:t>\www\PinpointReports</w:t>
      </w:r>
      <w:r>
        <w:t xml:space="preserve"> on the server.</w:t>
      </w:r>
    </w:p>
    <w:p w14:paraId="337E0716" w14:textId="77777777" w:rsidR="00E0249A" w:rsidRDefault="00E0249A" w:rsidP="00E0249A">
      <w:pPr>
        <w:pStyle w:val="Heading2"/>
      </w:pPr>
      <w:bookmarkStart w:id="9" w:name="_Toc67471445"/>
      <w:proofErr w:type="spellStart"/>
      <w:r>
        <w:t>Web.config</w:t>
      </w:r>
      <w:bookmarkEnd w:id="9"/>
      <w:proofErr w:type="spellEnd"/>
    </w:p>
    <w:p w14:paraId="04E29304" w14:textId="77777777" w:rsidR="00E0249A" w:rsidRDefault="00E0249A" w:rsidP="0097346E"/>
    <w:p w14:paraId="032EA087" w14:textId="77777777" w:rsidR="00F20B64" w:rsidRDefault="00F20B64" w:rsidP="00F20B64">
      <w:pPr>
        <w:pStyle w:val="Heading3"/>
      </w:pPr>
      <w:bookmarkStart w:id="10" w:name="_Toc67471446"/>
      <w:r>
        <w:t>Connection Strings</w:t>
      </w:r>
      <w:bookmarkEnd w:id="10"/>
    </w:p>
    <w:p w14:paraId="2ED104A1" w14:textId="77777777" w:rsidR="00F20B64" w:rsidRDefault="00F20B64" w:rsidP="00F20B64">
      <w:r>
        <w:t xml:space="preserve">The </w:t>
      </w:r>
      <w:proofErr w:type="spellStart"/>
      <w:r>
        <w:t>web.config</w:t>
      </w:r>
      <w:proofErr w:type="spellEnd"/>
      <w:r>
        <w:t xml:space="preserve"> file contains connection string information to allow Pinpoint Reports to connect to local ODBC </w:t>
      </w:r>
      <w:proofErr w:type="spellStart"/>
      <w:r>
        <w:t>Datasources</w:t>
      </w:r>
      <w:proofErr w:type="spellEnd"/>
      <w:r>
        <w:t xml:space="preserve"> such as PostgreSQL and SQL Server databases.  </w:t>
      </w:r>
    </w:p>
    <w:p w14:paraId="23AB6710" w14:textId="77777777" w:rsidR="00F20B64" w:rsidRDefault="00F20B64" w:rsidP="006462BB"/>
    <w:p w14:paraId="019DA1BD" w14:textId="77777777" w:rsidR="009B209C" w:rsidRPr="00B42792" w:rsidRDefault="009B209C" w:rsidP="009B2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&lt;</w:t>
      </w:r>
      <w:proofErr w:type="spellStart"/>
      <w:proofErr w:type="gramStart"/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connectionStrings</w:t>
      </w:r>
      <w:proofErr w:type="spellEnd"/>
      <w:proofErr w:type="gram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&gt;</w:t>
      </w:r>
    </w:p>
    <w:p w14:paraId="175289BB" w14:textId="77777777" w:rsidR="009B209C" w:rsidRPr="00B42792" w:rsidRDefault="009B209C" w:rsidP="009B2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   &lt;</w:t>
      </w:r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add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</w:t>
      </w:r>
      <w:proofErr w:type="spellStart"/>
      <w:r w:rsidRPr="00B42792">
        <w:rPr>
          <w:rFonts w:ascii="Consolas" w:eastAsia="Calibri" w:hAnsi="Consolas" w:cs="Consolas"/>
          <w:color w:val="FF0000"/>
          <w:sz w:val="12"/>
          <w:szCs w:val="19"/>
          <w:lang w:eastAsia="en-NZ"/>
        </w:rPr>
        <w:t>connectionString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Driver</w:t>
      </w:r>
      <w:proofErr w:type="gram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={</w:t>
      </w:r>
      <w:proofErr w:type="gram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SQL Server Native Client 11.0};server=localhost;UID=username;PWD=userpassword;database=LINZ;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</w:t>
      </w:r>
      <w:r w:rsidRPr="00B42792">
        <w:rPr>
          <w:rFonts w:ascii="Consolas" w:eastAsia="Calibri" w:hAnsi="Consolas" w:cs="Consolas"/>
          <w:color w:val="FF0000"/>
          <w:sz w:val="12"/>
          <w:szCs w:val="19"/>
          <w:lang w:eastAsia="en-NZ"/>
        </w:rPr>
        <w:t>name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LINZ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/&gt;</w:t>
      </w:r>
    </w:p>
    <w:p w14:paraId="547A9C02" w14:textId="77777777" w:rsidR="009B209C" w:rsidRPr="00B42792" w:rsidRDefault="009B209C" w:rsidP="009B2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   &lt;</w:t>
      </w:r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add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</w:t>
      </w:r>
      <w:proofErr w:type="spellStart"/>
      <w:r w:rsidRPr="00B42792">
        <w:rPr>
          <w:rFonts w:ascii="Consolas" w:eastAsia="Calibri" w:hAnsi="Consolas" w:cs="Consolas"/>
          <w:color w:val="FF0000"/>
          <w:sz w:val="12"/>
          <w:szCs w:val="19"/>
          <w:lang w:eastAsia="en-NZ"/>
        </w:rPr>
        <w:t>connectionString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Driver</w:t>
      </w:r>
      <w:proofErr w:type="gram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={</w:t>
      </w:r>
      <w:proofErr w:type="gram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SQL Server Native Client 11.0};server=</w:t>
      </w:r>
      <w:proofErr w:type="spell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localhost;UID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proofErr w:type="spell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username;PWD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proofErr w:type="spell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userpassword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;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</w:t>
      </w:r>
      <w:r w:rsidRPr="00B42792">
        <w:rPr>
          <w:rFonts w:ascii="Consolas" w:eastAsia="Calibri" w:hAnsi="Consolas" w:cs="Consolas"/>
          <w:color w:val="FF0000"/>
          <w:sz w:val="12"/>
          <w:szCs w:val="19"/>
          <w:lang w:eastAsia="en-NZ"/>
        </w:rPr>
        <w:t>name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proofErr w:type="spell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SQLLabels</w:t>
      </w:r>
      <w:proofErr w:type="spellEnd"/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/&gt;</w:t>
      </w:r>
    </w:p>
    <w:p w14:paraId="7EBFCC3B" w14:textId="77777777" w:rsidR="009B209C" w:rsidRPr="00B42792" w:rsidRDefault="009B209C" w:rsidP="009B2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   &lt;</w:t>
      </w:r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add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</w:t>
      </w:r>
      <w:proofErr w:type="spellStart"/>
      <w:r w:rsidRPr="00B42792">
        <w:rPr>
          <w:rFonts w:ascii="Consolas" w:eastAsia="Calibri" w:hAnsi="Consolas" w:cs="Consolas"/>
          <w:color w:val="FF0000"/>
          <w:sz w:val="12"/>
          <w:szCs w:val="19"/>
          <w:lang w:eastAsia="en-NZ"/>
        </w:rPr>
        <w:t>connectionString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Driver</w:t>
      </w:r>
      <w:proofErr w:type="gram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={</w:t>
      </w:r>
      <w:proofErr w:type="gram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SQL Server Native Client 11.0};server=</w:t>
      </w:r>
      <w:proofErr w:type="spell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localhost;UID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proofErr w:type="spell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username;PWD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proofErr w:type="spell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userpassword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;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</w:t>
      </w:r>
      <w:r w:rsidRPr="00B42792">
        <w:rPr>
          <w:rFonts w:ascii="Consolas" w:eastAsia="Calibri" w:hAnsi="Consolas" w:cs="Consolas"/>
          <w:color w:val="FF0000"/>
          <w:sz w:val="12"/>
          <w:szCs w:val="19"/>
          <w:lang w:eastAsia="en-NZ"/>
        </w:rPr>
        <w:t>name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proofErr w:type="spell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SQLImages</w:t>
      </w:r>
      <w:proofErr w:type="spellEnd"/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/&gt;</w:t>
      </w:r>
    </w:p>
    <w:p w14:paraId="1F0AF151" w14:textId="77777777" w:rsidR="009B209C" w:rsidRPr="00B42792" w:rsidRDefault="009B209C" w:rsidP="009B2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   &lt;</w:t>
      </w:r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add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</w:t>
      </w:r>
      <w:proofErr w:type="spellStart"/>
      <w:r w:rsidRPr="00B42792">
        <w:rPr>
          <w:rFonts w:ascii="Consolas" w:eastAsia="Calibri" w:hAnsi="Consolas" w:cs="Consolas"/>
          <w:color w:val="FF0000"/>
          <w:sz w:val="12"/>
          <w:szCs w:val="19"/>
          <w:lang w:eastAsia="en-NZ"/>
        </w:rPr>
        <w:t>connectionString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Driver</w:t>
      </w:r>
      <w:proofErr w:type="gram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={</w:t>
      </w:r>
      <w:proofErr w:type="gram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PostgreSQL Unicode(x64)};Server=localhost;Port=5432;Database=linz;Uid=username;Pwd=userpassword;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</w:t>
      </w:r>
      <w:r w:rsidRPr="00B42792">
        <w:rPr>
          <w:rFonts w:ascii="Consolas" w:eastAsia="Calibri" w:hAnsi="Consolas" w:cs="Consolas"/>
          <w:color w:val="FF0000"/>
          <w:sz w:val="12"/>
          <w:szCs w:val="19"/>
          <w:lang w:eastAsia="en-NZ"/>
        </w:rPr>
        <w:t>name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proofErr w:type="spell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pgLINZodbc</w:t>
      </w:r>
      <w:proofErr w:type="spellEnd"/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/&gt;</w:t>
      </w:r>
    </w:p>
    <w:p w14:paraId="01D869E6" w14:textId="77777777" w:rsidR="009B209C" w:rsidRPr="00B42792" w:rsidRDefault="009B209C" w:rsidP="009B2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   &lt;</w:t>
      </w:r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add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</w:t>
      </w:r>
      <w:proofErr w:type="spellStart"/>
      <w:r w:rsidRPr="00B42792">
        <w:rPr>
          <w:rFonts w:ascii="Consolas" w:eastAsia="Calibri" w:hAnsi="Consolas" w:cs="Consolas"/>
          <w:color w:val="FF0000"/>
          <w:sz w:val="12"/>
          <w:szCs w:val="19"/>
          <w:lang w:eastAsia="en-NZ"/>
        </w:rPr>
        <w:t>connectionString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host=localhost port=5432 </w:t>
      </w:r>
      <w:proofErr w:type="spell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dbname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proofErr w:type="spellStart"/>
      <w:proofErr w:type="gram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linz</w:t>
      </w:r>
      <w:proofErr w:type="spellEnd"/>
      <w:proofErr w:type="gram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user=username password='</w:t>
      </w:r>
      <w:proofErr w:type="spell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userpassword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'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</w:t>
      </w:r>
      <w:r w:rsidRPr="00B42792">
        <w:rPr>
          <w:rFonts w:ascii="Consolas" w:eastAsia="Calibri" w:hAnsi="Consolas" w:cs="Consolas"/>
          <w:color w:val="FF0000"/>
          <w:sz w:val="12"/>
          <w:szCs w:val="19"/>
          <w:lang w:eastAsia="en-NZ"/>
        </w:rPr>
        <w:t>name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proofErr w:type="spell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pgLINZogr</w:t>
      </w:r>
      <w:proofErr w:type="spellEnd"/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/&gt;</w:t>
      </w:r>
    </w:p>
    <w:p w14:paraId="66635C3E" w14:textId="77777777" w:rsidR="009B209C" w:rsidRPr="00B42792" w:rsidRDefault="009B209C" w:rsidP="009B2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 &lt;/</w:t>
      </w:r>
      <w:proofErr w:type="spellStart"/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connectionStrings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&gt;</w:t>
      </w:r>
    </w:p>
    <w:p w14:paraId="0CD69F81" w14:textId="77777777" w:rsidR="00195F5A" w:rsidRDefault="00195F5A" w:rsidP="006462BB"/>
    <w:p w14:paraId="20B1CE57" w14:textId="77777777" w:rsidR="00F20B64" w:rsidRDefault="00730BDE" w:rsidP="006462BB">
      <w:r>
        <w:t xml:space="preserve">ODBC </w:t>
      </w:r>
      <w:r w:rsidR="009D0D25">
        <w:t xml:space="preserve">Connection String </w:t>
      </w:r>
      <w:r>
        <w:t>Formats</w:t>
      </w:r>
    </w:p>
    <w:p w14:paraId="6045951A" w14:textId="77777777" w:rsidR="00730BDE" w:rsidRDefault="00597011" w:rsidP="00376F20">
      <w:pPr>
        <w:pStyle w:val="ListParagraph"/>
        <w:numPr>
          <w:ilvl w:val="0"/>
          <w:numId w:val="4"/>
        </w:numPr>
      </w:pPr>
      <w:hyperlink r:id="rId19" w:history="1">
        <w:r w:rsidR="00284C7A" w:rsidRPr="001B360D">
          <w:rPr>
            <w:rStyle w:val="Hyperlink"/>
          </w:rPr>
          <w:t>http://www.connectionstrings.com</w:t>
        </w:r>
      </w:hyperlink>
    </w:p>
    <w:p w14:paraId="6875FACF" w14:textId="77777777" w:rsidR="00284C7A" w:rsidRDefault="00284C7A" w:rsidP="00284C7A"/>
    <w:p w14:paraId="1123B46A" w14:textId="77777777" w:rsidR="00730BDE" w:rsidRDefault="00284C7A" w:rsidP="006462BB">
      <w:r>
        <w:t>OGR</w:t>
      </w:r>
      <w:r w:rsidR="00730BDE">
        <w:t xml:space="preserve"> </w:t>
      </w:r>
      <w:r w:rsidR="009D0D25">
        <w:t>Connection String F</w:t>
      </w:r>
      <w:r w:rsidR="00730BDE">
        <w:t>ormats</w:t>
      </w:r>
    </w:p>
    <w:p w14:paraId="21CCF87D" w14:textId="77777777" w:rsidR="00730BDE" w:rsidRDefault="00730BDE" w:rsidP="00376F20">
      <w:pPr>
        <w:pStyle w:val="ListParagraph"/>
        <w:numPr>
          <w:ilvl w:val="0"/>
          <w:numId w:val="4"/>
        </w:numPr>
      </w:pPr>
      <w:r>
        <w:t>PostgreSQL</w:t>
      </w:r>
      <w:r w:rsidR="00284C7A">
        <w:t xml:space="preserve"> </w:t>
      </w:r>
      <w:hyperlink r:id="rId20" w:history="1">
        <w:r w:rsidR="00284C7A" w:rsidRPr="001B360D">
          <w:rPr>
            <w:rStyle w:val="Hyperlink"/>
          </w:rPr>
          <w:t>https://www.gdal.org/drv_pg.html</w:t>
        </w:r>
      </w:hyperlink>
      <w:r w:rsidR="00284C7A">
        <w:t xml:space="preserve"> </w:t>
      </w:r>
    </w:p>
    <w:p w14:paraId="4F658CCE" w14:textId="77777777" w:rsidR="00730BDE" w:rsidRDefault="00730BDE" w:rsidP="00376F20">
      <w:pPr>
        <w:pStyle w:val="ListParagraph"/>
        <w:numPr>
          <w:ilvl w:val="0"/>
          <w:numId w:val="4"/>
        </w:numPr>
      </w:pPr>
      <w:r>
        <w:t>SQL Server</w:t>
      </w:r>
      <w:r w:rsidR="00284C7A">
        <w:t xml:space="preserve"> </w:t>
      </w:r>
      <w:hyperlink r:id="rId21" w:history="1">
        <w:r w:rsidR="00284C7A" w:rsidRPr="001B360D">
          <w:rPr>
            <w:rStyle w:val="Hyperlink"/>
          </w:rPr>
          <w:t>https://www.gdal.org/drv_mssqlspatial.html</w:t>
        </w:r>
      </w:hyperlink>
      <w:r w:rsidR="00284C7A">
        <w:t xml:space="preserve"> </w:t>
      </w:r>
    </w:p>
    <w:p w14:paraId="05D799EC" w14:textId="77777777" w:rsidR="009D0D25" w:rsidRDefault="009D0D25" w:rsidP="009D0D25"/>
    <w:p w14:paraId="3B38B978" w14:textId="77777777" w:rsidR="003022C5" w:rsidRDefault="003022C5" w:rsidP="003022C5">
      <w:pPr>
        <w:pStyle w:val="Heading4"/>
      </w:pPr>
      <w:r>
        <w:t>SQL Connection Timeout</w:t>
      </w:r>
    </w:p>
    <w:p w14:paraId="0A2FF60E" w14:textId="77777777" w:rsidR="003022C5" w:rsidRDefault="003022C5" w:rsidP="003022C5">
      <w:r>
        <w:t>This timeout configuration is the time in seconds to wait for an ODBC connection to open.  Use “Timeout=100” in the connection string and set the value to an appropriate time if required.</w:t>
      </w:r>
    </w:p>
    <w:p w14:paraId="6CFF392C" w14:textId="77777777" w:rsidR="003022C5" w:rsidRDefault="003022C5" w:rsidP="003022C5"/>
    <w:p w14:paraId="16412EC5" w14:textId="77777777" w:rsidR="003022C5" w:rsidRDefault="003022C5" w:rsidP="003022C5">
      <w:r>
        <w:t>Example:</w:t>
      </w:r>
    </w:p>
    <w:p w14:paraId="5DABF0B0" w14:textId="77777777" w:rsidR="003022C5" w:rsidRDefault="003022C5" w:rsidP="003022C5"/>
    <w:p w14:paraId="283D87D3" w14:textId="77777777" w:rsidR="003022C5" w:rsidRPr="00B42792" w:rsidRDefault="003022C5" w:rsidP="00302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 &lt;</w:t>
      </w:r>
      <w:proofErr w:type="spellStart"/>
      <w:proofErr w:type="gramStart"/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connectionStrings</w:t>
      </w:r>
      <w:proofErr w:type="spellEnd"/>
      <w:proofErr w:type="gram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&gt;</w:t>
      </w:r>
    </w:p>
    <w:p w14:paraId="5B90751B" w14:textId="77777777" w:rsidR="003022C5" w:rsidRPr="00B42792" w:rsidRDefault="003022C5" w:rsidP="00302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   &lt;</w:t>
      </w:r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add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</w:t>
      </w:r>
      <w:proofErr w:type="spellStart"/>
      <w:r w:rsidRPr="00B42792">
        <w:rPr>
          <w:rFonts w:ascii="Consolas" w:eastAsia="Calibri" w:hAnsi="Consolas" w:cs="Consolas"/>
          <w:color w:val="FF0000"/>
          <w:sz w:val="12"/>
          <w:szCs w:val="19"/>
          <w:lang w:eastAsia="en-NZ"/>
        </w:rPr>
        <w:t>connectionString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Driver</w:t>
      </w:r>
      <w:proofErr w:type="gram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={</w:t>
      </w:r>
      <w:proofErr w:type="gram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SQL Server Native Client 11.0};server=localhost;UID=username;PWD=userpassword;database=LINZ;</w:t>
      </w:r>
      <w:r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timeout=100;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</w:t>
      </w:r>
      <w:r w:rsidRPr="00B42792">
        <w:rPr>
          <w:rFonts w:ascii="Consolas" w:eastAsia="Calibri" w:hAnsi="Consolas" w:cs="Consolas"/>
          <w:color w:val="FF0000"/>
          <w:sz w:val="12"/>
          <w:szCs w:val="19"/>
          <w:lang w:eastAsia="en-NZ"/>
        </w:rPr>
        <w:t>name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LINZ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/&gt;</w:t>
      </w:r>
    </w:p>
    <w:p w14:paraId="4FE96346" w14:textId="77777777" w:rsidR="003022C5" w:rsidRPr="00B42792" w:rsidRDefault="003022C5" w:rsidP="00302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 &lt;/</w:t>
      </w:r>
      <w:proofErr w:type="spellStart"/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connectionStrings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&gt;</w:t>
      </w:r>
    </w:p>
    <w:p w14:paraId="479265CC" w14:textId="77777777" w:rsidR="003022C5" w:rsidRDefault="003022C5" w:rsidP="003022C5"/>
    <w:p w14:paraId="56581621" w14:textId="77777777" w:rsidR="006462BB" w:rsidRDefault="006462BB" w:rsidP="006462BB">
      <w:pPr>
        <w:pStyle w:val="Heading3"/>
      </w:pPr>
      <w:bookmarkStart w:id="11" w:name="_Toc67471447"/>
      <w:r>
        <w:t>Timeout settings</w:t>
      </w:r>
      <w:bookmarkEnd w:id="11"/>
    </w:p>
    <w:p w14:paraId="0C55D3B9" w14:textId="06C4ABD7" w:rsidR="006462BB" w:rsidRDefault="00E46A10" w:rsidP="006462BB">
      <w:r>
        <w:t xml:space="preserve">The </w:t>
      </w:r>
      <w:proofErr w:type="spellStart"/>
      <w:r w:rsidRPr="002775E6">
        <w:rPr>
          <w:b/>
        </w:rPr>
        <w:t>web.config</w:t>
      </w:r>
      <w:proofErr w:type="spellEnd"/>
      <w:r>
        <w:t xml:space="preserve"> file has </w:t>
      </w:r>
      <w:r w:rsidR="002775E6">
        <w:t xml:space="preserve">various </w:t>
      </w:r>
      <w:r>
        <w:t xml:space="preserve">timeout settings you can </w:t>
      </w:r>
      <w:r w:rsidR="00DB0C2A">
        <w:t>configure:</w:t>
      </w:r>
    </w:p>
    <w:p w14:paraId="53A80A9E" w14:textId="77777777" w:rsidR="00E46A10" w:rsidRDefault="00E46A10" w:rsidP="00376F20">
      <w:pPr>
        <w:pStyle w:val="ListParagraph"/>
        <w:numPr>
          <w:ilvl w:val="0"/>
          <w:numId w:val="5"/>
        </w:numPr>
      </w:pPr>
      <w:r>
        <w:t>SQL Command Timeout</w:t>
      </w:r>
    </w:p>
    <w:p w14:paraId="70AC21E4" w14:textId="77777777" w:rsidR="00E46A10" w:rsidRDefault="00E46A10" w:rsidP="00376F20">
      <w:pPr>
        <w:pStyle w:val="ListParagraph"/>
        <w:numPr>
          <w:ilvl w:val="0"/>
          <w:numId w:val="5"/>
        </w:numPr>
      </w:pPr>
      <w:r w:rsidRPr="00E46A10">
        <w:t>Web</w:t>
      </w:r>
      <w:r>
        <w:t xml:space="preserve"> </w:t>
      </w:r>
      <w:r w:rsidRPr="00E46A10">
        <w:t>Request</w:t>
      </w:r>
      <w:r>
        <w:t xml:space="preserve"> </w:t>
      </w:r>
      <w:r w:rsidRPr="00E46A10">
        <w:t>T</w:t>
      </w:r>
      <w:r>
        <w:t>imeout</w:t>
      </w:r>
    </w:p>
    <w:p w14:paraId="169D2782" w14:textId="77777777" w:rsidR="00570CF2" w:rsidRDefault="00570CF2" w:rsidP="00376F20">
      <w:pPr>
        <w:pStyle w:val="ListParagraph"/>
        <w:numPr>
          <w:ilvl w:val="0"/>
          <w:numId w:val="5"/>
        </w:numPr>
      </w:pPr>
      <w:r>
        <w:lastRenderedPageBreak/>
        <w:t>Web Application Timeout</w:t>
      </w:r>
    </w:p>
    <w:p w14:paraId="26016D7C" w14:textId="77777777" w:rsidR="00E46A10" w:rsidRDefault="00E46A10" w:rsidP="00E46A10"/>
    <w:p w14:paraId="1FD1FDEC" w14:textId="77777777" w:rsidR="006462BB" w:rsidRDefault="006462BB" w:rsidP="00F20B64">
      <w:pPr>
        <w:pStyle w:val="Heading4"/>
      </w:pPr>
      <w:r>
        <w:t>SQL Command Timeout</w:t>
      </w:r>
    </w:p>
    <w:p w14:paraId="56071256" w14:textId="77777777" w:rsidR="006462BB" w:rsidRDefault="006462BB" w:rsidP="006462BB">
      <w:r>
        <w:t>This</w:t>
      </w:r>
      <w:r w:rsidR="00E46A10">
        <w:t xml:space="preserve"> timeout configuration</w:t>
      </w:r>
      <w:r>
        <w:t xml:space="preserve"> is the time in seconds to wait for the SQL Command to execute.</w:t>
      </w:r>
    </w:p>
    <w:p w14:paraId="685751A5" w14:textId="77777777" w:rsidR="006462BB" w:rsidRDefault="006462BB" w:rsidP="006462BB"/>
    <w:p w14:paraId="78E41010" w14:textId="77777777" w:rsidR="006462BB" w:rsidRDefault="006462BB" w:rsidP="006462BB">
      <w:r>
        <w:t>Example:</w:t>
      </w:r>
    </w:p>
    <w:p w14:paraId="60492FF2" w14:textId="77777777" w:rsidR="006462BB" w:rsidRDefault="006462BB" w:rsidP="006462BB"/>
    <w:p w14:paraId="72C133BF" w14:textId="77777777" w:rsidR="00E23CEB" w:rsidRPr="00B42792" w:rsidRDefault="00E23CEB" w:rsidP="00E23C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 &lt;</w:t>
      </w:r>
      <w:proofErr w:type="spellStart"/>
      <w:proofErr w:type="gramStart"/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appSettings</w:t>
      </w:r>
      <w:proofErr w:type="spellEnd"/>
      <w:proofErr w:type="gram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&gt;</w:t>
      </w:r>
    </w:p>
    <w:p w14:paraId="78EB289C" w14:textId="77777777" w:rsidR="00E23CEB" w:rsidRPr="00B42792" w:rsidRDefault="00E23CEB" w:rsidP="00E23C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   &lt;</w:t>
      </w:r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add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</w:t>
      </w:r>
      <w:r w:rsidRPr="00B42792">
        <w:rPr>
          <w:rFonts w:ascii="Consolas" w:eastAsia="Calibri" w:hAnsi="Consolas" w:cs="Consolas"/>
          <w:color w:val="FF0000"/>
          <w:sz w:val="12"/>
          <w:szCs w:val="19"/>
          <w:lang w:eastAsia="en-NZ"/>
        </w:rPr>
        <w:t>key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proofErr w:type="spell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SQLCommandTimeOut</w:t>
      </w:r>
      <w:proofErr w:type="spellEnd"/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</w:t>
      </w:r>
      <w:r w:rsidRPr="00B42792">
        <w:rPr>
          <w:rFonts w:ascii="Consolas" w:eastAsia="Calibri" w:hAnsi="Consolas" w:cs="Consolas"/>
          <w:color w:val="FF0000"/>
          <w:sz w:val="12"/>
          <w:szCs w:val="19"/>
          <w:lang w:eastAsia="en-NZ"/>
        </w:rPr>
        <w:t>value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100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/&gt;</w:t>
      </w:r>
    </w:p>
    <w:p w14:paraId="7081DD2F" w14:textId="77777777" w:rsidR="00E23CEB" w:rsidRPr="00B42792" w:rsidRDefault="00E23CEB" w:rsidP="00E23C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 &lt;/</w:t>
      </w:r>
      <w:proofErr w:type="spellStart"/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appSettings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&gt;</w:t>
      </w:r>
    </w:p>
    <w:p w14:paraId="410F3F4C" w14:textId="77777777" w:rsidR="006462BB" w:rsidRDefault="006462BB" w:rsidP="006462BB"/>
    <w:p w14:paraId="00FC1DC1" w14:textId="77777777" w:rsidR="006462BB" w:rsidRDefault="006462BB" w:rsidP="00F20B64">
      <w:pPr>
        <w:pStyle w:val="Heading4"/>
      </w:pPr>
      <w:r>
        <w:t>Web Request Timeout</w:t>
      </w:r>
    </w:p>
    <w:p w14:paraId="630E321A" w14:textId="77777777" w:rsidR="006462BB" w:rsidRDefault="006462BB" w:rsidP="006462BB">
      <w:r>
        <w:t xml:space="preserve">This </w:t>
      </w:r>
      <w:r w:rsidR="00E46A10">
        <w:t xml:space="preserve">timeout configuration </w:t>
      </w:r>
      <w:r>
        <w:t xml:space="preserve">is the time in milliseconds to wait for a web request to return </w:t>
      </w:r>
      <w:r w:rsidR="00E46A10">
        <w:t xml:space="preserve">a response (e.g. </w:t>
      </w:r>
      <w:r>
        <w:t>images, data, etc.</w:t>
      </w:r>
      <w:r w:rsidR="00E46A10">
        <w:t>)</w:t>
      </w:r>
      <w:r>
        <w:t xml:space="preserve"> over http or https.</w:t>
      </w:r>
    </w:p>
    <w:p w14:paraId="32A50A1B" w14:textId="77777777" w:rsidR="006462BB" w:rsidRDefault="006462BB" w:rsidP="006462BB"/>
    <w:p w14:paraId="00817A04" w14:textId="77777777" w:rsidR="006462BB" w:rsidRDefault="006462BB" w:rsidP="006462BB">
      <w:r>
        <w:t>Example:</w:t>
      </w:r>
    </w:p>
    <w:p w14:paraId="02329485" w14:textId="77777777" w:rsidR="006462BB" w:rsidRDefault="006462BB" w:rsidP="006462BB"/>
    <w:p w14:paraId="6978541C" w14:textId="77777777" w:rsidR="00E23CEB" w:rsidRPr="00B42792" w:rsidRDefault="00E23CEB" w:rsidP="00E23C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 &lt;</w:t>
      </w:r>
      <w:proofErr w:type="spellStart"/>
      <w:proofErr w:type="gramStart"/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appSettings</w:t>
      </w:r>
      <w:proofErr w:type="spellEnd"/>
      <w:proofErr w:type="gram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&gt;</w:t>
      </w:r>
    </w:p>
    <w:p w14:paraId="483F9870" w14:textId="77777777" w:rsidR="00E23CEB" w:rsidRPr="00B42792" w:rsidRDefault="00E23CEB" w:rsidP="00E23C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   &lt;</w:t>
      </w:r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add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</w:t>
      </w:r>
      <w:r w:rsidRPr="00B42792">
        <w:rPr>
          <w:rFonts w:ascii="Consolas" w:eastAsia="Calibri" w:hAnsi="Consolas" w:cs="Consolas"/>
          <w:color w:val="FF0000"/>
          <w:sz w:val="12"/>
          <w:szCs w:val="19"/>
          <w:lang w:eastAsia="en-NZ"/>
        </w:rPr>
        <w:t>key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proofErr w:type="spellStart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WebRequestTimeOut</w:t>
      </w:r>
      <w:proofErr w:type="spellEnd"/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</w:t>
      </w:r>
      <w:r w:rsidRPr="00B42792">
        <w:rPr>
          <w:rFonts w:ascii="Consolas" w:eastAsia="Calibri" w:hAnsi="Consolas" w:cs="Consolas"/>
          <w:color w:val="FF0000"/>
          <w:sz w:val="12"/>
          <w:szCs w:val="19"/>
          <w:lang w:eastAsia="en-NZ"/>
        </w:rPr>
        <w:t>value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60000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/&gt;</w:t>
      </w:r>
    </w:p>
    <w:p w14:paraId="4AC7DF3F" w14:textId="77777777" w:rsidR="00E23CEB" w:rsidRPr="00B42792" w:rsidRDefault="00E23CEB" w:rsidP="00E23C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 &lt;/</w:t>
      </w:r>
      <w:proofErr w:type="spellStart"/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appSettings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&gt;</w:t>
      </w:r>
    </w:p>
    <w:p w14:paraId="70CC5691" w14:textId="77777777" w:rsidR="006462BB" w:rsidRDefault="006462BB" w:rsidP="006462BB"/>
    <w:p w14:paraId="6A21DAFB" w14:textId="77777777" w:rsidR="006462BB" w:rsidRDefault="006462BB" w:rsidP="006462BB">
      <w:r>
        <w:t>Note</w:t>
      </w:r>
    </w:p>
    <w:p w14:paraId="2FDAB503" w14:textId="77777777" w:rsidR="006462BB" w:rsidRDefault="006462BB" w:rsidP="006462BB">
      <w:r>
        <w:t>This setting is optional and if it is missing a default of 5000 milliseconds is applied.</w:t>
      </w:r>
    </w:p>
    <w:p w14:paraId="745F0828" w14:textId="77777777" w:rsidR="006462BB" w:rsidRDefault="006462BB" w:rsidP="006462BB"/>
    <w:p w14:paraId="7CC8DF16" w14:textId="77777777" w:rsidR="006462BB" w:rsidRDefault="006462BB" w:rsidP="00F20B64">
      <w:pPr>
        <w:pStyle w:val="Heading4"/>
      </w:pPr>
      <w:r>
        <w:t>Web Application Timeout</w:t>
      </w:r>
    </w:p>
    <w:p w14:paraId="4123593C" w14:textId="77777777" w:rsidR="006462BB" w:rsidRDefault="006462BB" w:rsidP="006462BB">
      <w:r>
        <w:t xml:space="preserve">This </w:t>
      </w:r>
      <w:r w:rsidR="00570CF2">
        <w:t xml:space="preserve">timeout configuration </w:t>
      </w:r>
      <w:r>
        <w:t xml:space="preserve">is the maximum time in seconds that a web application request </w:t>
      </w:r>
      <w:r w:rsidR="005025D8">
        <w:t>can</w:t>
      </w:r>
      <w:r>
        <w:t xml:space="preserve"> execute before being automatically shut down by ASP.NET.</w:t>
      </w:r>
    </w:p>
    <w:p w14:paraId="04233196" w14:textId="77777777" w:rsidR="006462BB" w:rsidRDefault="006462BB" w:rsidP="006462BB"/>
    <w:p w14:paraId="5531F25A" w14:textId="77777777" w:rsidR="006462BB" w:rsidRDefault="006462BB" w:rsidP="006462BB">
      <w:r>
        <w:t>Example:</w:t>
      </w:r>
    </w:p>
    <w:p w14:paraId="782B3CA3" w14:textId="77777777" w:rsidR="006462BB" w:rsidRDefault="006462BB" w:rsidP="006462BB"/>
    <w:p w14:paraId="2DC2202B" w14:textId="77777777" w:rsidR="00F31CA6" w:rsidRPr="00B42792" w:rsidRDefault="00F31CA6" w:rsidP="00F31C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 &lt;</w:t>
      </w:r>
      <w:proofErr w:type="spellStart"/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system.web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&gt;</w:t>
      </w:r>
    </w:p>
    <w:p w14:paraId="0B58DB47" w14:textId="77777777" w:rsidR="00F31CA6" w:rsidRPr="00B42792" w:rsidRDefault="00F31CA6" w:rsidP="00F31C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   &lt;</w:t>
      </w:r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compilation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</w:t>
      </w:r>
      <w:r w:rsidRPr="00B42792">
        <w:rPr>
          <w:rFonts w:ascii="Consolas" w:eastAsia="Calibri" w:hAnsi="Consolas" w:cs="Consolas"/>
          <w:color w:val="FF0000"/>
          <w:sz w:val="12"/>
          <w:szCs w:val="19"/>
          <w:lang w:eastAsia="en-NZ"/>
        </w:rPr>
        <w:t>debug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true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/&gt;</w:t>
      </w:r>
    </w:p>
    <w:p w14:paraId="6AE0FB79" w14:textId="77777777" w:rsidR="00F31CA6" w:rsidRPr="00B42792" w:rsidRDefault="00F31CA6" w:rsidP="00F31C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   &lt;</w:t>
      </w:r>
      <w:proofErr w:type="spellStart"/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httpRuntime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</w:t>
      </w:r>
      <w:proofErr w:type="spellStart"/>
      <w:r w:rsidRPr="00B42792">
        <w:rPr>
          <w:rFonts w:ascii="Consolas" w:eastAsia="Calibri" w:hAnsi="Consolas" w:cs="Consolas"/>
          <w:color w:val="FF0000"/>
          <w:sz w:val="12"/>
          <w:szCs w:val="19"/>
          <w:lang w:eastAsia="en-NZ"/>
        </w:rPr>
        <w:t>executionTimeout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120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</w:t>
      </w:r>
      <w:proofErr w:type="spellStart"/>
      <w:r w:rsidRPr="00B42792">
        <w:rPr>
          <w:rFonts w:ascii="Consolas" w:eastAsia="Calibri" w:hAnsi="Consolas" w:cs="Consolas"/>
          <w:color w:val="FF0000"/>
          <w:sz w:val="12"/>
          <w:szCs w:val="19"/>
          <w:lang w:eastAsia="en-NZ"/>
        </w:rPr>
        <w:t>maxRequestLength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=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2000000</w:t>
      </w:r>
      <w:r w:rsidRPr="00B42792">
        <w:rPr>
          <w:rFonts w:ascii="Consolas" w:eastAsia="Calibri" w:hAnsi="Consolas" w:cs="Consolas"/>
          <w:color w:val="000000"/>
          <w:sz w:val="12"/>
          <w:szCs w:val="19"/>
          <w:lang w:eastAsia="en-NZ"/>
        </w:rPr>
        <w:t>"</w:t>
      </w: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/&gt;</w:t>
      </w:r>
    </w:p>
    <w:p w14:paraId="541C3223" w14:textId="77777777" w:rsidR="00F31CA6" w:rsidRPr="00B42792" w:rsidRDefault="00F31CA6" w:rsidP="00F31C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12"/>
          <w:szCs w:val="19"/>
          <w:lang w:eastAsia="en-NZ"/>
        </w:rPr>
      </w:pPr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 xml:space="preserve">  &lt;/</w:t>
      </w:r>
      <w:proofErr w:type="spellStart"/>
      <w:r w:rsidRPr="00B42792">
        <w:rPr>
          <w:rFonts w:ascii="Consolas" w:eastAsia="Calibri" w:hAnsi="Consolas" w:cs="Consolas"/>
          <w:color w:val="A31515"/>
          <w:sz w:val="12"/>
          <w:szCs w:val="19"/>
          <w:lang w:eastAsia="en-NZ"/>
        </w:rPr>
        <w:t>system.web</w:t>
      </w:r>
      <w:proofErr w:type="spellEnd"/>
      <w:r w:rsidRPr="00B42792">
        <w:rPr>
          <w:rFonts w:ascii="Consolas" w:eastAsia="Calibri" w:hAnsi="Consolas" w:cs="Consolas"/>
          <w:color w:val="0000FF"/>
          <w:sz w:val="12"/>
          <w:szCs w:val="19"/>
          <w:lang w:eastAsia="en-NZ"/>
        </w:rPr>
        <w:t>&gt;</w:t>
      </w:r>
    </w:p>
    <w:p w14:paraId="58BC592E" w14:textId="77777777" w:rsidR="006462BB" w:rsidRDefault="006462BB" w:rsidP="006462BB"/>
    <w:p w14:paraId="4CB62C33" w14:textId="77777777" w:rsidR="006462BB" w:rsidRDefault="006462BB" w:rsidP="006462BB">
      <w:r>
        <w:t>Note</w:t>
      </w:r>
    </w:p>
    <w:p w14:paraId="03CA8F5A" w14:textId="77777777" w:rsidR="006462BB" w:rsidRDefault="006462BB" w:rsidP="006462BB">
      <w:r>
        <w:t>This setting doesn’t apply if the web page is in debug mode.</w:t>
      </w:r>
    </w:p>
    <w:p w14:paraId="0CEA159D" w14:textId="77777777" w:rsidR="00E0249A" w:rsidRDefault="00E0249A" w:rsidP="0097346E"/>
    <w:p w14:paraId="0B4BD811" w14:textId="77777777" w:rsidR="00E0249A" w:rsidRDefault="00E0249A" w:rsidP="0097346E"/>
    <w:p w14:paraId="77ACC835" w14:textId="77777777" w:rsidR="00E0249A" w:rsidRPr="00DD59DF" w:rsidRDefault="00E0249A" w:rsidP="0097346E"/>
    <w:p w14:paraId="3A8996C2" w14:textId="77777777" w:rsidR="00DD59DF" w:rsidRPr="00DD59DF" w:rsidRDefault="00DD59DF">
      <w:pPr>
        <w:rPr>
          <w:rFonts w:ascii="Calibri" w:hAnsi="Calibri"/>
        </w:rPr>
      </w:pPr>
    </w:p>
    <w:p w14:paraId="4B6973E8" w14:textId="77777777" w:rsidR="00F6270B" w:rsidRDefault="00F6270B">
      <w:pPr>
        <w:rPr>
          <w:rFonts w:ascii="Calibri" w:hAnsi="Calibri"/>
        </w:rPr>
        <w:sectPr w:rsidR="00F6270B" w:rsidSect="00380AD2">
          <w:headerReference w:type="default" r:id="rId22"/>
          <w:pgSz w:w="11906" w:h="16838"/>
          <w:pgMar w:top="1702" w:right="1440" w:bottom="1560" w:left="1440" w:header="708" w:footer="708" w:gutter="0"/>
          <w:cols w:space="708"/>
          <w:docGrid w:linePitch="360"/>
        </w:sectPr>
      </w:pPr>
    </w:p>
    <w:p w14:paraId="2790668C" w14:textId="77777777" w:rsidR="0097346E" w:rsidRDefault="001742C4" w:rsidP="0097346E">
      <w:pPr>
        <w:pStyle w:val="Heading1"/>
      </w:pPr>
      <w:bookmarkStart w:id="12" w:name="_Toc67471448"/>
      <w:r>
        <w:lastRenderedPageBreak/>
        <w:t>Config</w:t>
      </w:r>
      <w:r w:rsidR="00957011">
        <w:t xml:space="preserve"> Files</w:t>
      </w:r>
      <w:bookmarkEnd w:id="12"/>
    </w:p>
    <w:p w14:paraId="69BAC579" w14:textId="77777777" w:rsidR="003334A9" w:rsidRDefault="00E64D67" w:rsidP="0097346E">
      <w:r w:rsidRPr="00E64D67">
        <w:t xml:space="preserve">An administrator pre-defines one or more Pinpoint Reports config files, each defining how </w:t>
      </w:r>
      <w:r w:rsidR="003334A9">
        <w:t>a single PDF</w:t>
      </w:r>
      <w:r w:rsidRPr="00E64D67">
        <w:t xml:space="preserve"> Report will be constructed.  </w:t>
      </w:r>
    </w:p>
    <w:p w14:paraId="3D36B123" w14:textId="77777777" w:rsidR="003334A9" w:rsidRDefault="003334A9" w:rsidP="0097346E"/>
    <w:p w14:paraId="7636610E" w14:textId="77777777" w:rsidR="00E30ED9" w:rsidRDefault="00E64D67" w:rsidP="0097346E">
      <w:r w:rsidRPr="00E64D67">
        <w:t xml:space="preserve">A single config file contains all the logic required to produce a PDF </w:t>
      </w:r>
      <w:r w:rsidR="003334A9">
        <w:t>R</w:t>
      </w:r>
      <w:r w:rsidRPr="00E64D67">
        <w:t>eport on almost any subject matter.</w:t>
      </w:r>
    </w:p>
    <w:p w14:paraId="1F365205" w14:textId="77777777" w:rsidR="00E30ED9" w:rsidRDefault="00E30ED9" w:rsidP="0097346E"/>
    <w:p w14:paraId="01F54E15" w14:textId="77777777" w:rsidR="00E30ED9" w:rsidRDefault="00B460D9" w:rsidP="00961380">
      <w:pPr>
        <w:jc w:val="center"/>
      </w:pPr>
      <w:r w:rsidRPr="00B460D9">
        <w:rPr>
          <w:noProof/>
          <w:lang w:eastAsia="en-NZ"/>
        </w:rPr>
        <w:drawing>
          <wp:inline distT="0" distB="0" distL="0" distR="0" wp14:anchorId="2D9F5A87" wp14:editId="5560C96E">
            <wp:extent cx="4148243" cy="2836119"/>
            <wp:effectExtent l="0" t="0" r="508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070" cy="284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1AF3" w14:textId="77777777" w:rsidR="00E30ED9" w:rsidRDefault="00E30ED9" w:rsidP="0097346E"/>
    <w:p w14:paraId="1D33B346" w14:textId="77777777" w:rsidR="00E72C25" w:rsidRDefault="00E72C25" w:rsidP="00E72C25"/>
    <w:p w14:paraId="63714A7C" w14:textId="77777777" w:rsidR="005025D8" w:rsidRDefault="005025D8" w:rsidP="00E72C25">
      <w:r w:rsidRPr="005025D8">
        <w:t xml:space="preserve">The configuration file </w:t>
      </w:r>
      <w:r>
        <w:t xml:space="preserve">is an </w:t>
      </w:r>
      <w:r w:rsidRPr="005025D8">
        <w:t>XML based configuration file to allow administrator configuration</w:t>
      </w:r>
      <w:r>
        <w:t xml:space="preserve"> and </w:t>
      </w:r>
      <w:r w:rsidRPr="005025D8">
        <w:t>has a file extension of .config (rather than .</w:t>
      </w:r>
      <w:r w:rsidR="00C1510F" w:rsidRPr="005025D8">
        <w:t>xml)</w:t>
      </w:r>
      <w:r w:rsidRPr="005025D8">
        <w:t xml:space="preserve"> as this is a protected file extension in IIS.</w:t>
      </w:r>
    </w:p>
    <w:p w14:paraId="0C4370E2" w14:textId="77777777" w:rsidR="00C1510F" w:rsidRDefault="00C1510F" w:rsidP="00E72C25"/>
    <w:p w14:paraId="124E4EEB" w14:textId="77777777" w:rsidR="00E059FB" w:rsidRDefault="00E059FB" w:rsidP="00E059FB">
      <w:r>
        <w:t>Each config file comprises the following major sections</w:t>
      </w:r>
    </w:p>
    <w:p w14:paraId="6136456A" w14:textId="77777777" w:rsidR="00E059FB" w:rsidRDefault="00E059FB" w:rsidP="00376F20">
      <w:pPr>
        <w:pStyle w:val="ListParagraph"/>
        <w:numPr>
          <w:ilvl w:val="0"/>
          <w:numId w:val="6"/>
        </w:numPr>
      </w:pPr>
      <w:r w:rsidRPr="00D63E46">
        <w:rPr>
          <w:b/>
        </w:rPr>
        <w:t>Settings</w:t>
      </w:r>
      <w:r w:rsidR="007D7231">
        <w:t xml:space="preserve"> – All settings related to producing the final output</w:t>
      </w:r>
    </w:p>
    <w:p w14:paraId="7A11EE9D" w14:textId="77777777" w:rsidR="00E059FB" w:rsidRDefault="00E059FB" w:rsidP="00376F20">
      <w:pPr>
        <w:pStyle w:val="ListParagraph"/>
        <w:numPr>
          <w:ilvl w:val="0"/>
          <w:numId w:val="6"/>
        </w:numPr>
      </w:pPr>
      <w:r w:rsidRPr="00D63E46">
        <w:rPr>
          <w:b/>
        </w:rPr>
        <w:t>Pages</w:t>
      </w:r>
      <w:r w:rsidR="007D7231">
        <w:t xml:space="preserve"> – A sequential listing of all page definitions required</w:t>
      </w:r>
    </w:p>
    <w:p w14:paraId="1CFBE796" w14:textId="77777777" w:rsidR="00E72C25" w:rsidRPr="005F2031" w:rsidRDefault="00E72C25" w:rsidP="00E72C25"/>
    <w:p w14:paraId="06F0245C" w14:textId="77777777" w:rsidR="00D63E46" w:rsidRDefault="00D63E46" w:rsidP="00D63E46">
      <w:pPr>
        <w:pStyle w:val="Heading1"/>
        <w:sectPr w:rsidR="00D63E46" w:rsidSect="00380AD2">
          <w:headerReference w:type="default" r:id="rId24"/>
          <w:pgSz w:w="11906" w:h="16838"/>
          <w:pgMar w:top="1702" w:right="1440" w:bottom="1560" w:left="1440" w:header="708" w:footer="708" w:gutter="0"/>
          <w:cols w:space="708"/>
          <w:docGrid w:linePitch="360"/>
        </w:sectPr>
      </w:pPr>
    </w:p>
    <w:p w14:paraId="45AFA01C" w14:textId="77777777" w:rsidR="0097346E" w:rsidRDefault="00D63E46" w:rsidP="00D63E46">
      <w:pPr>
        <w:pStyle w:val="Heading1"/>
      </w:pPr>
      <w:bookmarkStart w:id="13" w:name="_Toc67471449"/>
      <w:r>
        <w:lastRenderedPageBreak/>
        <w:t>Config Files – Settings</w:t>
      </w:r>
      <w:bookmarkEnd w:id="13"/>
    </w:p>
    <w:p w14:paraId="7D9E1EF8" w14:textId="77777777" w:rsidR="006631F6" w:rsidRDefault="006631F6" w:rsidP="006631F6">
      <w:r w:rsidRPr="008216F6">
        <w:t xml:space="preserve">The </w:t>
      </w:r>
      <w:r w:rsidRPr="00391F80">
        <w:rPr>
          <w:b/>
        </w:rPr>
        <w:t>&lt;</w:t>
      </w:r>
      <w:r>
        <w:rPr>
          <w:b/>
        </w:rPr>
        <w:t>S</w:t>
      </w:r>
      <w:r w:rsidRPr="00391F80">
        <w:rPr>
          <w:b/>
        </w:rPr>
        <w:t>ettings&gt;</w:t>
      </w:r>
      <w:r w:rsidRPr="008216F6">
        <w:t xml:space="preserve"> section of the config file contains settings that relate to the </w:t>
      </w:r>
      <w:r>
        <w:t>whole PDF Report</w:t>
      </w:r>
      <w:r w:rsidRPr="008216F6">
        <w:t xml:space="preserve"> rather than settings for an individual </w:t>
      </w:r>
      <w:r>
        <w:t>page in the report</w:t>
      </w:r>
      <w:r w:rsidRPr="008216F6">
        <w:t>.</w:t>
      </w:r>
    </w:p>
    <w:p w14:paraId="36171744" w14:textId="77777777" w:rsidR="004B716D" w:rsidRDefault="004B716D" w:rsidP="0097346E"/>
    <w:p w14:paraId="2EE45941" w14:textId="77777777" w:rsidR="006631F6" w:rsidRDefault="006631F6" w:rsidP="00492695">
      <w:pPr>
        <w:pStyle w:val="Heading3"/>
        <w:shd w:val="clear" w:color="auto" w:fill="F2F2F2" w:themeFill="background1" w:themeFillShade="F2"/>
      </w:pPr>
      <w:bookmarkStart w:id="14" w:name="_Toc67471450"/>
      <w:r>
        <w:t>&lt;Settings&gt;</w:t>
      </w:r>
      <w:bookmarkEnd w:id="14"/>
    </w:p>
    <w:p w14:paraId="0940EC62" w14:textId="77777777" w:rsidR="003A19F8" w:rsidRDefault="003A19F8" w:rsidP="00492695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&lt;Settings&gt;</w:t>
      </w:r>
    </w:p>
    <w:p w14:paraId="1AB90FF2" w14:textId="77777777" w:rsidR="003A19F8" w:rsidRDefault="003A19F8" w:rsidP="00492695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  <w:r w:rsidR="004979C6">
        <w:t>, Required</w:t>
      </w:r>
    </w:p>
    <w:p w14:paraId="48A56E10" w14:textId="77777777" w:rsidR="00EE0397" w:rsidRDefault="00EE0397" w:rsidP="00492695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&lt;configuration&gt;</w:t>
      </w:r>
    </w:p>
    <w:p w14:paraId="0D7C29AB" w14:textId="77777777" w:rsidR="00EE0397" w:rsidRDefault="00EE0397" w:rsidP="00492695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 xml:space="preserve">Container for </w:t>
      </w:r>
      <w:r w:rsidR="002502DC">
        <w:t xml:space="preserve">report </w:t>
      </w:r>
      <w:r>
        <w:t>settings</w:t>
      </w:r>
    </w:p>
    <w:p w14:paraId="6F572E08" w14:textId="77777777" w:rsidR="004B716D" w:rsidRDefault="004B716D" w:rsidP="0097346E"/>
    <w:p w14:paraId="7E8DC97C" w14:textId="77777777" w:rsidR="004B716D" w:rsidRDefault="004B716D" w:rsidP="009E399E">
      <w:pPr>
        <w:pStyle w:val="Heading2"/>
      </w:pPr>
      <w:bookmarkStart w:id="15" w:name="_Toc67471451"/>
      <w:r>
        <w:t>GDAL</w:t>
      </w:r>
      <w:r w:rsidR="009E399E">
        <w:t xml:space="preserve"> Settings</w:t>
      </w:r>
      <w:bookmarkEnd w:id="15"/>
    </w:p>
    <w:p w14:paraId="20779F7F" w14:textId="77777777" w:rsidR="004B716D" w:rsidRDefault="00B460D9" w:rsidP="0097346E">
      <w:r>
        <w:t xml:space="preserve">GDAL </w:t>
      </w:r>
      <w:r w:rsidRPr="00B460D9">
        <w:t>is a translator library for raster and vector geospatial data formats that is released under an X/MIT style Open Source license by the Open Source Geospatial Foundation. As a library, it presents a single raster abstract data model and single vector abstract data model to the calling application for all supported formats.</w:t>
      </w:r>
    </w:p>
    <w:p w14:paraId="282E91F2" w14:textId="77777777" w:rsidR="00C43842" w:rsidRDefault="00C43842" w:rsidP="0097346E"/>
    <w:p w14:paraId="1DA1BD58" w14:textId="77777777" w:rsidR="00B460D9" w:rsidRDefault="00C43842" w:rsidP="0097346E">
      <w:r>
        <w:t>The GDAL Library is used to XXXX</w:t>
      </w:r>
    </w:p>
    <w:p w14:paraId="60E996EF" w14:textId="77777777" w:rsidR="00AB0774" w:rsidRDefault="00AB0774" w:rsidP="00473C0C">
      <w:pPr>
        <w:pStyle w:val="Heading3"/>
        <w:shd w:val="clear" w:color="auto" w:fill="F2F2F2" w:themeFill="background1" w:themeFillShade="F2"/>
      </w:pPr>
      <w:bookmarkStart w:id="16" w:name="_Toc67471452"/>
      <w:r>
        <w:t>&lt;GDAL&gt;</w:t>
      </w:r>
      <w:bookmarkEnd w:id="16"/>
    </w:p>
    <w:p w14:paraId="7C5030FA" w14:textId="77777777" w:rsidR="003A19F8" w:rsidRDefault="003A19F8" w:rsidP="00473C0C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&lt;GDAL&gt;</w:t>
      </w:r>
    </w:p>
    <w:p w14:paraId="2B73E513" w14:textId="77777777" w:rsidR="003A19F8" w:rsidRDefault="003A19F8" w:rsidP="00473C0C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  <w:r w:rsidR="004979C6">
        <w:t>, Required</w:t>
      </w:r>
    </w:p>
    <w:p w14:paraId="1827E64B" w14:textId="77777777" w:rsidR="00DD414F" w:rsidRDefault="00DD414F" w:rsidP="00473C0C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&lt;Settings&gt;</w:t>
      </w:r>
    </w:p>
    <w:p w14:paraId="4DBA7D4C" w14:textId="77777777" w:rsidR="00964947" w:rsidRDefault="00964947" w:rsidP="00473C0C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Container for GDAL settings</w:t>
      </w:r>
    </w:p>
    <w:p w14:paraId="0665B357" w14:textId="77777777" w:rsidR="00B460D9" w:rsidRDefault="00B460D9" w:rsidP="0097346E"/>
    <w:p w14:paraId="069DC535" w14:textId="77777777" w:rsidR="00AB0774" w:rsidRDefault="00AB0774" w:rsidP="00473C0C">
      <w:pPr>
        <w:pStyle w:val="Heading3"/>
        <w:shd w:val="clear" w:color="auto" w:fill="F2F2F2" w:themeFill="background1" w:themeFillShade="F2"/>
      </w:pPr>
      <w:bookmarkStart w:id="17" w:name="_Toc67471453"/>
      <w:r>
        <w:t>&lt;</w:t>
      </w:r>
      <w:proofErr w:type="spellStart"/>
      <w:r>
        <w:t>GDAL_Home</w:t>
      </w:r>
      <w:proofErr w:type="spellEnd"/>
      <w:r>
        <w:t>&gt;</w:t>
      </w:r>
      <w:bookmarkEnd w:id="17"/>
    </w:p>
    <w:p w14:paraId="6DA3495C" w14:textId="77777777" w:rsidR="00AB0774" w:rsidRDefault="00AB0774" w:rsidP="00473C0C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GDAL_Home</w:t>
      </w:r>
      <w:proofErr w:type="spellEnd"/>
      <w:r>
        <w:t>&gt;</w:t>
      </w:r>
    </w:p>
    <w:p w14:paraId="2C4236B9" w14:textId="77777777" w:rsidR="00AB0774" w:rsidRDefault="00AB0774" w:rsidP="00473C0C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  <w:r w:rsidR="004979C6">
        <w:t>, Required</w:t>
      </w:r>
    </w:p>
    <w:p w14:paraId="033A2B0E" w14:textId="77777777" w:rsidR="00DD414F" w:rsidRDefault="00DD414F" w:rsidP="00473C0C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&lt;GDAL&gt;</w:t>
      </w:r>
    </w:p>
    <w:p w14:paraId="69927560" w14:textId="77777777" w:rsidR="00964947" w:rsidRDefault="00964947" w:rsidP="00473C0C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File location of GDAL installation</w:t>
      </w:r>
    </w:p>
    <w:p w14:paraId="32ADD40C" w14:textId="77777777" w:rsidR="00F5337B" w:rsidRDefault="00473C0C" w:rsidP="00473C0C">
      <w:pPr>
        <w:shd w:val="clear" w:color="auto" w:fill="F2F2F2" w:themeFill="background1" w:themeFillShade="F2"/>
        <w:tabs>
          <w:tab w:val="left" w:pos="1701"/>
        </w:tabs>
      </w:pPr>
      <w:r>
        <w:t>Usage</w:t>
      </w:r>
      <w:r w:rsidR="00F5337B">
        <w:t>:</w:t>
      </w:r>
    </w:p>
    <w:p w14:paraId="51AC979E" w14:textId="77777777" w:rsidR="00F5337B" w:rsidRPr="00D95801" w:rsidRDefault="00F5337B" w:rsidP="00F533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D95801">
        <w:rPr>
          <w:color w:val="76923C" w:themeColor="accent3" w:themeShade="BF"/>
          <w:sz w:val="20"/>
        </w:rPr>
        <w:t>&lt;</w:t>
      </w:r>
      <w:proofErr w:type="spellStart"/>
      <w:r w:rsidRPr="00D95801">
        <w:rPr>
          <w:color w:val="76923C" w:themeColor="accent3" w:themeShade="BF"/>
          <w:sz w:val="20"/>
        </w:rPr>
        <w:t>GDAL_Home</w:t>
      </w:r>
      <w:proofErr w:type="spellEnd"/>
      <w:r w:rsidRPr="00D95801">
        <w:rPr>
          <w:color w:val="76923C" w:themeColor="accent3" w:themeShade="BF"/>
          <w:sz w:val="20"/>
        </w:rPr>
        <w:t>&gt;C:\Program Files\GDAL&lt;/</w:t>
      </w:r>
      <w:proofErr w:type="spellStart"/>
      <w:r w:rsidRPr="00D95801">
        <w:rPr>
          <w:color w:val="76923C" w:themeColor="accent3" w:themeShade="BF"/>
          <w:sz w:val="20"/>
        </w:rPr>
        <w:t>GDAL_Home</w:t>
      </w:r>
      <w:proofErr w:type="spellEnd"/>
      <w:r w:rsidRPr="00D95801">
        <w:rPr>
          <w:color w:val="76923C" w:themeColor="accent3" w:themeShade="BF"/>
          <w:sz w:val="20"/>
        </w:rPr>
        <w:t>&gt;</w:t>
      </w:r>
    </w:p>
    <w:p w14:paraId="65415845" w14:textId="77777777" w:rsidR="00AB0774" w:rsidRDefault="00AB0774" w:rsidP="00473C0C">
      <w:pPr>
        <w:shd w:val="clear" w:color="auto" w:fill="F2F2F2" w:themeFill="background1" w:themeFillShade="F2"/>
      </w:pPr>
    </w:p>
    <w:p w14:paraId="16E44109" w14:textId="77777777" w:rsidR="00AB0774" w:rsidRDefault="00AB0774" w:rsidP="0097346E"/>
    <w:p w14:paraId="4D9FB44F" w14:textId="77777777" w:rsidR="004B716D" w:rsidRDefault="004B716D" w:rsidP="009E399E">
      <w:pPr>
        <w:pStyle w:val="Heading2"/>
      </w:pPr>
      <w:bookmarkStart w:id="18" w:name="_Toc67471454"/>
      <w:r>
        <w:t>QGIS</w:t>
      </w:r>
      <w:r w:rsidR="009E399E">
        <w:t xml:space="preserve"> Settings</w:t>
      </w:r>
      <w:bookmarkEnd w:id="18"/>
    </w:p>
    <w:p w14:paraId="02D523D4" w14:textId="77777777" w:rsidR="004B716D" w:rsidRDefault="006D6CF0" w:rsidP="0097346E">
      <w:r>
        <w:t xml:space="preserve">QGIS Layout templates </w:t>
      </w:r>
      <w:r w:rsidR="00181069">
        <w:t>(.</w:t>
      </w:r>
      <w:proofErr w:type="spellStart"/>
      <w:r w:rsidR="00181069">
        <w:t>qpt</w:t>
      </w:r>
      <w:proofErr w:type="spellEnd"/>
      <w:r w:rsidR="00181069">
        <w:t xml:space="preserve"> files) </w:t>
      </w:r>
      <w:r>
        <w:t>are used to XXXXX</w:t>
      </w:r>
    </w:p>
    <w:p w14:paraId="45CC296C" w14:textId="77777777" w:rsidR="00AB0774" w:rsidRDefault="00AB0774" w:rsidP="0097346E"/>
    <w:p w14:paraId="445DF0EC" w14:textId="77777777" w:rsidR="00AB0774" w:rsidRDefault="00AB0774" w:rsidP="00473C0C">
      <w:pPr>
        <w:pStyle w:val="Heading3"/>
        <w:shd w:val="clear" w:color="auto" w:fill="F2F2F2" w:themeFill="background1" w:themeFillShade="F2"/>
      </w:pPr>
      <w:bookmarkStart w:id="19" w:name="_Toc67471455"/>
      <w:r>
        <w:lastRenderedPageBreak/>
        <w:t>&lt;QGIS&gt;</w:t>
      </w:r>
      <w:bookmarkEnd w:id="19"/>
    </w:p>
    <w:p w14:paraId="62F072A9" w14:textId="77777777" w:rsidR="00A431D4" w:rsidRDefault="00A431D4" w:rsidP="00473C0C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&lt;QGIS&gt;</w:t>
      </w:r>
    </w:p>
    <w:p w14:paraId="3D6BB0EF" w14:textId="77777777" w:rsidR="00A431D4" w:rsidRDefault="00A431D4" w:rsidP="00473C0C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  <w:r w:rsidR="004979C6">
        <w:t>, Optional</w:t>
      </w:r>
    </w:p>
    <w:p w14:paraId="676F9E1C" w14:textId="77777777" w:rsidR="00DD414F" w:rsidRDefault="00DD414F" w:rsidP="00473C0C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&lt;Settings&gt;</w:t>
      </w:r>
    </w:p>
    <w:p w14:paraId="4011777B" w14:textId="77777777" w:rsidR="00964947" w:rsidRDefault="00964947" w:rsidP="00473C0C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Container for QGIS related settings</w:t>
      </w:r>
    </w:p>
    <w:p w14:paraId="79218551" w14:textId="77777777" w:rsidR="003A19F8" w:rsidRDefault="003A19F8" w:rsidP="0097346E"/>
    <w:p w14:paraId="16047A40" w14:textId="77777777" w:rsidR="001249D7" w:rsidRDefault="001249D7" w:rsidP="001249D7">
      <w:pPr>
        <w:pStyle w:val="Heading3"/>
        <w:shd w:val="clear" w:color="auto" w:fill="F2F2F2" w:themeFill="background1" w:themeFillShade="F2"/>
      </w:pPr>
      <w:bookmarkStart w:id="20" w:name="_Toc67471456"/>
      <w:r>
        <w:t>&lt;</w:t>
      </w:r>
      <w:proofErr w:type="spellStart"/>
      <w:r>
        <w:t>QPTLayout</w:t>
      </w:r>
      <w:proofErr w:type="spellEnd"/>
      <w:r>
        <w:t>&gt;</w:t>
      </w:r>
      <w:bookmarkEnd w:id="20"/>
    </w:p>
    <w:p w14:paraId="44D2AC9C" w14:textId="77777777" w:rsidR="001249D7" w:rsidRDefault="001249D7" w:rsidP="001249D7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QPTLayout</w:t>
      </w:r>
      <w:proofErr w:type="spellEnd"/>
      <w:r>
        <w:t>&gt;</w:t>
      </w:r>
      <w:r w:rsidR="004979C6">
        <w:t>, Optional</w:t>
      </w:r>
    </w:p>
    <w:p w14:paraId="6134C1D3" w14:textId="77777777" w:rsidR="001249D7" w:rsidRDefault="001249D7" w:rsidP="001249D7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</w:p>
    <w:p w14:paraId="3FFC9DBC" w14:textId="77777777" w:rsidR="001249D7" w:rsidRDefault="001249D7" w:rsidP="001249D7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&lt;QGIS&gt;</w:t>
      </w:r>
    </w:p>
    <w:p w14:paraId="593C0638" w14:textId="77777777" w:rsidR="001249D7" w:rsidRDefault="001249D7" w:rsidP="001249D7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Container for QGIS QPT Layout related settings</w:t>
      </w:r>
    </w:p>
    <w:p w14:paraId="6EC772C6" w14:textId="77777777" w:rsidR="001249D7" w:rsidRDefault="001249D7" w:rsidP="0097346E"/>
    <w:p w14:paraId="748B0D5D" w14:textId="77777777" w:rsidR="001249D7" w:rsidRDefault="001249D7" w:rsidP="001249D7">
      <w:pPr>
        <w:pStyle w:val="Heading3"/>
        <w:shd w:val="clear" w:color="auto" w:fill="F2F2F2" w:themeFill="background1" w:themeFillShade="F2"/>
      </w:pPr>
      <w:bookmarkStart w:id="21" w:name="_Toc67471457"/>
      <w:r>
        <w:t>&lt;</w:t>
      </w:r>
      <w:proofErr w:type="spellStart"/>
      <w:r>
        <w:t>SQLConnections</w:t>
      </w:r>
      <w:proofErr w:type="spellEnd"/>
      <w:r>
        <w:t>&gt;</w:t>
      </w:r>
      <w:bookmarkEnd w:id="21"/>
    </w:p>
    <w:p w14:paraId="158C974F" w14:textId="77777777" w:rsidR="001249D7" w:rsidRDefault="001249D7" w:rsidP="001249D7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SQLConnections</w:t>
      </w:r>
      <w:proofErr w:type="spellEnd"/>
      <w:r>
        <w:t>&gt;</w:t>
      </w:r>
    </w:p>
    <w:p w14:paraId="4D95622D" w14:textId="77777777" w:rsidR="001249D7" w:rsidRDefault="001249D7" w:rsidP="001249D7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  <w:r w:rsidR="004979C6">
        <w:t>, Optional</w:t>
      </w:r>
    </w:p>
    <w:p w14:paraId="76E44631" w14:textId="77777777" w:rsidR="001249D7" w:rsidRDefault="001249D7" w:rsidP="001249D7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QPTLayout</w:t>
      </w:r>
      <w:proofErr w:type="spellEnd"/>
      <w:r>
        <w:t>&gt;</w:t>
      </w:r>
    </w:p>
    <w:p w14:paraId="2E65AA95" w14:textId="77777777" w:rsidR="001249D7" w:rsidRDefault="001249D7" w:rsidP="001249D7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Container for QGIS QPT Layout SQL Connection related settings</w:t>
      </w:r>
    </w:p>
    <w:p w14:paraId="0D4DD572" w14:textId="77777777" w:rsidR="001249D7" w:rsidRDefault="001249D7" w:rsidP="0097346E"/>
    <w:p w14:paraId="7E023C8B" w14:textId="77777777" w:rsidR="001249D7" w:rsidRDefault="001249D7" w:rsidP="001249D7">
      <w:pPr>
        <w:pStyle w:val="Heading3"/>
        <w:shd w:val="clear" w:color="auto" w:fill="F2F2F2" w:themeFill="background1" w:themeFillShade="F2"/>
      </w:pPr>
      <w:bookmarkStart w:id="22" w:name="_Toc67471458"/>
      <w:r>
        <w:t>&lt;Labels&gt;</w:t>
      </w:r>
      <w:bookmarkEnd w:id="22"/>
    </w:p>
    <w:p w14:paraId="36D9A14C" w14:textId="77777777" w:rsidR="001249D7" w:rsidRDefault="001249D7" w:rsidP="001249D7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&lt;Labels&gt;</w:t>
      </w:r>
    </w:p>
    <w:p w14:paraId="560DC3BD" w14:textId="77777777" w:rsidR="001249D7" w:rsidRDefault="001249D7" w:rsidP="001249D7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  <w:r w:rsidR="004979C6">
        <w:t>, Optional (Defaults to “Labels” if not present)</w:t>
      </w:r>
    </w:p>
    <w:p w14:paraId="691B0F69" w14:textId="77777777" w:rsidR="001249D7" w:rsidRDefault="001249D7" w:rsidP="001249D7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SQLConnections</w:t>
      </w:r>
      <w:proofErr w:type="spellEnd"/>
      <w:r>
        <w:t>&gt;</w:t>
      </w:r>
    </w:p>
    <w:p w14:paraId="4E2B229C" w14:textId="77777777" w:rsidR="001249D7" w:rsidRDefault="001249D7" w:rsidP="001249D7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Name of the SQL Connection to use for SQL Generated Labels</w:t>
      </w:r>
    </w:p>
    <w:p w14:paraId="67DB90FD" w14:textId="77777777" w:rsidR="00F77D49" w:rsidRDefault="00F77D49" w:rsidP="001249D7">
      <w:pPr>
        <w:shd w:val="clear" w:color="auto" w:fill="F2F2F2" w:themeFill="background1" w:themeFillShade="F2"/>
        <w:tabs>
          <w:tab w:val="left" w:pos="1701"/>
        </w:tabs>
      </w:pPr>
      <w:r>
        <w:t>Usage:</w:t>
      </w:r>
    </w:p>
    <w:p w14:paraId="6D561D56" w14:textId="77777777" w:rsidR="001249D7" w:rsidRPr="00F77D49" w:rsidRDefault="00F77D49" w:rsidP="00F77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F77D49">
        <w:rPr>
          <w:color w:val="76923C" w:themeColor="accent3" w:themeShade="BF"/>
          <w:sz w:val="20"/>
        </w:rPr>
        <w:t>&lt;Labels&gt;</w:t>
      </w:r>
      <w:proofErr w:type="spellStart"/>
      <w:r w:rsidRPr="00F77D49">
        <w:rPr>
          <w:color w:val="76923C" w:themeColor="accent3" w:themeShade="BF"/>
          <w:sz w:val="20"/>
        </w:rPr>
        <w:t>SQLLabels</w:t>
      </w:r>
      <w:proofErr w:type="spellEnd"/>
      <w:r w:rsidRPr="00F77D49">
        <w:rPr>
          <w:color w:val="76923C" w:themeColor="accent3" w:themeShade="BF"/>
          <w:sz w:val="20"/>
        </w:rPr>
        <w:t>&lt;/Labels&gt;</w:t>
      </w:r>
    </w:p>
    <w:p w14:paraId="1BB06DDF" w14:textId="77777777" w:rsidR="00F77D49" w:rsidRDefault="00F77D49" w:rsidP="00F77D49">
      <w:pPr>
        <w:shd w:val="clear" w:color="auto" w:fill="F2F2F2" w:themeFill="background1" w:themeFillShade="F2"/>
      </w:pPr>
    </w:p>
    <w:p w14:paraId="5A73C0C7" w14:textId="77777777" w:rsidR="00F77D49" w:rsidRDefault="00F77D49" w:rsidP="0097346E"/>
    <w:p w14:paraId="25B7780C" w14:textId="77777777" w:rsidR="001249D7" w:rsidRDefault="001249D7" w:rsidP="001249D7">
      <w:pPr>
        <w:pStyle w:val="Heading3"/>
        <w:shd w:val="clear" w:color="auto" w:fill="F2F2F2" w:themeFill="background1" w:themeFillShade="F2"/>
      </w:pPr>
      <w:bookmarkStart w:id="23" w:name="_Toc67471459"/>
      <w:r>
        <w:t>&lt;Images&gt;</w:t>
      </w:r>
      <w:bookmarkEnd w:id="23"/>
    </w:p>
    <w:p w14:paraId="0A853177" w14:textId="77777777" w:rsidR="001249D7" w:rsidRDefault="001249D7" w:rsidP="001249D7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&lt;Images&gt;</w:t>
      </w:r>
    </w:p>
    <w:p w14:paraId="32C75230" w14:textId="77777777" w:rsidR="001249D7" w:rsidRDefault="001249D7" w:rsidP="001249D7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  <w:r w:rsidR="004979C6">
        <w:t>, Optional (Defaults to “Images” if not present)</w:t>
      </w:r>
    </w:p>
    <w:p w14:paraId="23A8B882" w14:textId="77777777" w:rsidR="001249D7" w:rsidRDefault="001249D7" w:rsidP="001249D7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SQLConnections</w:t>
      </w:r>
      <w:proofErr w:type="spellEnd"/>
      <w:r>
        <w:t>&gt;</w:t>
      </w:r>
    </w:p>
    <w:p w14:paraId="1ABB0821" w14:textId="77777777" w:rsidR="001249D7" w:rsidRDefault="001249D7" w:rsidP="001249D7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Name of the SQL Connection to use for SQL Generated Images</w:t>
      </w:r>
    </w:p>
    <w:p w14:paraId="1433969C" w14:textId="77777777" w:rsidR="001249D7" w:rsidRPr="00F77D49" w:rsidRDefault="00F77D49" w:rsidP="00F77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F77D49">
        <w:rPr>
          <w:color w:val="76923C" w:themeColor="accent3" w:themeShade="BF"/>
          <w:sz w:val="20"/>
        </w:rPr>
        <w:t>&lt;Images&gt;</w:t>
      </w:r>
      <w:proofErr w:type="spellStart"/>
      <w:r w:rsidRPr="00F77D49">
        <w:rPr>
          <w:color w:val="76923C" w:themeColor="accent3" w:themeShade="BF"/>
          <w:sz w:val="20"/>
        </w:rPr>
        <w:t>SQLImages</w:t>
      </w:r>
      <w:proofErr w:type="spellEnd"/>
      <w:r w:rsidRPr="00F77D49">
        <w:rPr>
          <w:color w:val="76923C" w:themeColor="accent3" w:themeShade="BF"/>
          <w:sz w:val="20"/>
        </w:rPr>
        <w:t>&lt;/Images&gt;</w:t>
      </w:r>
    </w:p>
    <w:p w14:paraId="1A259021" w14:textId="77777777" w:rsidR="00F77D49" w:rsidRDefault="00F77D49" w:rsidP="00F77D49">
      <w:pPr>
        <w:shd w:val="clear" w:color="auto" w:fill="F2F2F2" w:themeFill="background1" w:themeFillShade="F2"/>
      </w:pPr>
    </w:p>
    <w:p w14:paraId="2E16F0F8" w14:textId="77777777" w:rsidR="00F77D49" w:rsidRDefault="00F77D49" w:rsidP="0097346E"/>
    <w:p w14:paraId="41272FAA" w14:textId="77777777" w:rsidR="004B716D" w:rsidRDefault="004B716D" w:rsidP="009E399E">
      <w:pPr>
        <w:pStyle w:val="Heading2"/>
      </w:pPr>
      <w:bookmarkStart w:id="24" w:name="_Toc67471460"/>
      <w:r>
        <w:t>Page</w:t>
      </w:r>
      <w:r w:rsidR="009E399E">
        <w:t xml:space="preserve"> </w:t>
      </w:r>
      <w:r>
        <w:t>Generation</w:t>
      </w:r>
      <w:r w:rsidR="009E399E">
        <w:t xml:space="preserve"> Settings</w:t>
      </w:r>
      <w:bookmarkEnd w:id="24"/>
    </w:p>
    <w:p w14:paraId="175C50DF" w14:textId="77777777" w:rsidR="009E399E" w:rsidRDefault="009E399E" w:rsidP="0097346E"/>
    <w:p w14:paraId="4B9732C2" w14:textId="77777777" w:rsidR="00AB0774" w:rsidRDefault="00AB0774" w:rsidP="00473C0C">
      <w:pPr>
        <w:pStyle w:val="Heading3"/>
        <w:shd w:val="clear" w:color="auto" w:fill="F2F2F2" w:themeFill="background1" w:themeFillShade="F2"/>
      </w:pPr>
      <w:bookmarkStart w:id="25" w:name="_Toc67471461"/>
      <w:r>
        <w:lastRenderedPageBreak/>
        <w:t>&lt;</w:t>
      </w:r>
      <w:proofErr w:type="spellStart"/>
      <w:r w:rsidRPr="00A431D4">
        <w:t>PageGeneration</w:t>
      </w:r>
      <w:proofErr w:type="spellEnd"/>
      <w:r>
        <w:t>&gt;</w:t>
      </w:r>
      <w:bookmarkEnd w:id="25"/>
    </w:p>
    <w:p w14:paraId="02831BB7" w14:textId="77777777" w:rsidR="00A431D4" w:rsidRDefault="00A431D4" w:rsidP="00473C0C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 w:rsidRPr="00A431D4">
        <w:t>PageGeneration</w:t>
      </w:r>
      <w:proofErr w:type="spellEnd"/>
      <w:r>
        <w:t>&gt;</w:t>
      </w:r>
    </w:p>
    <w:p w14:paraId="7ACAE9C8" w14:textId="77777777" w:rsidR="00A431D4" w:rsidRDefault="00A431D4" w:rsidP="00473C0C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  <w:r w:rsidR="004979C6">
        <w:t>, Required</w:t>
      </w:r>
    </w:p>
    <w:p w14:paraId="5577A79A" w14:textId="77777777" w:rsidR="00DD414F" w:rsidRDefault="00DD414F" w:rsidP="00473C0C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&lt;Settings&gt;</w:t>
      </w:r>
    </w:p>
    <w:p w14:paraId="6A6598C8" w14:textId="77777777" w:rsidR="00A431D4" w:rsidRDefault="006D6CF0" w:rsidP="00473C0C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</w:r>
      <w:r w:rsidR="003C5738">
        <w:t xml:space="preserve">Sets id for individual </w:t>
      </w:r>
      <w:r w:rsidR="004979C6">
        <w:t>p</w:t>
      </w:r>
      <w:r w:rsidR="003C5738">
        <w:t xml:space="preserve">age </w:t>
      </w:r>
      <w:r w:rsidR="004979C6">
        <w:t>g</w:t>
      </w:r>
      <w:r w:rsidR="003C5738">
        <w:t xml:space="preserve">eneration via URL </w:t>
      </w:r>
      <w:proofErr w:type="spellStart"/>
      <w:r w:rsidR="003C5738">
        <w:t>param</w:t>
      </w:r>
      <w:proofErr w:type="spellEnd"/>
      <w:r w:rsidR="004979C6">
        <w:t xml:space="preserve"> “</w:t>
      </w:r>
      <w:proofErr w:type="spellStart"/>
      <w:r w:rsidR="004979C6" w:rsidRPr="004979C6">
        <w:t>generateid</w:t>
      </w:r>
      <w:proofErr w:type="spellEnd"/>
      <w:r w:rsidR="004979C6" w:rsidRPr="004979C6">
        <w:t>”</w:t>
      </w:r>
    </w:p>
    <w:p w14:paraId="56A328B1" w14:textId="77777777" w:rsidR="00D95801" w:rsidRDefault="00473C0C" w:rsidP="00473C0C">
      <w:pPr>
        <w:shd w:val="clear" w:color="auto" w:fill="F2F2F2" w:themeFill="background1" w:themeFillShade="F2"/>
        <w:tabs>
          <w:tab w:val="left" w:pos="1701"/>
        </w:tabs>
      </w:pPr>
      <w:r>
        <w:t>Usage</w:t>
      </w:r>
      <w:r w:rsidR="00D95801">
        <w:t>:</w:t>
      </w:r>
    </w:p>
    <w:p w14:paraId="4C5CE7B1" w14:textId="77777777" w:rsidR="00A431D4" w:rsidRPr="00D95801" w:rsidRDefault="00D95801" w:rsidP="00D958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sz w:val="20"/>
        </w:rPr>
      </w:pPr>
      <w:r w:rsidRPr="00D95801">
        <w:rPr>
          <w:color w:val="76923C" w:themeColor="accent3" w:themeShade="BF"/>
          <w:sz w:val="20"/>
        </w:rPr>
        <w:t>&lt;</w:t>
      </w:r>
      <w:proofErr w:type="spellStart"/>
      <w:r w:rsidRPr="00D95801">
        <w:rPr>
          <w:color w:val="76923C" w:themeColor="accent3" w:themeShade="BF"/>
          <w:sz w:val="20"/>
        </w:rPr>
        <w:t>PageGeneration</w:t>
      </w:r>
      <w:proofErr w:type="spellEnd"/>
      <w:r w:rsidRPr="00D95801">
        <w:rPr>
          <w:color w:val="76923C" w:themeColor="accent3" w:themeShade="BF"/>
          <w:sz w:val="20"/>
        </w:rPr>
        <w:t xml:space="preserve"> id="2be0390d-3af7-4145-82ba-aab2262f0a1e"&gt;&lt;/</w:t>
      </w:r>
      <w:proofErr w:type="spellStart"/>
      <w:r w:rsidRPr="00D95801">
        <w:rPr>
          <w:color w:val="76923C" w:themeColor="accent3" w:themeShade="BF"/>
          <w:sz w:val="20"/>
        </w:rPr>
        <w:t>PageGeneration</w:t>
      </w:r>
      <w:proofErr w:type="spellEnd"/>
      <w:r w:rsidRPr="00D95801">
        <w:rPr>
          <w:color w:val="76923C" w:themeColor="accent3" w:themeShade="BF"/>
          <w:sz w:val="20"/>
        </w:rPr>
        <w:t>&gt;</w:t>
      </w:r>
    </w:p>
    <w:p w14:paraId="23313F87" w14:textId="77777777" w:rsidR="004B716D" w:rsidRDefault="004B716D" w:rsidP="007F7765">
      <w:pPr>
        <w:shd w:val="clear" w:color="auto" w:fill="F2F2F2" w:themeFill="background1" w:themeFillShade="F2"/>
        <w:tabs>
          <w:tab w:val="left" w:pos="1701"/>
        </w:tabs>
      </w:pPr>
    </w:p>
    <w:p w14:paraId="335EE9CC" w14:textId="77777777" w:rsidR="007F7765" w:rsidRDefault="007F7765" w:rsidP="007F7765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5B3C0316" w14:textId="77777777" w:rsidR="007F7765" w:rsidRDefault="007F7765" w:rsidP="007F7765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i</w:t>
      </w:r>
      <w:r w:rsidRPr="007F7765">
        <w:rPr>
          <w:b/>
        </w:rPr>
        <w:t>d</w:t>
      </w:r>
      <w:proofErr w:type="gramEnd"/>
      <w:r>
        <w:tab/>
        <w:t xml:space="preserve">unique GUID value </w:t>
      </w:r>
      <w:hyperlink r:id="rId25" w:history="1">
        <w:r w:rsidRPr="002C6B03">
          <w:rPr>
            <w:rStyle w:val="Hyperlink"/>
          </w:rPr>
          <w:t>https://www.uuidgenerator.net/guid</w:t>
        </w:r>
      </w:hyperlink>
      <w:r>
        <w:t xml:space="preserve"> </w:t>
      </w:r>
    </w:p>
    <w:p w14:paraId="284F43E0" w14:textId="77777777" w:rsidR="007F7765" w:rsidRDefault="007F7765" w:rsidP="007F7765">
      <w:pPr>
        <w:shd w:val="clear" w:color="auto" w:fill="F2F2F2" w:themeFill="background1" w:themeFillShade="F2"/>
        <w:tabs>
          <w:tab w:val="left" w:pos="1701"/>
        </w:tabs>
      </w:pPr>
    </w:p>
    <w:p w14:paraId="03EBBCE6" w14:textId="77777777" w:rsidR="004B716D" w:rsidRPr="0097346E" w:rsidRDefault="004B716D" w:rsidP="009E399E">
      <w:pPr>
        <w:pStyle w:val="Heading2"/>
      </w:pPr>
      <w:bookmarkStart w:id="26" w:name="_Toc67471462"/>
      <w:r>
        <w:t>Output</w:t>
      </w:r>
      <w:r w:rsidR="009E399E">
        <w:t xml:space="preserve"> Settings</w:t>
      </w:r>
      <w:bookmarkEnd w:id="26"/>
    </w:p>
    <w:p w14:paraId="05BA72D7" w14:textId="77777777" w:rsidR="004A6BF5" w:rsidRDefault="004A6BF5" w:rsidP="0097346E"/>
    <w:p w14:paraId="5CD446D2" w14:textId="77777777" w:rsidR="00AB0774" w:rsidRDefault="00AB0774" w:rsidP="00AB0774">
      <w:pPr>
        <w:pStyle w:val="Heading3"/>
      </w:pPr>
      <w:bookmarkStart w:id="27" w:name="_Toc67471463"/>
      <w:r>
        <w:t>&lt;Output&gt;</w:t>
      </w:r>
      <w:bookmarkEnd w:id="27"/>
    </w:p>
    <w:p w14:paraId="56ADC047" w14:textId="77777777" w:rsidR="00397780" w:rsidRDefault="00397780" w:rsidP="00473C0C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&lt;Output&gt;</w:t>
      </w:r>
    </w:p>
    <w:p w14:paraId="62B64366" w14:textId="77777777" w:rsidR="00397780" w:rsidRDefault="00397780" w:rsidP="00473C0C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  <w:r w:rsidR="004979C6">
        <w:t>, Required</w:t>
      </w:r>
    </w:p>
    <w:p w14:paraId="05449792" w14:textId="77777777" w:rsidR="00DD414F" w:rsidRDefault="00DD414F" w:rsidP="00473C0C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&lt;Settings&gt;</w:t>
      </w:r>
    </w:p>
    <w:p w14:paraId="337764A7" w14:textId="77777777" w:rsidR="00A44390" w:rsidRDefault="006D6CF0" w:rsidP="00473C0C">
      <w:pPr>
        <w:shd w:val="clear" w:color="auto" w:fill="F2F2F2" w:themeFill="background1" w:themeFillShade="F2"/>
      </w:pPr>
      <w:r>
        <w:t>Description:</w:t>
      </w:r>
      <w:r>
        <w:tab/>
        <w:t>Container for Output settings</w:t>
      </w:r>
    </w:p>
    <w:p w14:paraId="065D1F62" w14:textId="77777777" w:rsidR="00A44390" w:rsidRDefault="00A44390" w:rsidP="0097346E"/>
    <w:p w14:paraId="3D89955E" w14:textId="77777777" w:rsidR="003114E9" w:rsidRDefault="003114E9" w:rsidP="003114E9">
      <w:pPr>
        <w:pStyle w:val="Heading3"/>
      </w:pPr>
      <w:bookmarkStart w:id="28" w:name="_Toc67471464"/>
      <w:r>
        <w:t>&lt;PDF&gt;</w:t>
      </w:r>
      <w:bookmarkEnd w:id="28"/>
    </w:p>
    <w:p w14:paraId="62341BC6" w14:textId="77777777" w:rsidR="003114E9" w:rsidRDefault="003114E9" w:rsidP="003114E9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&lt;PDF&gt;</w:t>
      </w:r>
    </w:p>
    <w:p w14:paraId="041A78F7" w14:textId="77777777" w:rsidR="003114E9" w:rsidRDefault="003114E9" w:rsidP="003114E9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  <w:r w:rsidR="004979C6">
        <w:t>, Required</w:t>
      </w:r>
    </w:p>
    <w:p w14:paraId="069F3CC7" w14:textId="77777777" w:rsidR="003114E9" w:rsidRDefault="003114E9" w:rsidP="003114E9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&lt;Output&gt;</w:t>
      </w:r>
    </w:p>
    <w:p w14:paraId="25EB55BE" w14:textId="77777777" w:rsidR="003114E9" w:rsidRDefault="003114E9" w:rsidP="003114E9">
      <w:pPr>
        <w:shd w:val="clear" w:color="auto" w:fill="F2F2F2" w:themeFill="background1" w:themeFillShade="F2"/>
      </w:pPr>
      <w:r>
        <w:t>Description:</w:t>
      </w:r>
      <w:r>
        <w:tab/>
        <w:t xml:space="preserve">Container for </w:t>
      </w:r>
      <w:r w:rsidR="00C92257">
        <w:t>PDF</w:t>
      </w:r>
      <w:r>
        <w:t xml:space="preserve"> settings</w:t>
      </w:r>
    </w:p>
    <w:p w14:paraId="50451D62" w14:textId="77777777" w:rsidR="003114E9" w:rsidRDefault="003114E9" w:rsidP="003114E9">
      <w:pPr>
        <w:shd w:val="clear" w:color="auto" w:fill="F2F2F2" w:themeFill="background1" w:themeFillShade="F2"/>
      </w:pPr>
      <w:r>
        <w:t>Usage:</w:t>
      </w:r>
    </w:p>
    <w:p w14:paraId="06851DC2" w14:textId="77777777" w:rsidR="003114E9" w:rsidRPr="003114E9" w:rsidRDefault="003114E9" w:rsidP="003114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3114E9">
        <w:rPr>
          <w:color w:val="76923C" w:themeColor="accent3" w:themeShade="BF"/>
          <w:sz w:val="20"/>
        </w:rPr>
        <w:t>&lt;PDF compression="Best"&gt;</w:t>
      </w:r>
    </w:p>
    <w:p w14:paraId="3BD35732" w14:textId="77777777" w:rsidR="003114E9" w:rsidRDefault="003114E9" w:rsidP="007F7765">
      <w:pPr>
        <w:shd w:val="clear" w:color="auto" w:fill="F2F2F2" w:themeFill="background1" w:themeFillShade="F2"/>
        <w:tabs>
          <w:tab w:val="left" w:pos="1701"/>
        </w:tabs>
      </w:pPr>
    </w:p>
    <w:p w14:paraId="35C4EA16" w14:textId="77777777" w:rsidR="007F7765" w:rsidRDefault="007F7765" w:rsidP="007F7765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5E552E6C" w14:textId="77777777" w:rsidR="007F7765" w:rsidRDefault="007F7765" w:rsidP="007F7765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7F7765">
        <w:rPr>
          <w:b/>
        </w:rPr>
        <w:t>compression</w:t>
      </w:r>
      <w:proofErr w:type="gramEnd"/>
      <w:r>
        <w:tab/>
        <w:t>value as described below…</w:t>
      </w:r>
    </w:p>
    <w:p w14:paraId="04E2DCAD" w14:textId="77777777" w:rsidR="007F7765" w:rsidRDefault="007F7765" w:rsidP="007F7765">
      <w:pPr>
        <w:shd w:val="clear" w:color="auto" w:fill="F2F2F2" w:themeFill="background1" w:themeFillShade="F2"/>
        <w:tabs>
          <w:tab w:val="left" w:pos="1701"/>
        </w:tabs>
      </w:pPr>
    </w:p>
    <w:p w14:paraId="0E387A7E" w14:textId="77777777" w:rsidR="003114E9" w:rsidRDefault="003114E9" w:rsidP="003114E9">
      <w:pPr>
        <w:shd w:val="clear" w:color="auto" w:fill="F2F2F2" w:themeFill="background1" w:themeFillShade="F2"/>
      </w:pPr>
      <w:r>
        <w:t>PDF compression attribute options:</w:t>
      </w:r>
    </w:p>
    <w:p w14:paraId="27BFFC9B" w14:textId="77777777" w:rsidR="003114E9" w:rsidRDefault="003114E9" w:rsidP="003114E9">
      <w:pPr>
        <w:shd w:val="clear" w:color="auto" w:fill="F2F2F2" w:themeFill="background1" w:themeFillShade="F2"/>
      </w:pPr>
      <w:r w:rsidRPr="003114E9">
        <w:rPr>
          <w:b/>
        </w:rPr>
        <w:t>None</w:t>
      </w:r>
      <w:r>
        <w:t xml:space="preserve"> - Packs without compression</w:t>
      </w:r>
    </w:p>
    <w:p w14:paraId="0B4A8F11" w14:textId="77777777" w:rsidR="003114E9" w:rsidRDefault="003114E9" w:rsidP="003114E9">
      <w:pPr>
        <w:shd w:val="clear" w:color="auto" w:fill="F2F2F2" w:themeFill="background1" w:themeFillShade="F2"/>
      </w:pPr>
      <w:proofErr w:type="spellStart"/>
      <w:r w:rsidRPr="003114E9">
        <w:rPr>
          <w:b/>
        </w:rPr>
        <w:t>BestSpeed</w:t>
      </w:r>
      <w:proofErr w:type="spellEnd"/>
      <w:r>
        <w:t xml:space="preserve"> - Performs high speed compression; reduction of data size is lesser</w:t>
      </w:r>
    </w:p>
    <w:p w14:paraId="465F40F6" w14:textId="77777777" w:rsidR="003114E9" w:rsidRDefault="003114E9" w:rsidP="003114E9">
      <w:pPr>
        <w:shd w:val="clear" w:color="auto" w:fill="F2F2F2" w:themeFill="background1" w:themeFillShade="F2"/>
      </w:pPr>
      <w:proofErr w:type="spellStart"/>
      <w:r w:rsidRPr="003114E9">
        <w:rPr>
          <w:b/>
        </w:rPr>
        <w:t>BelowNormal</w:t>
      </w:r>
      <w:proofErr w:type="spellEnd"/>
      <w:r>
        <w:t xml:space="preserve"> - Performs compression that is rated between Normal and </w:t>
      </w:r>
      <w:proofErr w:type="spellStart"/>
      <w:r>
        <w:t>BestSpeed</w:t>
      </w:r>
      <w:proofErr w:type="spellEnd"/>
      <w:r>
        <w:t xml:space="preserve"> compressions</w:t>
      </w:r>
    </w:p>
    <w:p w14:paraId="4F4C09A3" w14:textId="77777777" w:rsidR="003114E9" w:rsidRDefault="003114E9" w:rsidP="003114E9">
      <w:pPr>
        <w:shd w:val="clear" w:color="auto" w:fill="F2F2F2" w:themeFill="background1" w:themeFillShade="F2"/>
      </w:pPr>
      <w:r w:rsidRPr="003114E9">
        <w:rPr>
          <w:b/>
        </w:rPr>
        <w:t>Normal</w:t>
      </w:r>
      <w:r>
        <w:t xml:space="preserve"> - Performs compression at normal speed; normal reduction of data size</w:t>
      </w:r>
    </w:p>
    <w:p w14:paraId="331A9E1D" w14:textId="77777777" w:rsidR="003114E9" w:rsidRDefault="003114E9" w:rsidP="003114E9">
      <w:pPr>
        <w:shd w:val="clear" w:color="auto" w:fill="F2F2F2" w:themeFill="background1" w:themeFillShade="F2"/>
      </w:pPr>
      <w:proofErr w:type="spellStart"/>
      <w:r w:rsidRPr="003114E9">
        <w:rPr>
          <w:b/>
        </w:rPr>
        <w:t>AboveNormal</w:t>
      </w:r>
      <w:proofErr w:type="spellEnd"/>
      <w:r>
        <w:t xml:space="preserve"> - Performs enhanced compression compared to the normal compression; time consumption exceeds the normal compression</w:t>
      </w:r>
    </w:p>
    <w:p w14:paraId="1F308798" w14:textId="77777777" w:rsidR="003114E9" w:rsidRDefault="003114E9" w:rsidP="003114E9">
      <w:pPr>
        <w:shd w:val="clear" w:color="auto" w:fill="F2F2F2" w:themeFill="background1" w:themeFillShade="F2"/>
      </w:pPr>
      <w:r w:rsidRPr="003114E9">
        <w:rPr>
          <w:b/>
        </w:rPr>
        <w:t>Best</w:t>
      </w:r>
      <w:r>
        <w:t xml:space="preserve"> - Performs the best compression; time consuming</w:t>
      </w:r>
    </w:p>
    <w:p w14:paraId="23CE8985" w14:textId="77777777" w:rsidR="003114E9" w:rsidRDefault="003114E9" w:rsidP="0097346E"/>
    <w:p w14:paraId="457E68BE" w14:textId="77777777" w:rsidR="008E0CEC" w:rsidRDefault="008E0CEC" w:rsidP="008E0CEC">
      <w:pPr>
        <w:pStyle w:val="Heading3"/>
      </w:pPr>
      <w:bookmarkStart w:id="29" w:name="_Toc67471465"/>
      <w:r>
        <w:t>&lt;Metadata&gt;</w:t>
      </w:r>
      <w:bookmarkEnd w:id="29"/>
    </w:p>
    <w:p w14:paraId="1D85080F" w14:textId="77777777" w:rsidR="008E0CEC" w:rsidRDefault="008E0CEC" w:rsidP="008E0CEC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&lt;Metadata&gt;</w:t>
      </w:r>
    </w:p>
    <w:p w14:paraId="1392E26C" w14:textId="77777777" w:rsidR="008E0CEC" w:rsidRDefault="008E0CEC" w:rsidP="008E0CEC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  <w:r w:rsidR="004979C6">
        <w:t>, Required</w:t>
      </w:r>
    </w:p>
    <w:p w14:paraId="0504FAD7" w14:textId="77777777" w:rsidR="008E0CEC" w:rsidRDefault="008E0CEC" w:rsidP="008E0CEC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&lt;PDF&gt;</w:t>
      </w:r>
    </w:p>
    <w:p w14:paraId="2B17C706" w14:textId="77777777" w:rsidR="008E0CEC" w:rsidRDefault="008E0CEC" w:rsidP="009B0215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Container for PDF Metadata settings</w:t>
      </w:r>
    </w:p>
    <w:p w14:paraId="4A3AFE81" w14:textId="77777777" w:rsidR="003114E9" w:rsidRDefault="003114E9" w:rsidP="0097346E"/>
    <w:p w14:paraId="54428616" w14:textId="77777777" w:rsidR="009B0215" w:rsidRDefault="009B0215" w:rsidP="009B0215">
      <w:pPr>
        <w:pStyle w:val="Heading3"/>
      </w:pPr>
      <w:bookmarkStart w:id="30" w:name="_Toc67471466"/>
      <w:r>
        <w:t>&lt;Title&gt;</w:t>
      </w:r>
      <w:bookmarkEnd w:id="30"/>
    </w:p>
    <w:p w14:paraId="171ED110" w14:textId="77777777" w:rsidR="009B0215" w:rsidRDefault="009B0215" w:rsidP="009B0215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&lt;Title&gt;</w:t>
      </w:r>
    </w:p>
    <w:p w14:paraId="144708D7" w14:textId="77777777" w:rsidR="009B0215" w:rsidRDefault="009B0215" w:rsidP="009B0215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  <w:r w:rsidR="004979C6">
        <w:t>, Required</w:t>
      </w:r>
    </w:p>
    <w:p w14:paraId="042AD229" w14:textId="77777777" w:rsidR="009B0215" w:rsidRDefault="009B0215" w:rsidP="009B0215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&lt;Metadata&gt;</w:t>
      </w:r>
    </w:p>
    <w:p w14:paraId="79CD2F41" w14:textId="77777777" w:rsidR="009B0215" w:rsidRDefault="009B0215" w:rsidP="009B0215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Title Metadata for the PDF document produced</w:t>
      </w:r>
    </w:p>
    <w:p w14:paraId="4F9AD1F0" w14:textId="77777777" w:rsidR="003114E9" w:rsidRPr="008B3859" w:rsidRDefault="008B3859" w:rsidP="008B38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8B3859">
        <w:rPr>
          <w:color w:val="76923C" w:themeColor="accent3" w:themeShade="BF"/>
          <w:sz w:val="20"/>
        </w:rPr>
        <w:t>&lt;Title&gt;Default Report&lt;/Title&gt;</w:t>
      </w:r>
    </w:p>
    <w:p w14:paraId="0174D1D0" w14:textId="77777777" w:rsidR="003114E9" w:rsidRDefault="003114E9" w:rsidP="00B14B68">
      <w:pPr>
        <w:shd w:val="clear" w:color="auto" w:fill="F2F2F2" w:themeFill="background1" w:themeFillShade="F2"/>
      </w:pPr>
    </w:p>
    <w:p w14:paraId="79A1C212" w14:textId="77777777" w:rsidR="004A1A00" w:rsidRDefault="004A1A00" w:rsidP="004A1A00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t>Parameters:</w:t>
      </w:r>
      <w: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featureke</w:t>
      </w:r>
      <w:r>
        <w:rPr>
          <w:color w:val="76923C" w:themeColor="accent3" w:themeShade="BF"/>
          <w:sz w:val="20"/>
        </w:rPr>
        <w:t>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Feature key value from launch URL</w:t>
      </w:r>
    </w:p>
    <w:p w14:paraId="4D9F1E81" w14:textId="77777777" w:rsidR="004A1A00" w:rsidRDefault="004A1A00" w:rsidP="004A1A00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databasekey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Database key value from launch URL</w:t>
      </w:r>
    </w:p>
    <w:p w14:paraId="6C622AE1" w14:textId="77777777" w:rsidR="004A1A00" w:rsidRDefault="004A1A00" w:rsidP="004A1A00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referencekey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Reference key value from launch URL</w:t>
      </w:r>
    </w:p>
    <w:p w14:paraId="0D13E8C9" w14:textId="77777777" w:rsidR="004A1A00" w:rsidRDefault="004A1A00" w:rsidP="004A1A00">
      <w:pPr>
        <w:shd w:val="clear" w:color="auto" w:fill="F2F2F2" w:themeFill="background1" w:themeFillShade="F2"/>
        <w:tabs>
          <w:tab w:val="left" w:pos="1701"/>
        </w:tabs>
      </w:pPr>
    </w:p>
    <w:p w14:paraId="4FD621FD" w14:textId="77777777" w:rsidR="008E0CEC" w:rsidRDefault="008E0CEC" w:rsidP="0097346E"/>
    <w:p w14:paraId="64E2BEE0" w14:textId="77777777" w:rsidR="007D4421" w:rsidRDefault="007D4421" w:rsidP="007D4421">
      <w:pPr>
        <w:pStyle w:val="Heading3"/>
      </w:pPr>
      <w:bookmarkStart w:id="31" w:name="_Toc67471467"/>
      <w:r>
        <w:t>&lt;Author&gt;</w:t>
      </w:r>
      <w:bookmarkEnd w:id="31"/>
    </w:p>
    <w:p w14:paraId="69C17AA7" w14:textId="77777777" w:rsidR="007D4421" w:rsidRDefault="007D4421" w:rsidP="007D4421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&lt;Author&gt;</w:t>
      </w:r>
    </w:p>
    <w:p w14:paraId="3E8B4C5C" w14:textId="77777777" w:rsidR="007D4421" w:rsidRDefault="007D4421" w:rsidP="007D4421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  <w:r w:rsidR="004979C6">
        <w:t>, Required</w:t>
      </w:r>
    </w:p>
    <w:p w14:paraId="00FD2A49" w14:textId="77777777" w:rsidR="007D4421" w:rsidRDefault="007D4421" w:rsidP="007D4421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&lt;Metadata&gt;</w:t>
      </w:r>
    </w:p>
    <w:p w14:paraId="0B4BE33A" w14:textId="77777777" w:rsidR="007D4421" w:rsidRDefault="007D4421" w:rsidP="007D4421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Author Metadata for the PDF document produced</w:t>
      </w:r>
    </w:p>
    <w:p w14:paraId="7958DE17" w14:textId="333F7AB0" w:rsidR="007D4421" w:rsidRPr="008B3859" w:rsidRDefault="008B3859" w:rsidP="008B38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8B3859">
        <w:rPr>
          <w:color w:val="76923C" w:themeColor="accent3" w:themeShade="BF"/>
          <w:sz w:val="20"/>
        </w:rPr>
        <w:t>&lt;Author&gt;</w:t>
      </w:r>
      <w:r w:rsidR="00360716">
        <w:rPr>
          <w:color w:val="76923C" w:themeColor="accent3" w:themeShade="BF"/>
          <w:sz w:val="20"/>
        </w:rPr>
        <w:t>Whanganui District Council</w:t>
      </w:r>
      <w:r w:rsidRPr="008B3859">
        <w:rPr>
          <w:color w:val="76923C" w:themeColor="accent3" w:themeShade="BF"/>
          <w:sz w:val="20"/>
        </w:rPr>
        <w:t>&lt;/Author&gt;</w:t>
      </w:r>
    </w:p>
    <w:p w14:paraId="614D22A2" w14:textId="77777777" w:rsidR="007D4421" w:rsidRDefault="007D4421" w:rsidP="007D4421">
      <w:pPr>
        <w:shd w:val="clear" w:color="auto" w:fill="F2F2F2" w:themeFill="background1" w:themeFillShade="F2"/>
      </w:pPr>
    </w:p>
    <w:p w14:paraId="67369643" w14:textId="77777777" w:rsidR="008E0CEC" w:rsidRDefault="008E0CEC" w:rsidP="0097346E"/>
    <w:p w14:paraId="342F7A62" w14:textId="77777777" w:rsidR="007D4421" w:rsidRDefault="007D4421" w:rsidP="007D4421">
      <w:pPr>
        <w:pStyle w:val="Heading3"/>
      </w:pPr>
      <w:bookmarkStart w:id="32" w:name="_Toc67471468"/>
      <w:r>
        <w:t>&lt;Subject&gt;</w:t>
      </w:r>
      <w:bookmarkEnd w:id="32"/>
    </w:p>
    <w:p w14:paraId="1C76C69D" w14:textId="77777777" w:rsidR="007D4421" w:rsidRDefault="007D4421" w:rsidP="007D4421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&lt;Subject&gt;</w:t>
      </w:r>
    </w:p>
    <w:p w14:paraId="13AE33AE" w14:textId="77777777" w:rsidR="007D4421" w:rsidRDefault="007D4421" w:rsidP="007D4421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  <w:r w:rsidR="004979C6">
        <w:t>, Required</w:t>
      </w:r>
    </w:p>
    <w:p w14:paraId="1D0147FF" w14:textId="77777777" w:rsidR="007D4421" w:rsidRDefault="007D4421" w:rsidP="007D4421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&lt;Metadata&gt;</w:t>
      </w:r>
    </w:p>
    <w:p w14:paraId="5533B470" w14:textId="77777777" w:rsidR="007D4421" w:rsidRDefault="007D4421" w:rsidP="007D4421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Subject Metadata for the PDF document produced</w:t>
      </w:r>
    </w:p>
    <w:p w14:paraId="3B9E0C5F" w14:textId="77777777" w:rsidR="007D4421" w:rsidRPr="008B3859" w:rsidRDefault="008B3859" w:rsidP="008B38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8B3859">
        <w:rPr>
          <w:color w:val="76923C" w:themeColor="accent3" w:themeShade="BF"/>
          <w:sz w:val="20"/>
        </w:rPr>
        <w:t>&lt;Subject&gt;Pinpoint Reports PDF Document&lt;/Subject&gt;</w:t>
      </w:r>
    </w:p>
    <w:p w14:paraId="394D70A1" w14:textId="77777777" w:rsidR="007D4421" w:rsidRDefault="007D4421" w:rsidP="007D4421">
      <w:pPr>
        <w:shd w:val="clear" w:color="auto" w:fill="F2F2F2" w:themeFill="background1" w:themeFillShade="F2"/>
      </w:pPr>
    </w:p>
    <w:p w14:paraId="6AE69B57" w14:textId="77777777" w:rsidR="004A1A00" w:rsidRDefault="004A1A00" w:rsidP="004A1A00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t>Parameters:</w:t>
      </w:r>
      <w: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featureke</w:t>
      </w:r>
      <w:r>
        <w:rPr>
          <w:color w:val="76923C" w:themeColor="accent3" w:themeShade="BF"/>
          <w:sz w:val="20"/>
        </w:rPr>
        <w:t>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Feature key value from launch URL</w:t>
      </w:r>
    </w:p>
    <w:p w14:paraId="2BE2440E" w14:textId="77777777" w:rsidR="004A1A00" w:rsidRDefault="004A1A00" w:rsidP="004A1A00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databasekey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Database key value from launch URL</w:t>
      </w:r>
    </w:p>
    <w:p w14:paraId="225992D9" w14:textId="77777777" w:rsidR="004A1A00" w:rsidRDefault="004A1A00" w:rsidP="004A1A00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referencekey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Reference key value from launch URL</w:t>
      </w:r>
    </w:p>
    <w:p w14:paraId="6163466D" w14:textId="77777777" w:rsidR="004A1A00" w:rsidRDefault="004A1A00" w:rsidP="004A1A00">
      <w:pPr>
        <w:shd w:val="clear" w:color="auto" w:fill="F2F2F2" w:themeFill="background1" w:themeFillShade="F2"/>
        <w:tabs>
          <w:tab w:val="left" w:pos="1701"/>
        </w:tabs>
      </w:pPr>
    </w:p>
    <w:p w14:paraId="3891BB42" w14:textId="77777777" w:rsidR="008E0CEC" w:rsidRDefault="008E0CEC" w:rsidP="0097346E"/>
    <w:p w14:paraId="49C9AFE3" w14:textId="77777777" w:rsidR="007D4421" w:rsidRDefault="007D4421" w:rsidP="007D4421">
      <w:pPr>
        <w:pStyle w:val="Heading3"/>
      </w:pPr>
      <w:bookmarkStart w:id="33" w:name="_Toc67471469"/>
      <w:r>
        <w:lastRenderedPageBreak/>
        <w:t>&lt;Keywords&gt;</w:t>
      </w:r>
      <w:bookmarkEnd w:id="33"/>
    </w:p>
    <w:p w14:paraId="596D7A4B" w14:textId="77777777" w:rsidR="007D4421" w:rsidRDefault="007D4421" w:rsidP="007D4421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&lt;Keywords&gt;</w:t>
      </w:r>
    </w:p>
    <w:p w14:paraId="57F97F7D" w14:textId="77777777" w:rsidR="007D4421" w:rsidRDefault="007D4421" w:rsidP="007D4421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  <w:r w:rsidR="004979C6">
        <w:t>,</w:t>
      </w:r>
      <w:r w:rsidR="00497D2C">
        <w:t xml:space="preserve"> Required</w:t>
      </w:r>
    </w:p>
    <w:p w14:paraId="199CBC00" w14:textId="77777777" w:rsidR="007D4421" w:rsidRDefault="007D4421" w:rsidP="007D4421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&lt;Metadata&gt;</w:t>
      </w:r>
    </w:p>
    <w:p w14:paraId="2CE4FA75" w14:textId="77777777" w:rsidR="007D4421" w:rsidRDefault="007D4421" w:rsidP="007D4421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Keywords Metadata for the PDF document produced</w:t>
      </w:r>
    </w:p>
    <w:p w14:paraId="676925A8" w14:textId="77777777" w:rsidR="007D4421" w:rsidRPr="008B3859" w:rsidRDefault="008B3859" w:rsidP="008B38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8B3859">
        <w:rPr>
          <w:color w:val="76923C" w:themeColor="accent3" w:themeShade="BF"/>
          <w:sz w:val="20"/>
        </w:rPr>
        <w:t>&lt;Keywords&gt;Map, Property, @</w:t>
      </w:r>
      <w:proofErr w:type="spellStart"/>
      <w:r w:rsidRPr="008B3859">
        <w:rPr>
          <w:color w:val="76923C" w:themeColor="accent3" w:themeShade="BF"/>
          <w:sz w:val="20"/>
        </w:rPr>
        <w:t>featurekey</w:t>
      </w:r>
      <w:proofErr w:type="spellEnd"/>
      <w:r w:rsidRPr="008B3859">
        <w:rPr>
          <w:color w:val="76923C" w:themeColor="accent3" w:themeShade="BF"/>
          <w:sz w:val="20"/>
        </w:rPr>
        <w:t>, @</w:t>
      </w:r>
      <w:proofErr w:type="spellStart"/>
      <w:r w:rsidRPr="008B3859">
        <w:rPr>
          <w:color w:val="76923C" w:themeColor="accent3" w:themeShade="BF"/>
          <w:sz w:val="20"/>
        </w:rPr>
        <w:t>databasekey</w:t>
      </w:r>
      <w:proofErr w:type="spellEnd"/>
      <w:r w:rsidRPr="008B3859">
        <w:rPr>
          <w:color w:val="76923C" w:themeColor="accent3" w:themeShade="BF"/>
          <w:sz w:val="20"/>
        </w:rPr>
        <w:t>, @</w:t>
      </w:r>
      <w:proofErr w:type="spellStart"/>
      <w:r w:rsidRPr="008B3859">
        <w:rPr>
          <w:color w:val="76923C" w:themeColor="accent3" w:themeShade="BF"/>
          <w:sz w:val="20"/>
        </w:rPr>
        <w:t>referencekey</w:t>
      </w:r>
      <w:proofErr w:type="spellEnd"/>
      <w:r w:rsidRPr="008B3859">
        <w:rPr>
          <w:color w:val="76923C" w:themeColor="accent3" w:themeShade="BF"/>
          <w:sz w:val="20"/>
        </w:rPr>
        <w:t>&lt;/Keywords&gt;</w:t>
      </w:r>
    </w:p>
    <w:p w14:paraId="47D67EFD" w14:textId="77777777" w:rsidR="007D4421" w:rsidRDefault="007D4421" w:rsidP="00266E5B">
      <w:pPr>
        <w:shd w:val="clear" w:color="auto" w:fill="F2F2F2" w:themeFill="background1" w:themeFillShade="F2"/>
        <w:tabs>
          <w:tab w:val="left" w:pos="1701"/>
        </w:tabs>
      </w:pPr>
    </w:p>
    <w:p w14:paraId="0AD28B67" w14:textId="77777777" w:rsidR="000B56F2" w:rsidRDefault="00266E5B" w:rsidP="00D8526E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t>Parameters:</w:t>
      </w:r>
      <w: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featureke</w:t>
      </w:r>
      <w:r>
        <w:rPr>
          <w:color w:val="76923C" w:themeColor="accent3" w:themeShade="BF"/>
          <w:sz w:val="20"/>
        </w:rPr>
        <w:t>y</w:t>
      </w:r>
      <w:proofErr w:type="spellEnd"/>
      <w:r w:rsidR="00D8526E">
        <w:rPr>
          <w:color w:val="76923C" w:themeColor="accent3" w:themeShade="BF"/>
          <w:sz w:val="20"/>
        </w:rPr>
        <w:tab/>
      </w:r>
      <w:proofErr w:type="gramStart"/>
      <w:r w:rsidR="00AE607E" w:rsidRPr="00AE607E">
        <w:t>Replaced</w:t>
      </w:r>
      <w:proofErr w:type="gramEnd"/>
      <w:r w:rsidR="00AE607E" w:rsidRPr="00AE607E">
        <w:t xml:space="preserve"> with Feature key value from launch URL</w:t>
      </w:r>
    </w:p>
    <w:p w14:paraId="4A3A9994" w14:textId="77777777" w:rsidR="00D8526E" w:rsidRDefault="00D8526E" w:rsidP="00D8526E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databasekey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="00AE607E" w:rsidRPr="00AE607E">
        <w:t>Replaced</w:t>
      </w:r>
      <w:proofErr w:type="gramEnd"/>
      <w:r w:rsidR="00AE607E" w:rsidRPr="00AE607E">
        <w:t xml:space="preserve"> with Database key value from launch URL</w:t>
      </w:r>
    </w:p>
    <w:p w14:paraId="45228E38" w14:textId="77777777" w:rsidR="00D8526E" w:rsidRDefault="00D8526E" w:rsidP="00D8526E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referencekey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="00AE607E" w:rsidRPr="00AE607E">
        <w:t>Replaced</w:t>
      </w:r>
      <w:proofErr w:type="gramEnd"/>
      <w:r w:rsidR="00AE607E" w:rsidRPr="00AE607E">
        <w:t xml:space="preserve"> with Reference key value from launch URL</w:t>
      </w:r>
    </w:p>
    <w:p w14:paraId="59B6D0CF" w14:textId="77777777" w:rsidR="000B56F2" w:rsidRDefault="000B56F2" w:rsidP="00266E5B">
      <w:pPr>
        <w:shd w:val="clear" w:color="auto" w:fill="F2F2F2" w:themeFill="background1" w:themeFillShade="F2"/>
        <w:tabs>
          <w:tab w:val="left" w:pos="1701"/>
        </w:tabs>
      </w:pPr>
    </w:p>
    <w:p w14:paraId="55758691" w14:textId="77777777" w:rsidR="008E0CEC" w:rsidRDefault="008E0CEC" w:rsidP="0097346E"/>
    <w:p w14:paraId="18B83BB3" w14:textId="77777777" w:rsidR="009A2FEC" w:rsidRDefault="009A2FEC" w:rsidP="009A2FEC">
      <w:pPr>
        <w:pStyle w:val="Heading3"/>
      </w:pPr>
      <w:bookmarkStart w:id="34" w:name="_Toc67471470"/>
      <w:r>
        <w:t>&lt;Security&gt;</w:t>
      </w:r>
      <w:bookmarkEnd w:id="34"/>
    </w:p>
    <w:p w14:paraId="6ED6FF64" w14:textId="77777777" w:rsidR="009A2FEC" w:rsidRDefault="009A2FEC" w:rsidP="009A2FEC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r w:rsidR="00497D2C">
        <w:t>Security</w:t>
      </w:r>
      <w:r>
        <w:t>&gt;</w:t>
      </w:r>
    </w:p>
    <w:p w14:paraId="49109677" w14:textId="77777777" w:rsidR="009A2FEC" w:rsidRDefault="009A2FEC" w:rsidP="009A2FEC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  <w:r w:rsidR="004979C6">
        <w:t>,</w:t>
      </w:r>
      <w:r>
        <w:t xml:space="preserve"> Optional</w:t>
      </w:r>
    </w:p>
    <w:p w14:paraId="1C6925E1" w14:textId="77777777" w:rsidR="009A2FEC" w:rsidRDefault="009A2FEC" w:rsidP="009A2FEC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&lt;PDF&gt;</w:t>
      </w:r>
    </w:p>
    <w:p w14:paraId="08DEE9A1" w14:textId="77777777" w:rsidR="009A2FEC" w:rsidRDefault="009A2FEC" w:rsidP="009A2FEC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 xml:space="preserve">Container for PDF </w:t>
      </w:r>
      <w:r w:rsidR="00497D2C">
        <w:t>Security</w:t>
      </w:r>
      <w:r>
        <w:t xml:space="preserve"> settings</w:t>
      </w:r>
    </w:p>
    <w:p w14:paraId="6AB58480" w14:textId="77777777" w:rsidR="009A2FEC" w:rsidRDefault="009A2FEC" w:rsidP="009A2FEC"/>
    <w:p w14:paraId="50A9197C" w14:textId="77777777" w:rsidR="00497D2C" w:rsidRDefault="00497D2C" w:rsidP="00497D2C">
      <w:pPr>
        <w:pStyle w:val="Heading3"/>
      </w:pPr>
      <w:bookmarkStart w:id="35" w:name="_Toc67471471"/>
      <w:r>
        <w:t>&lt;</w:t>
      </w:r>
      <w:proofErr w:type="spellStart"/>
      <w:r>
        <w:t>OwnerPassword</w:t>
      </w:r>
      <w:proofErr w:type="spellEnd"/>
      <w:r>
        <w:t>&gt;</w:t>
      </w:r>
      <w:bookmarkEnd w:id="35"/>
    </w:p>
    <w:p w14:paraId="024394F9" w14:textId="77777777" w:rsidR="00497D2C" w:rsidRDefault="00497D2C" w:rsidP="00497D2C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OwnerPassword</w:t>
      </w:r>
      <w:proofErr w:type="spellEnd"/>
      <w:r>
        <w:t>&gt;</w:t>
      </w:r>
    </w:p>
    <w:p w14:paraId="75B6CFA6" w14:textId="77777777" w:rsidR="00497D2C" w:rsidRDefault="00497D2C" w:rsidP="00497D2C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  <w:r w:rsidR="004979C6">
        <w:t>,</w:t>
      </w:r>
      <w:r>
        <w:t xml:space="preserve"> Optional</w:t>
      </w:r>
    </w:p>
    <w:p w14:paraId="0149002F" w14:textId="77777777" w:rsidR="00497D2C" w:rsidRDefault="00497D2C" w:rsidP="00497D2C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&lt;PDF&gt;</w:t>
      </w:r>
    </w:p>
    <w:p w14:paraId="6898AC44" w14:textId="77777777" w:rsidR="00497D2C" w:rsidRDefault="00497D2C" w:rsidP="00497D2C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Document owners password</w:t>
      </w:r>
    </w:p>
    <w:p w14:paraId="44159874" w14:textId="77777777" w:rsidR="00497D2C" w:rsidRDefault="00497D2C" w:rsidP="009A2FEC"/>
    <w:p w14:paraId="0B8660BA" w14:textId="77777777" w:rsidR="0058500D" w:rsidRDefault="0058500D" w:rsidP="0058500D">
      <w:pPr>
        <w:pStyle w:val="Heading3"/>
      </w:pPr>
      <w:bookmarkStart w:id="36" w:name="_Toc67471472"/>
      <w:r>
        <w:t>&lt;</w:t>
      </w:r>
      <w:proofErr w:type="spellStart"/>
      <w:r>
        <w:t>UserPassword</w:t>
      </w:r>
      <w:proofErr w:type="spellEnd"/>
      <w:r>
        <w:t>&gt;</w:t>
      </w:r>
      <w:bookmarkEnd w:id="36"/>
    </w:p>
    <w:p w14:paraId="3D397718" w14:textId="77777777" w:rsidR="0058500D" w:rsidRDefault="0058500D" w:rsidP="0058500D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UserPassword</w:t>
      </w:r>
      <w:proofErr w:type="spellEnd"/>
      <w:r>
        <w:t>&gt;</w:t>
      </w:r>
    </w:p>
    <w:p w14:paraId="609A9E0C" w14:textId="77777777" w:rsidR="0058500D" w:rsidRDefault="0058500D" w:rsidP="0058500D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  <w:r w:rsidR="004979C6">
        <w:t>,</w:t>
      </w:r>
      <w:r>
        <w:t xml:space="preserve"> Optional</w:t>
      </w:r>
    </w:p>
    <w:p w14:paraId="26AE1365" w14:textId="77777777" w:rsidR="0058500D" w:rsidRDefault="0058500D" w:rsidP="0058500D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&lt;PDF&gt;</w:t>
      </w:r>
    </w:p>
    <w:p w14:paraId="7F2AC5C8" w14:textId="77777777" w:rsidR="0058500D" w:rsidRDefault="0058500D" w:rsidP="0058500D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Document users password</w:t>
      </w:r>
    </w:p>
    <w:p w14:paraId="26F27D6C" w14:textId="77777777" w:rsidR="0058500D" w:rsidRDefault="0058500D" w:rsidP="009A2FEC"/>
    <w:p w14:paraId="3FC26423" w14:textId="77777777" w:rsidR="009A2FEC" w:rsidRDefault="009A2FEC" w:rsidP="0097346E"/>
    <w:p w14:paraId="1F886CA2" w14:textId="77777777" w:rsidR="00617824" w:rsidRDefault="00617824" w:rsidP="00617824"/>
    <w:p w14:paraId="4FBC3521" w14:textId="77777777" w:rsidR="00FC25B1" w:rsidRPr="00617824" w:rsidRDefault="00FC25B1" w:rsidP="00617824">
      <w:pPr>
        <w:sectPr w:rsidR="00FC25B1" w:rsidRPr="00617824" w:rsidSect="00380AD2">
          <w:headerReference w:type="default" r:id="rId26"/>
          <w:pgSz w:w="11906" w:h="16838"/>
          <w:pgMar w:top="1702" w:right="1440" w:bottom="1560" w:left="1440" w:header="708" w:footer="708" w:gutter="0"/>
          <w:cols w:space="708"/>
          <w:docGrid w:linePitch="360"/>
        </w:sectPr>
      </w:pPr>
    </w:p>
    <w:p w14:paraId="024F0843" w14:textId="77777777" w:rsidR="00A44390" w:rsidRDefault="00A44390" w:rsidP="00A44390">
      <w:pPr>
        <w:pStyle w:val="Heading1"/>
      </w:pPr>
      <w:bookmarkStart w:id="37" w:name="_Toc67471473"/>
      <w:r>
        <w:lastRenderedPageBreak/>
        <w:t>Config Files – Pages</w:t>
      </w:r>
      <w:bookmarkEnd w:id="37"/>
    </w:p>
    <w:p w14:paraId="2CFC9A94" w14:textId="77777777" w:rsidR="00A44390" w:rsidRDefault="007250F9" w:rsidP="0097346E">
      <w:r w:rsidRPr="008216F6">
        <w:t xml:space="preserve">The </w:t>
      </w:r>
      <w:r w:rsidRPr="00391F80">
        <w:rPr>
          <w:b/>
        </w:rPr>
        <w:t>&lt;</w:t>
      </w:r>
      <w:r>
        <w:rPr>
          <w:b/>
        </w:rPr>
        <w:t>Page</w:t>
      </w:r>
      <w:r w:rsidRPr="00391F80">
        <w:rPr>
          <w:b/>
        </w:rPr>
        <w:t>s&gt;</w:t>
      </w:r>
      <w:r w:rsidRPr="008216F6">
        <w:t xml:space="preserve"> section of the config file contains</w:t>
      </w:r>
      <w:r>
        <w:t xml:space="preserve"> a sequential listing of all page definitions required.</w:t>
      </w:r>
    </w:p>
    <w:p w14:paraId="71C2E7FF" w14:textId="77777777" w:rsidR="007250F9" w:rsidRDefault="007250F9" w:rsidP="0097346E"/>
    <w:p w14:paraId="5D4B1660" w14:textId="77777777" w:rsidR="00076A18" w:rsidRDefault="00076A18" w:rsidP="00076A18">
      <w:pPr>
        <w:pStyle w:val="Heading3"/>
      </w:pPr>
      <w:bookmarkStart w:id="38" w:name="_Toc67471474"/>
      <w:r>
        <w:t>&lt;Pages&gt;</w:t>
      </w:r>
      <w:bookmarkEnd w:id="38"/>
    </w:p>
    <w:p w14:paraId="24A63AB7" w14:textId="77777777" w:rsidR="00076A18" w:rsidRDefault="00076A18" w:rsidP="00024E58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&lt;Pages&gt;</w:t>
      </w:r>
    </w:p>
    <w:p w14:paraId="18275028" w14:textId="77777777" w:rsidR="00076A18" w:rsidRDefault="00076A18" w:rsidP="00024E58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  <w:r w:rsidR="004979C6">
        <w:t>, Required</w:t>
      </w:r>
    </w:p>
    <w:p w14:paraId="373AC18F" w14:textId="77777777" w:rsidR="00076A18" w:rsidRDefault="00076A18" w:rsidP="00024E58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&lt;configuration&gt;</w:t>
      </w:r>
    </w:p>
    <w:p w14:paraId="6420592C" w14:textId="77777777" w:rsidR="00076A18" w:rsidRDefault="00076A18" w:rsidP="00024E58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Container for pages</w:t>
      </w:r>
    </w:p>
    <w:p w14:paraId="4809DF1A" w14:textId="77777777" w:rsidR="00076A18" w:rsidRDefault="00076A18" w:rsidP="0097346E"/>
    <w:p w14:paraId="3DC0B46C" w14:textId="77777777" w:rsidR="00A44390" w:rsidRDefault="008D0DB7" w:rsidP="008D0DB7">
      <w:pPr>
        <w:pStyle w:val="Heading2"/>
      </w:pPr>
      <w:bookmarkStart w:id="39" w:name="_Toc67471475"/>
      <w:r>
        <w:t>Footer</w:t>
      </w:r>
      <w:r w:rsidR="00815086">
        <w:t xml:space="preserve"> Template</w:t>
      </w:r>
      <w:bookmarkEnd w:id="39"/>
    </w:p>
    <w:p w14:paraId="24D6741E" w14:textId="77777777" w:rsidR="008D0DB7" w:rsidRDefault="008D0DB7" w:rsidP="0097346E"/>
    <w:p w14:paraId="5231776B" w14:textId="77777777" w:rsidR="006D6B7D" w:rsidRDefault="006D6B7D" w:rsidP="006D6B7D">
      <w:pPr>
        <w:pStyle w:val="Heading3"/>
      </w:pPr>
      <w:bookmarkStart w:id="40" w:name="_Toc67471476"/>
      <w:r>
        <w:t>&lt;</w:t>
      </w:r>
      <w:proofErr w:type="spellStart"/>
      <w:r>
        <w:t>FooterTemplate</w:t>
      </w:r>
      <w:proofErr w:type="spellEnd"/>
      <w:r>
        <w:t>&gt;</w:t>
      </w:r>
      <w:bookmarkEnd w:id="40"/>
    </w:p>
    <w:p w14:paraId="4EBF1983" w14:textId="77777777" w:rsidR="006D6B7D" w:rsidRDefault="006D6B7D" w:rsidP="006D6B7D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FooterTemplate</w:t>
      </w:r>
      <w:proofErr w:type="spellEnd"/>
      <w:r>
        <w:t>&gt;</w:t>
      </w:r>
    </w:p>
    <w:p w14:paraId="1442A809" w14:textId="77777777" w:rsidR="006D6B7D" w:rsidRDefault="006D6B7D" w:rsidP="006D6B7D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 xml:space="preserve">Once only, </w:t>
      </w:r>
      <w:r w:rsidR="00FF09E1">
        <w:t>Optional</w:t>
      </w:r>
    </w:p>
    <w:p w14:paraId="5C3514E5" w14:textId="77777777" w:rsidR="006D6B7D" w:rsidRDefault="006D6B7D" w:rsidP="006D6B7D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r w:rsidR="00191781">
        <w:t>P</w:t>
      </w:r>
      <w:r>
        <w:t>ages&gt;</w:t>
      </w:r>
    </w:p>
    <w:p w14:paraId="7B6F74CC" w14:textId="77777777" w:rsidR="006D6B7D" w:rsidRDefault="006D6B7D" w:rsidP="006D6B7D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</w:r>
    </w:p>
    <w:p w14:paraId="7DE0AD9E" w14:textId="77777777" w:rsidR="003E5091" w:rsidRDefault="003E5091" w:rsidP="006D6B7D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2F717BD0" w14:textId="77777777" w:rsidR="006D6B7D" w:rsidRPr="00E47CD3" w:rsidRDefault="00E47CD3" w:rsidP="00E47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E47CD3">
        <w:rPr>
          <w:color w:val="76923C" w:themeColor="accent3" w:themeShade="BF"/>
          <w:sz w:val="20"/>
        </w:rPr>
        <w:t>&lt;</w:t>
      </w:r>
      <w:proofErr w:type="spellStart"/>
      <w:r w:rsidRPr="00E47CD3">
        <w:rPr>
          <w:color w:val="76923C" w:themeColor="accent3" w:themeShade="BF"/>
          <w:sz w:val="20"/>
        </w:rPr>
        <w:t>FooterTemplate</w:t>
      </w:r>
      <w:proofErr w:type="spellEnd"/>
      <w:r w:rsidRPr="00E47CD3">
        <w:rPr>
          <w:color w:val="76923C" w:themeColor="accent3" w:themeShade="BF"/>
          <w:sz w:val="20"/>
        </w:rPr>
        <w:t xml:space="preserve"> bottom="11" width="210"&gt;</w:t>
      </w:r>
    </w:p>
    <w:p w14:paraId="2FA7A651" w14:textId="77777777" w:rsidR="003E5091" w:rsidRDefault="003E5091" w:rsidP="003E5091">
      <w:pPr>
        <w:shd w:val="clear" w:color="auto" w:fill="F2F2F2" w:themeFill="background1" w:themeFillShade="F2"/>
        <w:tabs>
          <w:tab w:val="left" w:pos="1701"/>
        </w:tabs>
      </w:pPr>
    </w:p>
    <w:p w14:paraId="4DA43D67" w14:textId="77777777" w:rsidR="006D6B7D" w:rsidRDefault="003E5091" w:rsidP="003E5091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30D4794D" w14:textId="77777777" w:rsidR="003E5091" w:rsidRDefault="003E5091" w:rsidP="003E5091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3E5091">
        <w:rPr>
          <w:b/>
        </w:rPr>
        <w:t>bottom</w:t>
      </w:r>
      <w:proofErr w:type="gramEnd"/>
      <w:r>
        <w:tab/>
      </w:r>
      <w:r w:rsidR="00191781">
        <w:t>V</w:t>
      </w:r>
      <w:r>
        <w:t>alue in millimetres from the bottom of the page</w:t>
      </w:r>
      <w:r w:rsidR="00191781">
        <w:t>.</w:t>
      </w:r>
    </w:p>
    <w:p w14:paraId="623E537D" w14:textId="77777777" w:rsidR="003E5091" w:rsidRDefault="003E5091" w:rsidP="003E5091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3E5091">
        <w:rPr>
          <w:b/>
        </w:rPr>
        <w:t>width</w:t>
      </w:r>
      <w:proofErr w:type="gramEnd"/>
      <w:r>
        <w:tab/>
      </w:r>
      <w:r w:rsidR="00191781">
        <w:t>V</w:t>
      </w:r>
      <w:r>
        <w:t>alue in millimetres for the width of the page</w:t>
      </w:r>
      <w:r w:rsidR="00191781">
        <w:t>.</w:t>
      </w:r>
    </w:p>
    <w:p w14:paraId="0C15DE6C" w14:textId="77777777" w:rsidR="003E5091" w:rsidRDefault="003E5091" w:rsidP="003E5091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3E0279F3" w14:textId="77777777" w:rsidR="006D6B7D" w:rsidRDefault="006D6B7D" w:rsidP="0097346E"/>
    <w:p w14:paraId="000D3945" w14:textId="77777777" w:rsidR="00191781" w:rsidRDefault="00191781" w:rsidP="00191781">
      <w:pPr>
        <w:pStyle w:val="Heading3"/>
      </w:pPr>
      <w:bookmarkStart w:id="41" w:name="_Toc67471477"/>
      <w:r>
        <w:t>&lt;</w:t>
      </w:r>
      <w:proofErr w:type="spellStart"/>
      <w:r>
        <w:t>FooterText</w:t>
      </w:r>
      <w:proofErr w:type="spellEnd"/>
      <w:r>
        <w:t>&gt;</w:t>
      </w:r>
      <w:bookmarkEnd w:id="41"/>
    </w:p>
    <w:p w14:paraId="165AC551" w14:textId="77777777" w:rsidR="00191781" w:rsidRDefault="00191781" w:rsidP="00191781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FooterText</w:t>
      </w:r>
      <w:proofErr w:type="spellEnd"/>
      <w:r>
        <w:t>&gt;</w:t>
      </w:r>
    </w:p>
    <w:p w14:paraId="33505F36" w14:textId="77777777" w:rsidR="00191781" w:rsidRDefault="00191781" w:rsidP="00191781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only, Optional</w:t>
      </w:r>
    </w:p>
    <w:p w14:paraId="2D617740" w14:textId="77777777" w:rsidR="00191781" w:rsidRDefault="00191781" w:rsidP="00191781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FooterTemplate</w:t>
      </w:r>
      <w:proofErr w:type="spellEnd"/>
      <w:r>
        <w:t>&gt;</w:t>
      </w:r>
    </w:p>
    <w:p w14:paraId="0F289158" w14:textId="77777777" w:rsidR="00191781" w:rsidRDefault="00191781" w:rsidP="00191781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</w:r>
    </w:p>
    <w:p w14:paraId="225C8E33" w14:textId="77777777" w:rsidR="00191781" w:rsidRDefault="00191781" w:rsidP="00191781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53C7FAF7" w14:textId="77777777" w:rsidR="00191781" w:rsidRPr="00E47CD3" w:rsidRDefault="00191781" w:rsidP="001917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191781">
        <w:rPr>
          <w:color w:val="76923C" w:themeColor="accent3" w:themeShade="BF"/>
          <w:sz w:val="20"/>
        </w:rPr>
        <w:t>&lt;</w:t>
      </w:r>
      <w:proofErr w:type="spellStart"/>
      <w:r w:rsidRPr="00191781">
        <w:rPr>
          <w:color w:val="76923C" w:themeColor="accent3" w:themeShade="BF"/>
          <w:sz w:val="20"/>
        </w:rPr>
        <w:t>FooterText</w:t>
      </w:r>
      <w:proofErr w:type="spellEnd"/>
      <w:r w:rsidRPr="00191781">
        <w:rPr>
          <w:color w:val="76923C" w:themeColor="accent3" w:themeShade="BF"/>
          <w:sz w:val="20"/>
        </w:rPr>
        <w:t xml:space="preserve"> left="10" include="True"&gt;&lt;/</w:t>
      </w:r>
      <w:proofErr w:type="spellStart"/>
      <w:r w:rsidRPr="00191781">
        <w:rPr>
          <w:color w:val="76923C" w:themeColor="accent3" w:themeShade="BF"/>
          <w:sz w:val="20"/>
        </w:rPr>
        <w:t>FooterText</w:t>
      </w:r>
      <w:proofErr w:type="spellEnd"/>
      <w:r w:rsidRPr="00191781">
        <w:rPr>
          <w:color w:val="76923C" w:themeColor="accent3" w:themeShade="BF"/>
          <w:sz w:val="20"/>
        </w:rPr>
        <w:t>&gt;</w:t>
      </w:r>
    </w:p>
    <w:p w14:paraId="39F3B7AA" w14:textId="77777777" w:rsidR="00191781" w:rsidRDefault="00191781" w:rsidP="00191781">
      <w:pPr>
        <w:shd w:val="clear" w:color="auto" w:fill="F2F2F2" w:themeFill="background1" w:themeFillShade="F2"/>
        <w:tabs>
          <w:tab w:val="left" w:pos="1701"/>
        </w:tabs>
      </w:pPr>
    </w:p>
    <w:p w14:paraId="55D9B7BE" w14:textId="77777777" w:rsidR="00191781" w:rsidRDefault="00191781" w:rsidP="00191781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1C6ADCB3" w14:textId="77777777" w:rsidR="00191781" w:rsidRDefault="00191781" w:rsidP="00191781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left</w:t>
      </w:r>
      <w:proofErr w:type="gramEnd"/>
      <w:r>
        <w:tab/>
        <w:t>Value in millimetres from the left of the page.</w:t>
      </w:r>
    </w:p>
    <w:p w14:paraId="4AA18F5A" w14:textId="77777777" w:rsidR="00191781" w:rsidRDefault="00191781" w:rsidP="00191781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include</w:t>
      </w:r>
      <w:proofErr w:type="gramEnd"/>
      <w:r>
        <w:tab/>
        <w:t xml:space="preserve">True to display or </w:t>
      </w:r>
      <w:r w:rsidR="008668F6">
        <w:t>F</w:t>
      </w:r>
      <w:r>
        <w:t xml:space="preserve">alse to hide. Default is </w:t>
      </w:r>
      <w:proofErr w:type="gramStart"/>
      <w:r w:rsidR="008668F6">
        <w:t>T</w:t>
      </w:r>
      <w:r>
        <w:t>rue</w:t>
      </w:r>
      <w:proofErr w:type="gramEnd"/>
      <w:r>
        <w:t xml:space="preserve"> if not present.</w:t>
      </w:r>
    </w:p>
    <w:p w14:paraId="33053EBF" w14:textId="77777777" w:rsidR="00191781" w:rsidRDefault="00191781" w:rsidP="00191781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6B44F110" w14:textId="77777777" w:rsidR="00191781" w:rsidRDefault="00191781" w:rsidP="0097346E"/>
    <w:p w14:paraId="4EE0DE2F" w14:textId="77777777" w:rsidR="008668F6" w:rsidRDefault="008668F6" w:rsidP="008668F6">
      <w:pPr>
        <w:pStyle w:val="Heading3"/>
      </w:pPr>
      <w:bookmarkStart w:id="42" w:name="_Toc67471478"/>
      <w:r>
        <w:t>&lt;</w:t>
      </w:r>
      <w:proofErr w:type="spellStart"/>
      <w:r>
        <w:t>FooterPageNumbers</w:t>
      </w:r>
      <w:proofErr w:type="spellEnd"/>
      <w:r>
        <w:t>&gt;</w:t>
      </w:r>
      <w:bookmarkEnd w:id="42"/>
    </w:p>
    <w:p w14:paraId="23B89628" w14:textId="77777777" w:rsidR="008668F6" w:rsidRDefault="008668F6" w:rsidP="008668F6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FooterPageNumbers</w:t>
      </w:r>
      <w:proofErr w:type="spellEnd"/>
      <w:r>
        <w:t>&gt;</w:t>
      </w:r>
    </w:p>
    <w:p w14:paraId="7B653147" w14:textId="77777777" w:rsidR="008668F6" w:rsidRDefault="008668F6" w:rsidP="008668F6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only, Optional</w:t>
      </w:r>
    </w:p>
    <w:p w14:paraId="74206C32" w14:textId="77777777" w:rsidR="008668F6" w:rsidRDefault="008668F6" w:rsidP="008668F6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FooterTemplate</w:t>
      </w:r>
      <w:proofErr w:type="spellEnd"/>
      <w:r>
        <w:t>&gt;</w:t>
      </w:r>
    </w:p>
    <w:p w14:paraId="1AE3C0AA" w14:textId="77777777" w:rsidR="008668F6" w:rsidRDefault="008668F6" w:rsidP="008668F6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</w:r>
    </w:p>
    <w:p w14:paraId="2E62EF09" w14:textId="77777777" w:rsidR="008668F6" w:rsidRDefault="008668F6" w:rsidP="008668F6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2478E55E" w14:textId="77777777" w:rsidR="008668F6" w:rsidRPr="00E47CD3" w:rsidRDefault="008668F6" w:rsidP="008668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8668F6">
        <w:rPr>
          <w:color w:val="76923C" w:themeColor="accent3" w:themeShade="BF"/>
          <w:sz w:val="20"/>
        </w:rPr>
        <w:t>&lt;</w:t>
      </w:r>
      <w:proofErr w:type="spellStart"/>
      <w:r w:rsidRPr="008668F6">
        <w:rPr>
          <w:color w:val="76923C" w:themeColor="accent3" w:themeShade="BF"/>
          <w:sz w:val="20"/>
        </w:rPr>
        <w:t>FooterPageNumbers</w:t>
      </w:r>
      <w:proofErr w:type="spellEnd"/>
      <w:r w:rsidRPr="008668F6">
        <w:rPr>
          <w:color w:val="76923C" w:themeColor="accent3" w:themeShade="BF"/>
          <w:sz w:val="20"/>
        </w:rPr>
        <w:t xml:space="preserve"> right="27" include="True"&gt;&lt;/</w:t>
      </w:r>
      <w:proofErr w:type="spellStart"/>
      <w:r w:rsidRPr="008668F6">
        <w:rPr>
          <w:color w:val="76923C" w:themeColor="accent3" w:themeShade="BF"/>
          <w:sz w:val="20"/>
        </w:rPr>
        <w:t>FooterPageNumbers</w:t>
      </w:r>
      <w:proofErr w:type="spellEnd"/>
      <w:r w:rsidRPr="008668F6">
        <w:rPr>
          <w:color w:val="76923C" w:themeColor="accent3" w:themeShade="BF"/>
          <w:sz w:val="20"/>
        </w:rPr>
        <w:t>&gt;</w:t>
      </w:r>
    </w:p>
    <w:p w14:paraId="4D040A5C" w14:textId="77777777" w:rsidR="008668F6" w:rsidRDefault="008668F6" w:rsidP="008668F6">
      <w:pPr>
        <w:shd w:val="clear" w:color="auto" w:fill="F2F2F2" w:themeFill="background1" w:themeFillShade="F2"/>
        <w:tabs>
          <w:tab w:val="left" w:pos="1701"/>
        </w:tabs>
      </w:pPr>
    </w:p>
    <w:p w14:paraId="2F0E42A4" w14:textId="77777777" w:rsidR="008668F6" w:rsidRDefault="008668F6" w:rsidP="008668F6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511F518A" w14:textId="77777777" w:rsidR="008668F6" w:rsidRDefault="008668F6" w:rsidP="008668F6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right</w:t>
      </w:r>
      <w:proofErr w:type="gramEnd"/>
      <w:r>
        <w:tab/>
        <w:t>Value in millimetres from the right of the page.</w:t>
      </w:r>
    </w:p>
    <w:p w14:paraId="3987EB4F" w14:textId="77777777" w:rsidR="008668F6" w:rsidRDefault="008668F6" w:rsidP="008668F6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include</w:t>
      </w:r>
      <w:proofErr w:type="gramEnd"/>
      <w:r>
        <w:tab/>
        <w:t xml:space="preserve">True to display or False to hide. Default is </w:t>
      </w:r>
      <w:proofErr w:type="gramStart"/>
      <w:r>
        <w:t>True</w:t>
      </w:r>
      <w:proofErr w:type="gramEnd"/>
      <w:r>
        <w:t xml:space="preserve"> if not present.</w:t>
      </w:r>
    </w:p>
    <w:p w14:paraId="2E5AF6D0" w14:textId="77777777" w:rsidR="008668F6" w:rsidRDefault="008668F6" w:rsidP="008668F6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72BB5D7B" w14:textId="77777777" w:rsidR="008668F6" w:rsidRDefault="008668F6" w:rsidP="0097346E"/>
    <w:p w14:paraId="18FE224F" w14:textId="77777777" w:rsidR="006D6B7D" w:rsidRDefault="006D6B7D" w:rsidP="0097346E"/>
    <w:p w14:paraId="6876F675" w14:textId="77777777" w:rsidR="006D6B7D" w:rsidRDefault="006D6B7D" w:rsidP="0097346E"/>
    <w:p w14:paraId="36D9C477" w14:textId="77777777" w:rsidR="00D01C74" w:rsidRDefault="00D01C74">
      <w:pPr>
        <w:rPr>
          <w:rFonts w:ascii="Segoe UI Black" w:hAnsi="Segoe UI Black"/>
          <w:b/>
          <w:bCs/>
          <w:sz w:val="28"/>
          <w:szCs w:val="26"/>
        </w:rPr>
      </w:pPr>
      <w:r>
        <w:br w:type="page"/>
      </w:r>
    </w:p>
    <w:p w14:paraId="5B52DA87" w14:textId="77777777" w:rsidR="008D0DB7" w:rsidRDefault="008D0DB7" w:rsidP="008D0DB7">
      <w:pPr>
        <w:pStyle w:val="Heading2"/>
      </w:pPr>
      <w:bookmarkStart w:id="43" w:name="_Toc67471479"/>
      <w:r>
        <w:lastRenderedPageBreak/>
        <w:t xml:space="preserve">Page </w:t>
      </w:r>
      <w:r w:rsidR="00160D14">
        <w:t>&gt;</w:t>
      </w:r>
      <w:r>
        <w:t xml:space="preserve"> Title</w:t>
      </w:r>
      <w:r w:rsidR="001935AC">
        <w:t xml:space="preserve"> Page</w:t>
      </w:r>
      <w:bookmarkEnd w:id="43"/>
    </w:p>
    <w:p w14:paraId="149649F5" w14:textId="77777777" w:rsidR="008D0DB7" w:rsidRDefault="008D0DB7" w:rsidP="0097346E"/>
    <w:p w14:paraId="649FF878" w14:textId="77777777" w:rsidR="00B52E1F" w:rsidRDefault="00B52E1F" w:rsidP="0097346E"/>
    <w:p w14:paraId="680C03D6" w14:textId="77777777" w:rsidR="00B52E1F" w:rsidRDefault="00B52E1F" w:rsidP="00B52E1F">
      <w:pPr>
        <w:pStyle w:val="Heading3"/>
      </w:pPr>
      <w:bookmarkStart w:id="44" w:name="_Toc67471480"/>
      <w:r>
        <w:t>&lt;Page&gt;</w:t>
      </w:r>
      <w:bookmarkEnd w:id="44"/>
    </w:p>
    <w:p w14:paraId="2FFC0654" w14:textId="77777777" w:rsidR="00B52E1F" w:rsidRDefault="00B52E1F" w:rsidP="00B52E1F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&lt;Page&gt;</w:t>
      </w:r>
    </w:p>
    <w:p w14:paraId="728B9955" w14:textId="77777777" w:rsidR="00B52E1F" w:rsidRDefault="00B52E1F" w:rsidP="00B52E1F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</w:r>
      <w:r w:rsidR="003E3A2A">
        <w:t>Once only</w:t>
      </w:r>
      <w:r>
        <w:t>, Optional</w:t>
      </w:r>
    </w:p>
    <w:p w14:paraId="70864365" w14:textId="77777777" w:rsidR="00B52E1F" w:rsidRDefault="00B52E1F" w:rsidP="00B52E1F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&lt;Pages&gt;</w:t>
      </w:r>
    </w:p>
    <w:p w14:paraId="69D45AB9" w14:textId="77777777" w:rsidR="00B52E1F" w:rsidRDefault="00B52E1F" w:rsidP="00B52E1F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Produce a title page by importing from another PDF.</w:t>
      </w:r>
    </w:p>
    <w:p w14:paraId="12A94DBE" w14:textId="77777777" w:rsidR="00B52E1F" w:rsidRDefault="00B52E1F" w:rsidP="00B52E1F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04182009" w14:textId="77777777" w:rsidR="00B52E1F" w:rsidRPr="00E47CD3" w:rsidRDefault="00B52E1F" w:rsidP="00B52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B52E1F">
        <w:rPr>
          <w:color w:val="76923C" w:themeColor="accent3" w:themeShade="BF"/>
          <w:sz w:val="20"/>
        </w:rPr>
        <w:t>&lt;Page type="Title"&gt;</w:t>
      </w:r>
    </w:p>
    <w:p w14:paraId="2C919A9D" w14:textId="77777777" w:rsidR="00B52E1F" w:rsidRDefault="00B52E1F" w:rsidP="00B52E1F">
      <w:pPr>
        <w:shd w:val="clear" w:color="auto" w:fill="F2F2F2" w:themeFill="background1" w:themeFillShade="F2"/>
        <w:tabs>
          <w:tab w:val="left" w:pos="1701"/>
        </w:tabs>
      </w:pPr>
    </w:p>
    <w:p w14:paraId="68E54C5A" w14:textId="77777777" w:rsidR="00B52E1F" w:rsidRDefault="00B52E1F" w:rsidP="00B52E1F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3FAF184C" w14:textId="77777777" w:rsidR="00B52E1F" w:rsidRDefault="00B52E1F" w:rsidP="00B52E1F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type</w:t>
      </w:r>
      <w:proofErr w:type="gramEnd"/>
      <w:r>
        <w:tab/>
      </w:r>
      <w:r w:rsidR="007F7765">
        <w:t>the</w:t>
      </w:r>
      <w:r w:rsidR="006B5531">
        <w:t xml:space="preserve"> </w:t>
      </w:r>
      <w:r>
        <w:t>type of page to produce, “Title”</w:t>
      </w:r>
      <w:r w:rsidR="006B5531">
        <w:t>.</w:t>
      </w:r>
    </w:p>
    <w:p w14:paraId="3B440243" w14:textId="77777777" w:rsidR="00B52E1F" w:rsidRDefault="00B52E1F" w:rsidP="00B52E1F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3B179856" w14:textId="77777777" w:rsidR="00B52E1F" w:rsidRDefault="00B52E1F" w:rsidP="0097346E"/>
    <w:p w14:paraId="133BE679" w14:textId="77777777" w:rsidR="00663D25" w:rsidRDefault="00663D25" w:rsidP="00663D25">
      <w:pPr>
        <w:pStyle w:val="Heading3"/>
      </w:pPr>
      <w:bookmarkStart w:id="45" w:name="_Toc67471481"/>
      <w:r>
        <w:t>&lt;</w:t>
      </w:r>
      <w:proofErr w:type="spellStart"/>
      <w:r>
        <w:t>PageGeneration</w:t>
      </w:r>
      <w:proofErr w:type="spellEnd"/>
      <w:r>
        <w:t>&gt;</w:t>
      </w:r>
      <w:bookmarkEnd w:id="45"/>
    </w:p>
    <w:p w14:paraId="7C057184" w14:textId="77777777" w:rsidR="00663D25" w:rsidRDefault="00663D25" w:rsidP="00663D25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PageGeneration</w:t>
      </w:r>
      <w:proofErr w:type="spellEnd"/>
      <w:r>
        <w:t>&gt;</w:t>
      </w:r>
    </w:p>
    <w:p w14:paraId="77E0D2AE" w14:textId="77777777" w:rsidR="00663D25" w:rsidRDefault="00663D25" w:rsidP="00663D25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only, Optional (default is true if not present)</w:t>
      </w:r>
    </w:p>
    <w:p w14:paraId="06FF55A0" w14:textId="77777777" w:rsidR="00663D25" w:rsidRDefault="00663D25" w:rsidP="00663D25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&lt;Page&gt;</w:t>
      </w:r>
    </w:p>
    <w:p w14:paraId="0C848AB5" w14:textId="77777777" w:rsidR="00663D25" w:rsidRDefault="00663D25" w:rsidP="00663D25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Whether to include this page in generation of the PDF report.</w:t>
      </w:r>
    </w:p>
    <w:p w14:paraId="53CA0257" w14:textId="77777777" w:rsidR="00663D25" w:rsidRDefault="00663D25" w:rsidP="00663D25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07C8B37A" w14:textId="77777777" w:rsidR="00663D25" w:rsidRPr="00E47CD3" w:rsidRDefault="00663D25" w:rsidP="00663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663D25">
        <w:rPr>
          <w:color w:val="76923C" w:themeColor="accent3" w:themeShade="BF"/>
          <w:sz w:val="20"/>
        </w:rPr>
        <w:t>&lt;</w:t>
      </w:r>
      <w:proofErr w:type="spellStart"/>
      <w:r w:rsidRPr="00663D25">
        <w:rPr>
          <w:color w:val="76923C" w:themeColor="accent3" w:themeShade="BF"/>
          <w:sz w:val="20"/>
        </w:rPr>
        <w:t>PageGeneration</w:t>
      </w:r>
      <w:proofErr w:type="spellEnd"/>
      <w:r w:rsidRPr="00663D25">
        <w:rPr>
          <w:color w:val="76923C" w:themeColor="accent3" w:themeShade="BF"/>
          <w:sz w:val="20"/>
        </w:rPr>
        <w:t xml:space="preserve"> include="</w:t>
      </w:r>
      <w:r>
        <w:rPr>
          <w:color w:val="76923C" w:themeColor="accent3" w:themeShade="BF"/>
          <w:sz w:val="20"/>
        </w:rPr>
        <w:t>true</w:t>
      </w:r>
      <w:r w:rsidRPr="00663D25">
        <w:rPr>
          <w:color w:val="76923C" w:themeColor="accent3" w:themeShade="BF"/>
          <w:sz w:val="20"/>
        </w:rPr>
        <w:t>" /&gt;</w:t>
      </w:r>
    </w:p>
    <w:p w14:paraId="399A0A11" w14:textId="77777777" w:rsidR="00663D25" w:rsidRDefault="00663D25" w:rsidP="00663D25">
      <w:pPr>
        <w:shd w:val="clear" w:color="auto" w:fill="F2F2F2" w:themeFill="background1" w:themeFillShade="F2"/>
        <w:tabs>
          <w:tab w:val="left" w:pos="1701"/>
        </w:tabs>
      </w:pPr>
    </w:p>
    <w:p w14:paraId="6580F13C" w14:textId="77777777" w:rsidR="00663D25" w:rsidRDefault="00663D25" w:rsidP="00663D25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1EB37A71" w14:textId="77777777" w:rsidR="00663D25" w:rsidRDefault="00663D25" w:rsidP="00663D25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include</w:t>
      </w:r>
      <w:proofErr w:type="gramEnd"/>
      <w:r>
        <w:tab/>
        <w:t xml:space="preserve">true/false to include this page in generation of the PDF report </w:t>
      </w:r>
    </w:p>
    <w:p w14:paraId="666D0D40" w14:textId="77777777" w:rsidR="00663D25" w:rsidRDefault="00663D25" w:rsidP="00663D25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00A2460B" w14:textId="77777777" w:rsidR="00663D25" w:rsidRDefault="00663D25" w:rsidP="0097346E"/>
    <w:p w14:paraId="6C65B5C9" w14:textId="77777777" w:rsidR="00644F42" w:rsidRDefault="00644F42" w:rsidP="00644F42">
      <w:pPr>
        <w:pStyle w:val="Heading3"/>
      </w:pPr>
      <w:bookmarkStart w:id="46" w:name="_Toc67471482"/>
      <w:r>
        <w:t>&lt;</w:t>
      </w:r>
      <w:proofErr w:type="spellStart"/>
      <w:r>
        <w:t>TitlePage</w:t>
      </w:r>
      <w:proofErr w:type="spellEnd"/>
      <w:r>
        <w:t>&gt;</w:t>
      </w:r>
      <w:bookmarkEnd w:id="46"/>
    </w:p>
    <w:p w14:paraId="14FBDD27" w14:textId="77777777" w:rsidR="00644F42" w:rsidRDefault="00644F42" w:rsidP="00644F42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TitlePage</w:t>
      </w:r>
      <w:proofErr w:type="spellEnd"/>
      <w:r>
        <w:t>&gt;</w:t>
      </w:r>
    </w:p>
    <w:p w14:paraId="1D5FED39" w14:textId="77777777" w:rsidR="00644F42" w:rsidRDefault="00644F42" w:rsidP="00644F42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only, Required</w:t>
      </w:r>
    </w:p>
    <w:p w14:paraId="041C6533" w14:textId="77777777" w:rsidR="00644F42" w:rsidRDefault="00644F42" w:rsidP="00644F42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&lt;Page&gt;</w:t>
      </w:r>
    </w:p>
    <w:p w14:paraId="5062FF90" w14:textId="77777777" w:rsidR="00644F42" w:rsidRDefault="00644F42" w:rsidP="00644F42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Selects which page to import from a PDF document.</w:t>
      </w:r>
    </w:p>
    <w:p w14:paraId="00F30D56" w14:textId="77777777" w:rsidR="00644F42" w:rsidRDefault="00644F42" w:rsidP="00644F42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07533D70" w14:textId="77777777" w:rsidR="00644F42" w:rsidRPr="00E47CD3" w:rsidRDefault="00644F42" w:rsidP="00644F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644F42">
        <w:rPr>
          <w:color w:val="76923C" w:themeColor="accent3" w:themeShade="BF"/>
          <w:sz w:val="20"/>
        </w:rPr>
        <w:t>&lt;</w:t>
      </w:r>
      <w:proofErr w:type="spellStart"/>
      <w:r w:rsidRPr="00644F42">
        <w:rPr>
          <w:color w:val="76923C" w:themeColor="accent3" w:themeShade="BF"/>
          <w:sz w:val="20"/>
        </w:rPr>
        <w:t>TitlePage</w:t>
      </w:r>
      <w:proofErr w:type="spellEnd"/>
      <w:r w:rsidRPr="00644F42">
        <w:rPr>
          <w:color w:val="76923C" w:themeColor="accent3" w:themeShade="BF"/>
          <w:sz w:val="20"/>
        </w:rPr>
        <w:t xml:space="preserve"> </w:t>
      </w:r>
      <w:proofErr w:type="spellStart"/>
      <w:r w:rsidRPr="00644F42">
        <w:rPr>
          <w:color w:val="76923C" w:themeColor="accent3" w:themeShade="BF"/>
          <w:sz w:val="20"/>
        </w:rPr>
        <w:t>importpage</w:t>
      </w:r>
      <w:proofErr w:type="spellEnd"/>
      <w:r w:rsidRPr="00644F42">
        <w:rPr>
          <w:color w:val="76923C" w:themeColor="accent3" w:themeShade="BF"/>
          <w:sz w:val="20"/>
        </w:rPr>
        <w:t>="1"&gt;docs\test.pdf&lt;/</w:t>
      </w:r>
      <w:proofErr w:type="spellStart"/>
      <w:r w:rsidRPr="00644F42">
        <w:rPr>
          <w:color w:val="76923C" w:themeColor="accent3" w:themeShade="BF"/>
          <w:sz w:val="20"/>
        </w:rPr>
        <w:t>TitlePage</w:t>
      </w:r>
      <w:proofErr w:type="spellEnd"/>
      <w:r w:rsidRPr="00644F42">
        <w:rPr>
          <w:color w:val="76923C" w:themeColor="accent3" w:themeShade="BF"/>
          <w:sz w:val="20"/>
        </w:rPr>
        <w:t>&gt;</w:t>
      </w:r>
    </w:p>
    <w:p w14:paraId="1F68B713" w14:textId="77777777" w:rsidR="00644F42" w:rsidRDefault="00644F42" w:rsidP="00644F42">
      <w:pPr>
        <w:shd w:val="clear" w:color="auto" w:fill="F2F2F2" w:themeFill="background1" w:themeFillShade="F2"/>
        <w:tabs>
          <w:tab w:val="left" w:pos="1701"/>
        </w:tabs>
      </w:pPr>
    </w:p>
    <w:p w14:paraId="0F441A87" w14:textId="77777777" w:rsidR="00644F42" w:rsidRDefault="00644F42" w:rsidP="00644F42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42BA54DE" w14:textId="77777777" w:rsidR="00644F42" w:rsidRDefault="00644F42" w:rsidP="00644F42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>
        <w:rPr>
          <w:b/>
        </w:rPr>
        <w:t>importpage</w:t>
      </w:r>
      <w:proofErr w:type="spellEnd"/>
      <w:proofErr w:type="gramEnd"/>
      <w:r>
        <w:tab/>
        <w:t xml:space="preserve">page number to import </w:t>
      </w:r>
    </w:p>
    <w:p w14:paraId="0156A41A" w14:textId="77777777" w:rsidR="00644F42" w:rsidRDefault="00644F42" w:rsidP="00644F42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73E23456" w14:textId="77777777" w:rsidR="00B52E1F" w:rsidRDefault="00B52E1F" w:rsidP="0097346E"/>
    <w:p w14:paraId="47FEBE9B" w14:textId="77777777" w:rsidR="00D01C74" w:rsidRDefault="00D01C74">
      <w:pPr>
        <w:rPr>
          <w:rFonts w:ascii="Segoe UI Black" w:hAnsi="Segoe UI Black"/>
          <w:b/>
          <w:bCs/>
          <w:sz w:val="28"/>
          <w:szCs w:val="26"/>
        </w:rPr>
      </w:pPr>
      <w:r>
        <w:br w:type="page"/>
      </w:r>
    </w:p>
    <w:p w14:paraId="12E30CF7" w14:textId="77777777" w:rsidR="008D0DB7" w:rsidRDefault="008D0DB7" w:rsidP="008D0DB7">
      <w:pPr>
        <w:pStyle w:val="Heading2"/>
      </w:pPr>
      <w:bookmarkStart w:id="47" w:name="_Toc67471483"/>
      <w:r>
        <w:lastRenderedPageBreak/>
        <w:t xml:space="preserve">Page </w:t>
      </w:r>
      <w:r w:rsidR="00160D14">
        <w:t>&gt;</w:t>
      </w:r>
      <w:r>
        <w:t xml:space="preserve"> Foreign</w:t>
      </w:r>
      <w:r w:rsidR="001935AC">
        <w:t xml:space="preserve"> Pages</w:t>
      </w:r>
      <w:bookmarkEnd w:id="47"/>
    </w:p>
    <w:p w14:paraId="2B750C3D" w14:textId="77777777" w:rsidR="008D0DB7" w:rsidRDefault="008D0DB7" w:rsidP="0097346E"/>
    <w:p w14:paraId="446355F4" w14:textId="77777777" w:rsidR="003E3A2A" w:rsidRDefault="003E3A2A" w:rsidP="0097346E"/>
    <w:p w14:paraId="31E54AA8" w14:textId="77777777" w:rsidR="003E3A2A" w:rsidRDefault="003E3A2A" w:rsidP="003E3A2A">
      <w:pPr>
        <w:pStyle w:val="Heading3"/>
      </w:pPr>
      <w:bookmarkStart w:id="48" w:name="_Toc67471484"/>
      <w:r>
        <w:t>&lt;Page&gt;</w:t>
      </w:r>
      <w:bookmarkEnd w:id="48"/>
    </w:p>
    <w:p w14:paraId="446DE0C7" w14:textId="77777777" w:rsidR="003E3A2A" w:rsidRDefault="003E3A2A" w:rsidP="003E3A2A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&lt;Page&gt;</w:t>
      </w:r>
    </w:p>
    <w:p w14:paraId="465512A7" w14:textId="77777777" w:rsidR="003E3A2A" w:rsidRDefault="003E3A2A" w:rsidP="003E3A2A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Multiple allowed, Optional</w:t>
      </w:r>
    </w:p>
    <w:p w14:paraId="48B95AC6" w14:textId="77777777" w:rsidR="003E3A2A" w:rsidRDefault="003E3A2A" w:rsidP="003E3A2A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&lt;Pages&gt;</w:t>
      </w:r>
    </w:p>
    <w:p w14:paraId="09DC2A0F" w14:textId="77777777" w:rsidR="003E3A2A" w:rsidRDefault="003E3A2A" w:rsidP="003E3A2A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Imports one or more pages from another PDF.</w:t>
      </w:r>
    </w:p>
    <w:p w14:paraId="5E4649E7" w14:textId="77777777" w:rsidR="003E3A2A" w:rsidRDefault="003E3A2A" w:rsidP="003E3A2A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498E158F" w14:textId="77777777" w:rsidR="003E3A2A" w:rsidRPr="00E47CD3" w:rsidRDefault="003E3A2A" w:rsidP="003E3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B52E1F">
        <w:rPr>
          <w:color w:val="76923C" w:themeColor="accent3" w:themeShade="BF"/>
          <w:sz w:val="20"/>
        </w:rPr>
        <w:t>&lt;Page type="</w:t>
      </w:r>
      <w:r>
        <w:rPr>
          <w:color w:val="76923C" w:themeColor="accent3" w:themeShade="BF"/>
          <w:sz w:val="20"/>
        </w:rPr>
        <w:t>Foreign</w:t>
      </w:r>
      <w:r w:rsidRPr="00B52E1F">
        <w:rPr>
          <w:color w:val="76923C" w:themeColor="accent3" w:themeShade="BF"/>
          <w:sz w:val="20"/>
        </w:rPr>
        <w:t>"&gt;</w:t>
      </w:r>
    </w:p>
    <w:p w14:paraId="6ADDE557" w14:textId="77777777" w:rsidR="003E3A2A" w:rsidRDefault="003E3A2A" w:rsidP="003E3A2A">
      <w:pPr>
        <w:shd w:val="clear" w:color="auto" w:fill="F2F2F2" w:themeFill="background1" w:themeFillShade="F2"/>
        <w:tabs>
          <w:tab w:val="left" w:pos="1701"/>
        </w:tabs>
      </w:pPr>
    </w:p>
    <w:p w14:paraId="5DB42501" w14:textId="77777777" w:rsidR="003E3A2A" w:rsidRDefault="003E3A2A" w:rsidP="003E3A2A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62FC6E81" w14:textId="77777777" w:rsidR="003E3A2A" w:rsidRDefault="003E3A2A" w:rsidP="003E3A2A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type</w:t>
      </w:r>
      <w:proofErr w:type="gramEnd"/>
      <w:r>
        <w:tab/>
      </w:r>
      <w:r w:rsidR="006B5531">
        <w:t>The t</w:t>
      </w:r>
      <w:r>
        <w:t>ype of page to produce, “Foreign”</w:t>
      </w:r>
      <w:r w:rsidR="006B5531">
        <w:t>.</w:t>
      </w:r>
    </w:p>
    <w:p w14:paraId="09282E39" w14:textId="77777777" w:rsidR="003E3A2A" w:rsidRDefault="003E3A2A" w:rsidP="003E3A2A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6581EEA3" w14:textId="77777777" w:rsidR="003E3A2A" w:rsidRDefault="003E3A2A" w:rsidP="0097346E"/>
    <w:p w14:paraId="44ACCA51" w14:textId="77777777" w:rsidR="00CC0506" w:rsidRDefault="00CC0506" w:rsidP="00CC0506">
      <w:pPr>
        <w:pStyle w:val="Heading3"/>
      </w:pPr>
      <w:bookmarkStart w:id="49" w:name="_Toc67471485"/>
      <w:r>
        <w:t>&lt;</w:t>
      </w:r>
      <w:proofErr w:type="spellStart"/>
      <w:r>
        <w:t>PageGeneration</w:t>
      </w:r>
      <w:proofErr w:type="spellEnd"/>
      <w:r>
        <w:t>&gt;</w:t>
      </w:r>
      <w:bookmarkEnd w:id="49"/>
    </w:p>
    <w:p w14:paraId="33DA5CDE" w14:textId="77777777" w:rsidR="00CC0506" w:rsidRDefault="00CC0506" w:rsidP="00CC0506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PageGeneration</w:t>
      </w:r>
      <w:proofErr w:type="spellEnd"/>
      <w:r>
        <w:t>&gt;</w:t>
      </w:r>
    </w:p>
    <w:p w14:paraId="5B298983" w14:textId="77777777" w:rsidR="00CC0506" w:rsidRDefault="00CC0506" w:rsidP="00CC0506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only, Optional (default is true if not present)</w:t>
      </w:r>
    </w:p>
    <w:p w14:paraId="638D50C3" w14:textId="77777777" w:rsidR="00CC0506" w:rsidRDefault="00CC0506" w:rsidP="00CC0506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&lt;Page&gt;</w:t>
      </w:r>
    </w:p>
    <w:p w14:paraId="3F603171" w14:textId="77777777" w:rsidR="00CC0506" w:rsidRDefault="00CC0506" w:rsidP="00CC0506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Whether to include this page in generation of the PDF report.</w:t>
      </w:r>
    </w:p>
    <w:p w14:paraId="68558567" w14:textId="77777777" w:rsidR="00CC0506" w:rsidRDefault="00CC0506" w:rsidP="00CC0506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33EBB9F4" w14:textId="77777777" w:rsidR="00CC0506" w:rsidRPr="00E47CD3" w:rsidRDefault="00CC0506" w:rsidP="00C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663D25">
        <w:rPr>
          <w:color w:val="76923C" w:themeColor="accent3" w:themeShade="BF"/>
          <w:sz w:val="20"/>
        </w:rPr>
        <w:t>&lt;</w:t>
      </w:r>
      <w:proofErr w:type="spellStart"/>
      <w:r w:rsidRPr="00663D25">
        <w:rPr>
          <w:color w:val="76923C" w:themeColor="accent3" w:themeShade="BF"/>
          <w:sz w:val="20"/>
        </w:rPr>
        <w:t>PageGeneration</w:t>
      </w:r>
      <w:proofErr w:type="spellEnd"/>
      <w:r w:rsidRPr="00663D25">
        <w:rPr>
          <w:color w:val="76923C" w:themeColor="accent3" w:themeShade="BF"/>
          <w:sz w:val="20"/>
        </w:rPr>
        <w:t xml:space="preserve"> include="</w:t>
      </w:r>
      <w:r>
        <w:rPr>
          <w:color w:val="76923C" w:themeColor="accent3" w:themeShade="BF"/>
          <w:sz w:val="20"/>
        </w:rPr>
        <w:t>true</w:t>
      </w:r>
      <w:r w:rsidRPr="00663D25">
        <w:rPr>
          <w:color w:val="76923C" w:themeColor="accent3" w:themeShade="BF"/>
          <w:sz w:val="20"/>
        </w:rPr>
        <w:t>" /&gt;</w:t>
      </w:r>
    </w:p>
    <w:p w14:paraId="754990F1" w14:textId="77777777" w:rsidR="00CC0506" w:rsidRDefault="00CC0506" w:rsidP="00CC0506">
      <w:pPr>
        <w:shd w:val="clear" w:color="auto" w:fill="F2F2F2" w:themeFill="background1" w:themeFillShade="F2"/>
        <w:tabs>
          <w:tab w:val="left" w:pos="1701"/>
        </w:tabs>
      </w:pPr>
    </w:p>
    <w:p w14:paraId="224A5C72" w14:textId="77777777" w:rsidR="00CC0506" w:rsidRDefault="00CC0506" w:rsidP="00CC0506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19C954A9" w14:textId="77777777" w:rsidR="00CC0506" w:rsidRDefault="00CC0506" w:rsidP="00CC0506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include</w:t>
      </w:r>
      <w:proofErr w:type="gramEnd"/>
      <w:r>
        <w:tab/>
        <w:t xml:space="preserve">true/false to include this page in generation of the PDF report </w:t>
      </w:r>
    </w:p>
    <w:p w14:paraId="5BC1A9AA" w14:textId="77777777" w:rsidR="00CC0506" w:rsidRDefault="00CC0506" w:rsidP="00CC0506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2F96C988" w14:textId="77777777" w:rsidR="00CC0506" w:rsidRDefault="00CC0506" w:rsidP="0097346E"/>
    <w:p w14:paraId="46BE3A07" w14:textId="77777777" w:rsidR="00F53A19" w:rsidRDefault="00F53A19" w:rsidP="00F53A19">
      <w:pPr>
        <w:pStyle w:val="Heading3"/>
      </w:pPr>
      <w:bookmarkStart w:id="50" w:name="_Toc67471486"/>
      <w:r>
        <w:t>&lt;</w:t>
      </w:r>
      <w:proofErr w:type="spellStart"/>
      <w:r>
        <w:t>ForeignPages</w:t>
      </w:r>
      <w:proofErr w:type="spellEnd"/>
      <w:r>
        <w:t>&gt;</w:t>
      </w:r>
      <w:bookmarkEnd w:id="50"/>
    </w:p>
    <w:p w14:paraId="0AC4ED4C" w14:textId="77777777" w:rsidR="00F53A19" w:rsidRDefault="00F53A19" w:rsidP="00F53A19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ForeignPages</w:t>
      </w:r>
      <w:proofErr w:type="spellEnd"/>
      <w:r>
        <w:t>&gt;</w:t>
      </w:r>
    </w:p>
    <w:p w14:paraId="3FD02C6A" w14:textId="77777777" w:rsidR="00F53A19" w:rsidRDefault="00F53A19" w:rsidP="00F53A19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only, Optional</w:t>
      </w:r>
    </w:p>
    <w:p w14:paraId="3044B401" w14:textId="77777777" w:rsidR="00F53A19" w:rsidRDefault="00F53A19" w:rsidP="00F53A19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&lt;Page&gt;</w:t>
      </w:r>
    </w:p>
    <w:p w14:paraId="56BA4781" w14:textId="77777777" w:rsidR="00F53A19" w:rsidRDefault="00F53A19" w:rsidP="00F53A19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</w:r>
      <w:r w:rsidR="0094338B">
        <w:t>Container for Foreign Pages</w:t>
      </w:r>
    </w:p>
    <w:p w14:paraId="43560218" w14:textId="77777777" w:rsidR="00F53A19" w:rsidRDefault="00F53A19" w:rsidP="00F53A19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559B3194" w14:textId="77777777" w:rsidR="00F53A19" w:rsidRPr="00E47CD3" w:rsidRDefault="00F53A19" w:rsidP="00F53A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663D25">
        <w:rPr>
          <w:color w:val="76923C" w:themeColor="accent3" w:themeShade="BF"/>
          <w:sz w:val="20"/>
        </w:rPr>
        <w:t>&lt;</w:t>
      </w:r>
      <w:proofErr w:type="spellStart"/>
      <w:r w:rsidR="000C65E5">
        <w:rPr>
          <w:color w:val="76923C" w:themeColor="accent3" w:themeShade="BF"/>
          <w:sz w:val="20"/>
        </w:rPr>
        <w:t>ForeignPages</w:t>
      </w:r>
      <w:proofErr w:type="spellEnd"/>
      <w:r w:rsidRPr="00663D25">
        <w:rPr>
          <w:color w:val="76923C" w:themeColor="accent3" w:themeShade="BF"/>
          <w:sz w:val="20"/>
        </w:rPr>
        <w:t>&gt;</w:t>
      </w:r>
    </w:p>
    <w:p w14:paraId="3DC9D2F5" w14:textId="77777777" w:rsidR="00F53A19" w:rsidRDefault="00F53A19" w:rsidP="00F53A19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02AED2D4" w14:textId="77777777" w:rsidR="00F53A19" w:rsidRDefault="00F53A19" w:rsidP="00F53A19"/>
    <w:p w14:paraId="07DACFFB" w14:textId="77777777" w:rsidR="0094338B" w:rsidRDefault="0094338B" w:rsidP="0094338B">
      <w:pPr>
        <w:pStyle w:val="Heading3"/>
      </w:pPr>
      <w:bookmarkStart w:id="51" w:name="_Toc67471487"/>
      <w:r>
        <w:t>&lt;</w:t>
      </w:r>
      <w:proofErr w:type="spellStart"/>
      <w:r>
        <w:t>ForeignPage</w:t>
      </w:r>
      <w:proofErr w:type="spellEnd"/>
      <w:r>
        <w:t>&gt;</w:t>
      </w:r>
      <w:bookmarkEnd w:id="51"/>
    </w:p>
    <w:p w14:paraId="7069962B" w14:textId="77777777" w:rsidR="0094338B" w:rsidRDefault="0094338B" w:rsidP="0094338B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ForeignPage</w:t>
      </w:r>
      <w:proofErr w:type="spellEnd"/>
      <w:r>
        <w:t>&gt;</w:t>
      </w:r>
    </w:p>
    <w:p w14:paraId="1DB2D31E" w14:textId="77777777" w:rsidR="0094338B" w:rsidRDefault="0094338B" w:rsidP="0094338B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Multiple allowed, Optional</w:t>
      </w:r>
    </w:p>
    <w:p w14:paraId="7059F8FE" w14:textId="77777777" w:rsidR="0094338B" w:rsidRDefault="0094338B" w:rsidP="0094338B">
      <w:pPr>
        <w:shd w:val="clear" w:color="auto" w:fill="F2F2F2" w:themeFill="background1" w:themeFillShade="F2"/>
        <w:tabs>
          <w:tab w:val="left" w:pos="1701"/>
        </w:tabs>
      </w:pPr>
      <w:r>
        <w:lastRenderedPageBreak/>
        <w:t>Parent:</w:t>
      </w:r>
      <w:r>
        <w:tab/>
        <w:t>&lt;</w:t>
      </w:r>
      <w:proofErr w:type="spellStart"/>
      <w:r>
        <w:t>ForeignPages</w:t>
      </w:r>
      <w:proofErr w:type="spellEnd"/>
      <w:r>
        <w:t>&gt;</w:t>
      </w:r>
    </w:p>
    <w:p w14:paraId="46B212F9" w14:textId="77777777" w:rsidR="0094338B" w:rsidRDefault="0094338B" w:rsidP="0094338B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Selects which page or pages to import from a PDF document.</w:t>
      </w:r>
    </w:p>
    <w:p w14:paraId="388EA71C" w14:textId="77777777" w:rsidR="0094338B" w:rsidRDefault="0094338B" w:rsidP="0094338B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53ADB00B" w14:textId="77777777" w:rsidR="0094338B" w:rsidRPr="00E47CD3" w:rsidRDefault="000C65E5" w:rsidP="009433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>&lt;</w:t>
      </w:r>
      <w:proofErr w:type="spellStart"/>
      <w:r>
        <w:rPr>
          <w:color w:val="76923C" w:themeColor="accent3" w:themeShade="BF"/>
          <w:sz w:val="20"/>
        </w:rPr>
        <w:t>Foreign</w:t>
      </w:r>
      <w:r w:rsidR="0094338B" w:rsidRPr="00644F42">
        <w:rPr>
          <w:color w:val="76923C" w:themeColor="accent3" w:themeShade="BF"/>
          <w:sz w:val="20"/>
        </w:rPr>
        <w:t>Page</w:t>
      </w:r>
      <w:proofErr w:type="spellEnd"/>
      <w:r w:rsidR="0094338B" w:rsidRPr="00644F42">
        <w:rPr>
          <w:color w:val="76923C" w:themeColor="accent3" w:themeShade="BF"/>
          <w:sz w:val="20"/>
        </w:rPr>
        <w:t xml:space="preserve"> </w:t>
      </w:r>
      <w:proofErr w:type="spellStart"/>
      <w:r w:rsidR="0094338B" w:rsidRPr="00644F42">
        <w:rPr>
          <w:color w:val="76923C" w:themeColor="accent3" w:themeShade="BF"/>
          <w:sz w:val="20"/>
        </w:rPr>
        <w:t>importpage</w:t>
      </w:r>
      <w:proofErr w:type="spellEnd"/>
      <w:r w:rsidR="0094338B" w:rsidRPr="00644F42">
        <w:rPr>
          <w:color w:val="76923C" w:themeColor="accent3" w:themeShade="BF"/>
          <w:sz w:val="20"/>
        </w:rPr>
        <w:t>="1"</w:t>
      </w:r>
      <w:r>
        <w:rPr>
          <w:color w:val="76923C" w:themeColor="accent3" w:themeShade="BF"/>
          <w:sz w:val="20"/>
        </w:rPr>
        <w:t xml:space="preserve"> type=</w:t>
      </w:r>
      <w:r w:rsidRPr="00644F42">
        <w:rPr>
          <w:color w:val="76923C" w:themeColor="accent3" w:themeShade="BF"/>
          <w:sz w:val="20"/>
        </w:rPr>
        <w:t>"</w:t>
      </w:r>
      <w:r>
        <w:rPr>
          <w:color w:val="76923C" w:themeColor="accent3" w:themeShade="BF"/>
          <w:sz w:val="20"/>
        </w:rPr>
        <w:t>local</w:t>
      </w:r>
      <w:r w:rsidRPr="00644F42">
        <w:rPr>
          <w:color w:val="76923C" w:themeColor="accent3" w:themeShade="BF"/>
          <w:sz w:val="20"/>
        </w:rPr>
        <w:t>"</w:t>
      </w:r>
      <w:r w:rsidR="0094338B" w:rsidRPr="00644F42">
        <w:rPr>
          <w:color w:val="76923C" w:themeColor="accent3" w:themeShade="BF"/>
          <w:sz w:val="20"/>
        </w:rPr>
        <w:t>&gt;docs\test.pdf&lt;/</w:t>
      </w:r>
      <w:proofErr w:type="spellStart"/>
      <w:r w:rsidR="003611AE">
        <w:rPr>
          <w:color w:val="76923C" w:themeColor="accent3" w:themeShade="BF"/>
          <w:sz w:val="20"/>
        </w:rPr>
        <w:t>Foreign</w:t>
      </w:r>
      <w:r w:rsidR="0094338B" w:rsidRPr="00644F42">
        <w:rPr>
          <w:color w:val="76923C" w:themeColor="accent3" w:themeShade="BF"/>
          <w:sz w:val="20"/>
        </w:rPr>
        <w:t>Page</w:t>
      </w:r>
      <w:proofErr w:type="spellEnd"/>
      <w:r w:rsidR="0094338B" w:rsidRPr="00644F42">
        <w:rPr>
          <w:color w:val="76923C" w:themeColor="accent3" w:themeShade="BF"/>
          <w:sz w:val="20"/>
        </w:rPr>
        <w:t>&gt;</w:t>
      </w:r>
    </w:p>
    <w:p w14:paraId="49476BCA" w14:textId="77777777" w:rsidR="0094338B" w:rsidRDefault="0094338B" w:rsidP="0094338B">
      <w:pPr>
        <w:shd w:val="clear" w:color="auto" w:fill="F2F2F2" w:themeFill="background1" w:themeFillShade="F2"/>
        <w:tabs>
          <w:tab w:val="left" w:pos="1701"/>
        </w:tabs>
      </w:pPr>
    </w:p>
    <w:p w14:paraId="53FEFD66" w14:textId="77777777" w:rsidR="0094338B" w:rsidRDefault="0094338B" w:rsidP="0094338B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784C03CC" w14:textId="77777777" w:rsidR="0094338B" w:rsidRDefault="0094338B" w:rsidP="0094338B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>
        <w:rPr>
          <w:b/>
        </w:rPr>
        <w:t>importpage</w:t>
      </w:r>
      <w:proofErr w:type="spellEnd"/>
      <w:proofErr w:type="gramEnd"/>
      <w:r>
        <w:tab/>
        <w:t xml:space="preserve">page number to import. Format: </w:t>
      </w:r>
      <w:r w:rsidRPr="005C0BD5">
        <w:rPr>
          <w:b/>
        </w:rPr>
        <w:t>1</w:t>
      </w:r>
      <w:proofErr w:type="gramStart"/>
      <w:r w:rsidRPr="005C0BD5">
        <w:rPr>
          <w:b/>
        </w:rPr>
        <w:t>,2,6,8</w:t>
      </w:r>
      <w:proofErr w:type="gramEnd"/>
      <w:r w:rsidRPr="005C0BD5">
        <w:rPr>
          <w:b/>
        </w:rPr>
        <w:t>-9</w:t>
      </w:r>
      <w:r>
        <w:t xml:space="preserve"> </w:t>
      </w:r>
    </w:p>
    <w:p w14:paraId="173AAFD5" w14:textId="77777777" w:rsidR="0094338B" w:rsidRDefault="005C0BD5" w:rsidP="0094338B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5C0BD5">
        <w:rPr>
          <w:b/>
        </w:rPr>
        <w:t>type</w:t>
      </w:r>
      <w:proofErr w:type="gramEnd"/>
      <w:r w:rsidR="0094338B">
        <w:tab/>
      </w:r>
      <w:r>
        <w:t xml:space="preserve">optional, either </w:t>
      </w:r>
      <w:r w:rsidRPr="005C0BD5">
        <w:rPr>
          <w:b/>
        </w:rPr>
        <w:t>local</w:t>
      </w:r>
      <w:r>
        <w:t xml:space="preserve"> or </w:t>
      </w:r>
      <w:r w:rsidRPr="005C0BD5">
        <w:rPr>
          <w:b/>
        </w:rPr>
        <w:t>web</w:t>
      </w:r>
      <w:r w:rsidRPr="005C0BD5">
        <w:t xml:space="preserve"> (</w:t>
      </w:r>
      <w:r>
        <w:t>local is default if not present)</w:t>
      </w:r>
    </w:p>
    <w:p w14:paraId="417848A2" w14:textId="77777777" w:rsidR="005C0BD5" w:rsidRDefault="005C0BD5" w:rsidP="0094338B">
      <w:pPr>
        <w:shd w:val="clear" w:color="auto" w:fill="F2F2F2" w:themeFill="background1" w:themeFillShade="F2"/>
        <w:tabs>
          <w:tab w:val="left" w:pos="1701"/>
        </w:tabs>
      </w:pPr>
    </w:p>
    <w:p w14:paraId="3E8748EA" w14:textId="77777777" w:rsidR="003D5476" w:rsidRDefault="003D5476" w:rsidP="0097346E"/>
    <w:p w14:paraId="67051F95" w14:textId="77777777" w:rsidR="000C65E5" w:rsidRDefault="000C65E5" w:rsidP="000C65E5">
      <w:pPr>
        <w:pStyle w:val="Heading3"/>
      </w:pPr>
      <w:bookmarkStart w:id="52" w:name="_Toc67471488"/>
      <w:r>
        <w:t>&lt;</w:t>
      </w:r>
      <w:proofErr w:type="spellStart"/>
      <w:r>
        <w:t>ForeignSQLPages</w:t>
      </w:r>
      <w:proofErr w:type="spellEnd"/>
      <w:r>
        <w:t>&gt;</w:t>
      </w:r>
      <w:bookmarkEnd w:id="52"/>
    </w:p>
    <w:p w14:paraId="4A998A85" w14:textId="77777777" w:rsidR="000C65E5" w:rsidRDefault="000C65E5" w:rsidP="000C65E5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ForeignSQLPages</w:t>
      </w:r>
      <w:proofErr w:type="spellEnd"/>
      <w:r>
        <w:t>&gt;</w:t>
      </w:r>
    </w:p>
    <w:p w14:paraId="7F63DFA9" w14:textId="77777777" w:rsidR="000C65E5" w:rsidRDefault="000C65E5" w:rsidP="000C65E5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only, Optional</w:t>
      </w:r>
    </w:p>
    <w:p w14:paraId="3588644F" w14:textId="77777777" w:rsidR="000C65E5" w:rsidRDefault="000C65E5" w:rsidP="000C65E5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&lt;Page&gt;</w:t>
      </w:r>
    </w:p>
    <w:p w14:paraId="4C7D05BD" w14:textId="77777777" w:rsidR="000C65E5" w:rsidRDefault="000C65E5" w:rsidP="000C65E5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Container for Foreign Pages derived by SQL Statement</w:t>
      </w:r>
    </w:p>
    <w:p w14:paraId="7351F1BC" w14:textId="77777777" w:rsidR="000C65E5" w:rsidRDefault="000C65E5" w:rsidP="000C65E5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29B39D7A" w14:textId="77777777" w:rsidR="000C65E5" w:rsidRPr="00E47CD3" w:rsidRDefault="000C65E5" w:rsidP="000C65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663D25">
        <w:rPr>
          <w:color w:val="76923C" w:themeColor="accent3" w:themeShade="BF"/>
          <w:sz w:val="20"/>
        </w:rPr>
        <w:t>&lt;</w:t>
      </w:r>
      <w:proofErr w:type="spellStart"/>
      <w:r w:rsidR="003768C0">
        <w:rPr>
          <w:color w:val="76923C" w:themeColor="accent3" w:themeShade="BF"/>
          <w:sz w:val="20"/>
        </w:rPr>
        <w:t>ForeignSQLPages</w:t>
      </w:r>
      <w:proofErr w:type="spellEnd"/>
      <w:r w:rsidRPr="00663D25">
        <w:rPr>
          <w:color w:val="76923C" w:themeColor="accent3" w:themeShade="BF"/>
          <w:sz w:val="20"/>
        </w:rPr>
        <w:t>&gt;</w:t>
      </w:r>
    </w:p>
    <w:p w14:paraId="6AAD259D" w14:textId="77777777" w:rsidR="000C65E5" w:rsidRDefault="000C65E5" w:rsidP="000C65E5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0F88DF24" w14:textId="77777777" w:rsidR="000C65E5" w:rsidRDefault="000C65E5" w:rsidP="0097346E"/>
    <w:p w14:paraId="10E51929" w14:textId="77777777" w:rsidR="003768C0" w:rsidRDefault="003768C0" w:rsidP="003768C0">
      <w:pPr>
        <w:pStyle w:val="Heading3"/>
      </w:pPr>
      <w:bookmarkStart w:id="53" w:name="_Toc67471489"/>
      <w:r>
        <w:t>&lt;</w:t>
      </w:r>
      <w:proofErr w:type="spellStart"/>
      <w:r>
        <w:t>ForeignSQLPage</w:t>
      </w:r>
      <w:proofErr w:type="spellEnd"/>
      <w:r>
        <w:t>&gt;</w:t>
      </w:r>
      <w:bookmarkEnd w:id="53"/>
    </w:p>
    <w:p w14:paraId="4002EC66" w14:textId="77777777" w:rsidR="003768C0" w:rsidRDefault="003768C0" w:rsidP="003768C0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ForeignSQLPage</w:t>
      </w:r>
      <w:proofErr w:type="spellEnd"/>
      <w:r>
        <w:t>&gt;</w:t>
      </w:r>
    </w:p>
    <w:p w14:paraId="4B33C8DD" w14:textId="77777777" w:rsidR="003768C0" w:rsidRDefault="003768C0" w:rsidP="003768C0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Multiple allowed, Optional</w:t>
      </w:r>
    </w:p>
    <w:p w14:paraId="1CADAEE3" w14:textId="77777777" w:rsidR="003768C0" w:rsidRDefault="003768C0" w:rsidP="003768C0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ForeignSQLPages</w:t>
      </w:r>
      <w:proofErr w:type="spellEnd"/>
      <w:r>
        <w:t>&gt;</w:t>
      </w:r>
    </w:p>
    <w:p w14:paraId="4E1B03D2" w14:textId="77777777" w:rsidR="003768C0" w:rsidRDefault="003768C0" w:rsidP="003768C0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Selects which page or pages to import from a PDF document.</w:t>
      </w:r>
    </w:p>
    <w:p w14:paraId="7D6E6275" w14:textId="77777777" w:rsidR="003768C0" w:rsidRDefault="003768C0" w:rsidP="003768C0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0EC4142C" w14:textId="77777777" w:rsidR="003768C0" w:rsidRPr="00E47CD3" w:rsidRDefault="003768C0" w:rsidP="003768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>&lt;</w:t>
      </w:r>
      <w:proofErr w:type="spellStart"/>
      <w:r>
        <w:rPr>
          <w:color w:val="76923C" w:themeColor="accent3" w:themeShade="BF"/>
          <w:sz w:val="20"/>
        </w:rPr>
        <w:t>ForeignSQLPage</w:t>
      </w:r>
      <w:proofErr w:type="spellEnd"/>
      <w:r w:rsidRPr="00644F42">
        <w:rPr>
          <w:color w:val="76923C" w:themeColor="accent3" w:themeShade="BF"/>
          <w:sz w:val="20"/>
        </w:rPr>
        <w:t>&gt;</w:t>
      </w:r>
    </w:p>
    <w:p w14:paraId="1346A498" w14:textId="77777777" w:rsidR="003768C0" w:rsidRDefault="003768C0" w:rsidP="003768C0">
      <w:pPr>
        <w:shd w:val="clear" w:color="auto" w:fill="F2F2F2" w:themeFill="background1" w:themeFillShade="F2"/>
        <w:tabs>
          <w:tab w:val="left" w:pos="1701"/>
        </w:tabs>
      </w:pPr>
    </w:p>
    <w:p w14:paraId="18250F12" w14:textId="77777777" w:rsidR="003D5476" w:rsidRDefault="003D5476" w:rsidP="0097346E"/>
    <w:p w14:paraId="60BFF3B0" w14:textId="77777777" w:rsidR="00DC3A3D" w:rsidRDefault="00DC3A3D" w:rsidP="00DC3A3D">
      <w:pPr>
        <w:pStyle w:val="Heading3"/>
      </w:pPr>
      <w:bookmarkStart w:id="54" w:name="_Toc67471490"/>
      <w:r>
        <w:t>&lt;SQL&gt;</w:t>
      </w:r>
      <w:bookmarkEnd w:id="54"/>
    </w:p>
    <w:p w14:paraId="3EF49216" w14:textId="77777777" w:rsidR="00DC3A3D" w:rsidRDefault="00DC3A3D" w:rsidP="00DC3A3D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&lt;SQL&gt;</w:t>
      </w:r>
    </w:p>
    <w:p w14:paraId="47952617" w14:textId="77777777" w:rsidR="00DC3A3D" w:rsidRDefault="00DC3A3D" w:rsidP="00DC3A3D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</w:p>
    <w:p w14:paraId="3FE320DD" w14:textId="77777777" w:rsidR="00DC3A3D" w:rsidRDefault="00DC3A3D" w:rsidP="00DC3A3D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ForeignSQLPage</w:t>
      </w:r>
      <w:proofErr w:type="spellEnd"/>
      <w:r>
        <w:t>&gt;</w:t>
      </w:r>
    </w:p>
    <w:p w14:paraId="07709654" w14:textId="77777777" w:rsidR="00DC3A3D" w:rsidRDefault="00DC3A3D" w:rsidP="00DC3A3D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 xml:space="preserve">SQL statement returning </w:t>
      </w:r>
      <w:r w:rsidR="000F457B">
        <w:t xml:space="preserve">document, </w:t>
      </w:r>
      <w:proofErr w:type="spellStart"/>
      <w:r w:rsidR="000F457B">
        <w:t>importpage</w:t>
      </w:r>
      <w:proofErr w:type="spellEnd"/>
      <w:r w:rsidR="000F457B">
        <w:t>, type</w:t>
      </w:r>
      <w:r>
        <w:t>.</w:t>
      </w:r>
    </w:p>
    <w:p w14:paraId="0543D868" w14:textId="77777777" w:rsidR="00DC3A3D" w:rsidRDefault="00DC3A3D" w:rsidP="00DC3A3D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16D1B0A0" w14:textId="77777777" w:rsidR="00DC3A3D" w:rsidRPr="00E47CD3" w:rsidRDefault="00DC3A3D" w:rsidP="00DC3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>&lt;SQL connection=”</w:t>
      </w:r>
      <w:proofErr w:type="spellStart"/>
      <w:r w:rsidR="00E521E8">
        <w:rPr>
          <w:color w:val="76923C" w:themeColor="accent3" w:themeShade="BF"/>
          <w:sz w:val="20"/>
        </w:rPr>
        <w:t>connname</w:t>
      </w:r>
      <w:proofErr w:type="spellEnd"/>
      <w:r>
        <w:rPr>
          <w:color w:val="76923C" w:themeColor="accent3" w:themeShade="BF"/>
          <w:sz w:val="20"/>
        </w:rPr>
        <w:t>”</w:t>
      </w:r>
      <w:r w:rsidRPr="00644F42">
        <w:rPr>
          <w:color w:val="76923C" w:themeColor="accent3" w:themeShade="BF"/>
          <w:sz w:val="20"/>
        </w:rPr>
        <w:t>&gt;</w:t>
      </w:r>
      <w:r w:rsidR="00C04926">
        <w:rPr>
          <w:color w:val="76923C" w:themeColor="accent3" w:themeShade="BF"/>
          <w:sz w:val="20"/>
        </w:rPr>
        <w:t>&lt;</w:t>
      </w:r>
      <w:proofErr w:type="gramStart"/>
      <w:r w:rsidR="00C04926">
        <w:rPr>
          <w:color w:val="76923C" w:themeColor="accent3" w:themeShade="BF"/>
          <w:sz w:val="20"/>
        </w:rPr>
        <w:t>![</w:t>
      </w:r>
      <w:proofErr w:type="gramEnd"/>
      <w:r w:rsidR="00C04926">
        <w:rPr>
          <w:color w:val="76923C" w:themeColor="accent3" w:themeShade="BF"/>
          <w:sz w:val="20"/>
        </w:rPr>
        <w:t>CDATA[select ‘</w:t>
      </w:r>
      <w:r w:rsidR="00E521E8">
        <w:rPr>
          <w:color w:val="76923C" w:themeColor="accent3" w:themeShade="BF"/>
          <w:sz w:val="20"/>
        </w:rPr>
        <w:t>documentname</w:t>
      </w:r>
      <w:r w:rsidR="00C04926">
        <w:rPr>
          <w:color w:val="76923C" w:themeColor="accent3" w:themeShade="BF"/>
          <w:sz w:val="20"/>
        </w:rPr>
        <w:t>’,’</w:t>
      </w:r>
      <w:r w:rsidR="00E521E8">
        <w:rPr>
          <w:color w:val="76923C" w:themeColor="accent3" w:themeShade="BF"/>
          <w:sz w:val="20"/>
        </w:rPr>
        <w:t>1,2,6-8</w:t>
      </w:r>
      <w:r w:rsidR="00C04926">
        <w:rPr>
          <w:color w:val="76923C" w:themeColor="accent3" w:themeShade="BF"/>
          <w:sz w:val="20"/>
        </w:rPr>
        <w:t>’,’</w:t>
      </w:r>
      <w:r w:rsidR="00E521E8">
        <w:rPr>
          <w:color w:val="76923C" w:themeColor="accent3" w:themeShade="BF"/>
          <w:sz w:val="20"/>
        </w:rPr>
        <w:t>web</w:t>
      </w:r>
      <w:r w:rsidR="00C04926">
        <w:rPr>
          <w:color w:val="76923C" w:themeColor="accent3" w:themeShade="BF"/>
          <w:sz w:val="20"/>
        </w:rPr>
        <w:t xml:space="preserve">’ FROM </w:t>
      </w:r>
      <w:proofErr w:type="spellStart"/>
      <w:r w:rsidR="00E521E8">
        <w:rPr>
          <w:color w:val="76923C" w:themeColor="accent3" w:themeShade="BF"/>
          <w:sz w:val="20"/>
        </w:rPr>
        <w:t>tablename</w:t>
      </w:r>
      <w:proofErr w:type="spellEnd"/>
      <w:r w:rsidR="00E521E8">
        <w:rPr>
          <w:color w:val="76923C" w:themeColor="accent3" w:themeShade="BF"/>
          <w:sz w:val="20"/>
        </w:rPr>
        <w:t xml:space="preserve"> WHERE id=@</w:t>
      </w:r>
      <w:proofErr w:type="spellStart"/>
      <w:r w:rsidR="00E521E8">
        <w:rPr>
          <w:color w:val="76923C" w:themeColor="accent3" w:themeShade="BF"/>
          <w:sz w:val="20"/>
        </w:rPr>
        <w:t>featurekey</w:t>
      </w:r>
      <w:proofErr w:type="spellEnd"/>
      <w:r w:rsidR="00C04926">
        <w:rPr>
          <w:color w:val="76923C" w:themeColor="accent3" w:themeShade="BF"/>
          <w:sz w:val="20"/>
        </w:rPr>
        <w:t>]]&gt;</w:t>
      </w:r>
      <w:r>
        <w:rPr>
          <w:color w:val="76923C" w:themeColor="accent3" w:themeShade="BF"/>
          <w:sz w:val="20"/>
        </w:rPr>
        <w:t>&lt;/SQL&gt;</w:t>
      </w:r>
    </w:p>
    <w:p w14:paraId="0571AF5D" w14:textId="77777777" w:rsidR="00DC3A3D" w:rsidRDefault="00DC3A3D" w:rsidP="00DC3A3D">
      <w:pPr>
        <w:shd w:val="clear" w:color="auto" w:fill="F2F2F2" w:themeFill="background1" w:themeFillShade="F2"/>
        <w:tabs>
          <w:tab w:val="left" w:pos="1701"/>
        </w:tabs>
      </w:pPr>
    </w:p>
    <w:p w14:paraId="75612FF7" w14:textId="77777777" w:rsidR="00DC3A3D" w:rsidRDefault="00DC3A3D" w:rsidP="00DC3A3D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2C7A04E0" w14:textId="77777777" w:rsidR="00DC3A3D" w:rsidRDefault="00DC3A3D" w:rsidP="00DC3A3D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DC3A3D">
        <w:rPr>
          <w:b/>
        </w:rPr>
        <w:t>connection</w:t>
      </w:r>
      <w:proofErr w:type="gramEnd"/>
      <w:r>
        <w:tab/>
      </w:r>
      <w:r w:rsidR="000F457B">
        <w:t xml:space="preserve">Name of the SQL Connection to use (as defined in </w:t>
      </w:r>
      <w:proofErr w:type="spellStart"/>
      <w:r w:rsidR="000F457B">
        <w:t>web.config</w:t>
      </w:r>
      <w:proofErr w:type="spellEnd"/>
      <w:r w:rsidR="000F457B">
        <w:t>)</w:t>
      </w:r>
    </w:p>
    <w:p w14:paraId="6019DFD0" w14:textId="77777777" w:rsidR="00DC3A3D" w:rsidRDefault="00DC3A3D" w:rsidP="00DC3A3D">
      <w:pPr>
        <w:shd w:val="clear" w:color="auto" w:fill="F2F2F2" w:themeFill="background1" w:themeFillShade="F2"/>
        <w:tabs>
          <w:tab w:val="left" w:pos="1701"/>
        </w:tabs>
      </w:pPr>
    </w:p>
    <w:p w14:paraId="5BAC119E" w14:textId="77777777" w:rsidR="002B789D" w:rsidRDefault="002B789D" w:rsidP="002B789D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lastRenderedPageBreak/>
        <w:t>Parameters:</w:t>
      </w:r>
      <w: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featureke</w:t>
      </w:r>
      <w:r>
        <w:rPr>
          <w:color w:val="76923C" w:themeColor="accent3" w:themeShade="BF"/>
          <w:sz w:val="20"/>
        </w:rPr>
        <w:t>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Feature key value from launch URL</w:t>
      </w:r>
    </w:p>
    <w:p w14:paraId="732CB92E" w14:textId="77777777" w:rsidR="002B789D" w:rsidRDefault="002B789D" w:rsidP="002B789D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databasekey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Database key value from launch URL</w:t>
      </w:r>
    </w:p>
    <w:p w14:paraId="15C9114D" w14:textId="77777777" w:rsidR="002B789D" w:rsidRDefault="002B789D" w:rsidP="002B789D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referencekey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Reference key value from launch URL</w:t>
      </w:r>
    </w:p>
    <w:p w14:paraId="5DA9668D" w14:textId="77777777" w:rsidR="002B789D" w:rsidRDefault="002B789D" w:rsidP="00DC3A3D">
      <w:pPr>
        <w:shd w:val="clear" w:color="auto" w:fill="F2F2F2" w:themeFill="background1" w:themeFillShade="F2"/>
        <w:tabs>
          <w:tab w:val="left" w:pos="1701"/>
        </w:tabs>
      </w:pPr>
    </w:p>
    <w:p w14:paraId="46D0162D" w14:textId="77777777" w:rsidR="00953C17" w:rsidRDefault="00953C17" w:rsidP="0097346E"/>
    <w:p w14:paraId="37EF85DA" w14:textId="77777777" w:rsidR="003D5476" w:rsidRDefault="003D5476" w:rsidP="0097346E"/>
    <w:p w14:paraId="7AEEDD4D" w14:textId="77777777" w:rsidR="00D01C74" w:rsidRDefault="00D01C74">
      <w:pPr>
        <w:rPr>
          <w:rFonts w:ascii="Segoe UI Black" w:hAnsi="Segoe UI Black"/>
          <w:b/>
          <w:bCs/>
          <w:sz w:val="28"/>
          <w:szCs w:val="26"/>
        </w:rPr>
      </w:pPr>
      <w:r>
        <w:br w:type="page"/>
      </w:r>
    </w:p>
    <w:p w14:paraId="38ACBC66" w14:textId="77777777" w:rsidR="008D0DB7" w:rsidRDefault="008D0DB7" w:rsidP="008D0DB7">
      <w:pPr>
        <w:pStyle w:val="Heading2"/>
      </w:pPr>
      <w:bookmarkStart w:id="55" w:name="_Toc67471491"/>
      <w:r>
        <w:lastRenderedPageBreak/>
        <w:t xml:space="preserve">Page </w:t>
      </w:r>
      <w:r w:rsidR="00160D14">
        <w:t>&gt;</w:t>
      </w:r>
      <w:r w:rsidR="004352D1">
        <w:t xml:space="preserve"> </w:t>
      </w:r>
      <w:r w:rsidR="00E10D4C">
        <w:t>Report</w:t>
      </w:r>
      <w:r w:rsidR="001935AC">
        <w:t xml:space="preserve"> Pages</w:t>
      </w:r>
      <w:bookmarkEnd w:id="55"/>
    </w:p>
    <w:p w14:paraId="55C45E69" w14:textId="77777777" w:rsidR="008D0DB7" w:rsidRDefault="008D0DB7" w:rsidP="0097346E"/>
    <w:p w14:paraId="6966B550" w14:textId="77777777" w:rsidR="00CC0506" w:rsidRDefault="00CC0506" w:rsidP="0097346E"/>
    <w:p w14:paraId="2446AFBB" w14:textId="77777777" w:rsidR="00811315" w:rsidRDefault="00811315" w:rsidP="00811315">
      <w:pPr>
        <w:pStyle w:val="Heading3"/>
      </w:pPr>
      <w:bookmarkStart w:id="56" w:name="_Toc67471492"/>
      <w:r>
        <w:t>&lt;Page&gt;</w:t>
      </w:r>
      <w:bookmarkEnd w:id="56"/>
    </w:p>
    <w:p w14:paraId="46D06177" w14:textId="77777777" w:rsidR="00811315" w:rsidRDefault="00811315" w:rsidP="00811315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&lt;Page&gt;</w:t>
      </w:r>
    </w:p>
    <w:p w14:paraId="4337E57A" w14:textId="77777777" w:rsidR="00811315" w:rsidRDefault="00811315" w:rsidP="00811315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Multiple allowed, Optional</w:t>
      </w:r>
    </w:p>
    <w:p w14:paraId="526B4B97" w14:textId="77777777" w:rsidR="00811315" w:rsidRDefault="00811315" w:rsidP="00811315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&lt;Pages&gt;</w:t>
      </w:r>
    </w:p>
    <w:p w14:paraId="793FCAA0" w14:textId="77777777" w:rsidR="00811315" w:rsidRDefault="00811315" w:rsidP="00811315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</w:r>
      <w:r w:rsidR="005C296B">
        <w:t>Pages containing map images and/or data tables</w:t>
      </w:r>
    </w:p>
    <w:p w14:paraId="1F4D561C" w14:textId="77777777" w:rsidR="00811315" w:rsidRDefault="00811315" w:rsidP="00811315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74ED3EEB" w14:textId="0EA6E342" w:rsidR="00811315" w:rsidRPr="00E47CD3" w:rsidRDefault="005C296B" w:rsidP="008113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5C296B">
        <w:rPr>
          <w:color w:val="76923C" w:themeColor="accent3" w:themeShade="BF"/>
          <w:sz w:val="20"/>
        </w:rPr>
        <w:t>&lt;Page type="</w:t>
      </w:r>
      <w:r w:rsidR="006F00CA">
        <w:rPr>
          <w:color w:val="76923C" w:themeColor="accent3" w:themeShade="BF"/>
          <w:sz w:val="20"/>
        </w:rPr>
        <w:t>Report</w:t>
      </w:r>
      <w:r w:rsidRPr="005C296B">
        <w:rPr>
          <w:color w:val="76923C" w:themeColor="accent3" w:themeShade="BF"/>
          <w:sz w:val="20"/>
        </w:rPr>
        <w:t>" title="PostGIS Test" name="Proper</w:t>
      </w:r>
      <w:r w:rsidR="006A259D">
        <w:rPr>
          <w:color w:val="76923C" w:themeColor="accent3" w:themeShade="BF"/>
          <w:sz w:val="20"/>
        </w:rPr>
        <w:t>ty Map" template="Templates\</w:t>
      </w:r>
      <w:r w:rsidRPr="005C296B">
        <w:rPr>
          <w:color w:val="76923C" w:themeColor="accent3" w:themeShade="BF"/>
          <w:sz w:val="20"/>
        </w:rPr>
        <w:t>qgis3_A4PortraitMapX2DataTables.qpt"&gt;</w:t>
      </w:r>
    </w:p>
    <w:p w14:paraId="4C93B9E7" w14:textId="77777777" w:rsidR="00811315" w:rsidRDefault="00811315" w:rsidP="00811315">
      <w:pPr>
        <w:shd w:val="clear" w:color="auto" w:fill="F2F2F2" w:themeFill="background1" w:themeFillShade="F2"/>
        <w:tabs>
          <w:tab w:val="left" w:pos="1701"/>
        </w:tabs>
      </w:pPr>
    </w:p>
    <w:p w14:paraId="5A4FA88F" w14:textId="77777777" w:rsidR="00811315" w:rsidRDefault="00811315" w:rsidP="00811315">
      <w:pPr>
        <w:shd w:val="clear" w:color="auto" w:fill="F2F2F2" w:themeFill="background1" w:themeFillShade="F2"/>
        <w:tabs>
          <w:tab w:val="left" w:pos="1701"/>
        </w:tabs>
      </w:pPr>
      <w:r w:rsidRPr="00566B31">
        <w:t>Attributes</w:t>
      </w:r>
      <w:r>
        <w:t>:</w:t>
      </w:r>
    </w:p>
    <w:p w14:paraId="3D026764" w14:textId="77777777" w:rsidR="00811315" w:rsidRDefault="00811315" w:rsidP="00811315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type</w:t>
      </w:r>
      <w:proofErr w:type="gramEnd"/>
      <w:r>
        <w:tab/>
      </w:r>
      <w:r w:rsidR="00C13D84">
        <w:t>the</w:t>
      </w:r>
      <w:r>
        <w:t xml:space="preserve"> type of page to produce, “</w:t>
      </w:r>
      <w:r w:rsidR="00FA4E4D">
        <w:t>Report</w:t>
      </w:r>
      <w:r>
        <w:t>”.</w:t>
      </w:r>
    </w:p>
    <w:p w14:paraId="20454152" w14:textId="77777777" w:rsidR="005C296B" w:rsidRPr="005C296B" w:rsidRDefault="005C296B" w:rsidP="00811315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5C296B">
        <w:rPr>
          <w:b/>
        </w:rPr>
        <w:t>title</w:t>
      </w:r>
      <w:proofErr w:type="gramEnd"/>
      <w:r w:rsidRPr="005C296B">
        <w:rPr>
          <w:b/>
        </w:rPr>
        <w:tab/>
      </w:r>
      <w:r w:rsidR="00C13D84">
        <w:t>t</w:t>
      </w:r>
      <w:r w:rsidRPr="005C296B">
        <w:t xml:space="preserve">ext displayed as a title </w:t>
      </w:r>
      <w:r>
        <w:t xml:space="preserve">label </w:t>
      </w:r>
      <w:r w:rsidRPr="005C296B">
        <w:t>on the page</w:t>
      </w:r>
    </w:p>
    <w:p w14:paraId="1BE7A009" w14:textId="77777777" w:rsidR="005C296B" w:rsidRPr="005C296B" w:rsidRDefault="005C296B" w:rsidP="00811315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5C296B">
        <w:rPr>
          <w:b/>
        </w:rPr>
        <w:t>name</w:t>
      </w:r>
      <w:proofErr w:type="gramEnd"/>
      <w:r w:rsidRPr="005C296B">
        <w:rPr>
          <w:b/>
        </w:rPr>
        <w:tab/>
      </w:r>
      <w:proofErr w:type="spellStart"/>
      <w:r w:rsidR="00C13D84" w:rsidRPr="00C13D84">
        <w:t>name</w:t>
      </w:r>
      <w:proofErr w:type="spellEnd"/>
      <w:r w:rsidR="00C13D84" w:rsidRPr="00C13D84">
        <w:t xml:space="preserve"> of the page</w:t>
      </w:r>
    </w:p>
    <w:p w14:paraId="1FF34A6B" w14:textId="77777777" w:rsidR="005C296B" w:rsidRPr="005C296B" w:rsidRDefault="005C296B" w:rsidP="00811315">
      <w:pPr>
        <w:shd w:val="clear" w:color="auto" w:fill="F2F2F2" w:themeFill="background1" w:themeFillShade="F2"/>
        <w:tabs>
          <w:tab w:val="left" w:pos="1701"/>
        </w:tabs>
        <w:rPr>
          <w:b/>
        </w:rPr>
      </w:pPr>
      <w:proofErr w:type="gramStart"/>
      <w:r w:rsidRPr="005C296B">
        <w:rPr>
          <w:b/>
        </w:rPr>
        <w:t>template</w:t>
      </w:r>
      <w:proofErr w:type="gramEnd"/>
      <w:r w:rsidRPr="005C296B">
        <w:tab/>
      </w:r>
      <w:r w:rsidR="00C13D84">
        <w:t>file p</w:t>
      </w:r>
      <w:r w:rsidRPr="005C296B">
        <w:t>ath and filename of QGIS template</w:t>
      </w:r>
    </w:p>
    <w:p w14:paraId="537AB9D8" w14:textId="77777777" w:rsidR="005C296B" w:rsidRDefault="005C296B" w:rsidP="00811315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26387E8B" w14:textId="77777777" w:rsidR="005C296B" w:rsidRDefault="005C296B" w:rsidP="00811315">
      <w:pPr>
        <w:shd w:val="clear" w:color="auto" w:fill="F2F2F2" w:themeFill="background1" w:themeFillShade="F2"/>
        <w:tabs>
          <w:tab w:val="left" w:pos="1701"/>
        </w:tabs>
      </w:pPr>
    </w:p>
    <w:p w14:paraId="605B63A0" w14:textId="77777777" w:rsidR="00811315" w:rsidRDefault="00811315" w:rsidP="00811315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2D09D5C1" w14:textId="77777777" w:rsidR="00CC0506" w:rsidRDefault="00CC0506" w:rsidP="0097346E"/>
    <w:p w14:paraId="6D5A24C7" w14:textId="77777777" w:rsidR="00CC0506" w:rsidRDefault="00CC0506" w:rsidP="00CC0506">
      <w:pPr>
        <w:pStyle w:val="Heading3"/>
      </w:pPr>
      <w:bookmarkStart w:id="57" w:name="_Toc67471493"/>
      <w:r>
        <w:t>&lt;</w:t>
      </w:r>
      <w:proofErr w:type="spellStart"/>
      <w:r>
        <w:t>PageGeneration</w:t>
      </w:r>
      <w:proofErr w:type="spellEnd"/>
      <w:r>
        <w:t>&gt;</w:t>
      </w:r>
      <w:bookmarkEnd w:id="57"/>
    </w:p>
    <w:p w14:paraId="3641D410" w14:textId="77777777" w:rsidR="00CC0506" w:rsidRDefault="00CC0506" w:rsidP="00CC0506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PageGeneration</w:t>
      </w:r>
      <w:proofErr w:type="spellEnd"/>
      <w:r>
        <w:t>&gt;</w:t>
      </w:r>
    </w:p>
    <w:p w14:paraId="167147B3" w14:textId="77777777" w:rsidR="00CC0506" w:rsidRDefault="00CC0506" w:rsidP="00CC0506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only, Optional (default is true if not present)</w:t>
      </w:r>
    </w:p>
    <w:p w14:paraId="12D8685C" w14:textId="77777777" w:rsidR="00CC0506" w:rsidRDefault="00CC0506" w:rsidP="00CC0506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&lt;Page&gt;</w:t>
      </w:r>
    </w:p>
    <w:p w14:paraId="13284C18" w14:textId="77777777" w:rsidR="00CC0506" w:rsidRDefault="00CC0506" w:rsidP="00CC0506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Whether to include this page in generation of the PDF report.</w:t>
      </w:r>
    </w:p>
    <w:p w14:paraId="0BFBF0D1" w14:textId="77777777" w:rsidR="00CC0506" w:rsidRDefault="00CC0506" w:rsidP="00CC0506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5B5228F6" w14:textId="77777777" w:rsidR="00CC0506" w:rsidRPr="00E47CD3" w:rsidRDefault="00CC0506" w:rsidP="00C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663D25">
        <w:rPr>
          <w:color w:val="76923C" w:themeColor="accent3" w:themeShade="BF"/>
          <w:sz w:val="20"/>
        </w:rPr>
        <w:t>&lt;</w:t>
      </w:r>
      <w:proofErr w:type="spellStart"/>
      <w:r w:rsidRPr="00663D25">
        <w:rPr>
          <w:color w:val="76923C" w:themeColor="accent3" w:themeShade="BF"/>
          <w:sz w:val="20"/>
        </w:rPr>
        <w:t>PageGeneration</w:t>
      </w:r>
      <w:proofErr w:type="spellEnd"/>
      <w:r w:rsidRPr="00663D25">
        <w:rPr>
          <w:color w:val="76923C" w:themeColor="accent3" w:themeShade="BF"/>
          <w:sz w:val="20"/>
        </w:rPr>
        <w:t xml:space="preserve"> include="</w:t>
      </w:r>
      <w:r>
        <w:rPr>
          <w:color w:val="76923C" w:themeColor="accent3" w:themeShade="BF"/>
          <w:sz w:val="20"/>
        </w:rPr>
        <w:t>true</w:t>
      </w:r>
      <w:r w:rsidRPr="00663D25">
        <w:rPr>
          <w:color w:val="76923C" w:themeColor="accent3" w:themeShade="BF"/>
          <w:sz w:val="20"/>
        </w:rPr>
        <w:t>" /&gt;</w:t>
      </w:r>
    </w:p>
    <w:p w14:paraId="79FA578E" w14:textId="77777777" w:rsidR="00CC0506" w:rsidRDefault="00CC0506" w:rsidP="00CC0506">
      <w:pPr>
        <w:shd w:val="clear" w:color="auto" w:fill="F2F2F2" w:themeFill="background1" w:themeFillShade="F2"/>
        <w:tabs>
          <w:tab w:val="left" w:pos="1701"/>
        </w:tabs>
      </w:pPr>
    </w:p>
    <w:p w14:paraId="13FDDBE6" w14:textId="77777777" w:rsidR="00CC0506" w:rsidRDefault="00CC0506" w:rsidP="00CC0506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0CE9BD08" w14:textId="77777777" w:rsidR="00CC0506" w:rsidRDefault="00CC0506" w:rsidP="00CC0506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include</w:t>
      </w:r>
      <w:proofErr w:type="gramEnd"/>
      <w:r>
        <w:tab/>
        <w:t xml:space="preserve">true/false to include this page in generation of the PDF report </w:t>
      </w:r>
    </w:p>
    <w:p w14:paraId="7E059167" w14:textId="77777777" w:rsidR="00CC0506" w:rsidRDefault="00CC0506" w:rsidP="00CC0506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36A810C8" w14:textId="77777777" w:rsidR="00CC0506" w:rsidRDefault="00CC0506" w:rsidP="0097346E"/>
    <w:p w14:paraId="6898A5F1" w14:textId="77777777" w:rsidR="009949A4" w:rsidRDefault="009949A4" w:rsidP="0097346E"/>
    <w:p w14:paraId="4322EDDC" w14:textId="77777777" w:rsidR="006E4094" w:rsidRDefault="006E4094">
      <w:pPr>
        <w:rPr>
          <w:rFonts w:ascii="Segoe UI Black" w:hAnsi="Segoe UI Black"/>
          <w:b/>
          <w:bCs/>
          <w:sz w:val="28"/>
          <w:szCs w:val="26"/>
        </w:rPr>
      </w:pPr>
      <w:r>
        <w:br w:type="page"/>
      </w:r>
    </w:p>
    <w:p w14:paraId="2E0BEC90" w14:textId="77777777" w:rsidR="009949A4" w:rsidRDefault="009949A4" w:rsidP="009949A4">
      <w:pPr>
        <w:pStyle w:val="Heading2"/>
      </w:pPr>
      <w:bookmarkStart w:id="58" w:name="_Toc67471494"/>
      <w:r>
        <w:lastRenderedPageBreak/>
        <w:t xml:space="preserve">Page </w:t>
      </w:r>
      <w:r w:rsidR="00C61790">
        <w:t>&gt;</w:t>
      </w:r>
      <w:r>
        <w:t xml:space="preserve"> Report</w:t>
      </w:r>
      <w:r w:rsidR="001935AC">
        <w:t xml:space="preserve"> Pages</w:t>
      </w:r>
      <w:r>
        <w:t xml:space="preserve"> </w:t>
      </w:r>
      <w:r w:rsidR="00C61790">
        <w:t>&gt;</w:t>
      </w:r>
      <w:r>
        <w:t xml:space="preserve"> Map Images</w:t>
      </w:r>
      <w:bookmarkEnd w:id="58"/>
    </w:p>
    <w:p w14:paraId="1A7F0969" w14:textId="77777777" w:rsidR="009949A4" w:rsidRDefault="009949A4" w:rsidP="0097346E"/>
    <w:p w14:paraId="1698C45C" w14:textId="77777777" w:rsidR="00B51D6D" w:rsidRDefault="00B51D6D" w:rsidP="00B51D6D">
      <w:pPr>
        <w:pStyle w:val="Heading3"/>
      </w:pPr>
      <w:bookmarkStart w:id="59" w:name="_Toc67471495"/>
      <w:r>
        <w:t>&lt;</w:t>
      </w:r>
      <w:proofErr w:type="spellStart"/>
      <w:r>
        <w:t>MapImage</w:t>
      </w:r>
      <w:proofErr w:type="spellEnd"/>
      <w:r>
        <w:t>&gt;</w:t>
      </w:r>
      <w:bookmarkEnd w:id="59"/>
    </w:p>
    <w:p w14:paraId="7DB1AE46" w14:textId="77777777" w:rsidR="00CC46EA" w:rsidRDefault="00CC46EA" w:rsidP="00CC46EA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MapImage</w:t>
      </w:r>
      <w:proofErr w:type="spellEnd"/>
      <w:r>
        <w:t>&gt;</w:t>
      </w:r>
    </w:p>
    <w:p w14:paraId="24779DC1" w14:textId="77777777" w:rsidR="00CC46EA" w:rsidRDefault="00CC46EA" w:rsidP="00CC46EA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Multiple Allowed, Optional</w:t>
      </w:r>
    </w:p>
    <w:p w14:paraId="1BEBC55D" w14:textId="77777777" w:rsidR="00CC46EA" w:rsidRDefault="00CC46EA" w:rsidP="00CC46EA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&lt;Page&gt;</w:t>
      </w:r>
    </w:p>
    <w:p w14:paraId="3EFF48DE" w14:textId="77777777" w:rsidR="00CC46EA" w:rsidRDefault="00CC46EA" w:rsidP="00CC46EA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Include a map image</w:t>
      </w:r>
      <w:r w:rsidR="00004067">
        <w:t xml:space="preserve"> on the page</w:t>
      </w:r>
      <w:r>
        <w:t>.</w:t>
      </w:r>
    </w:p>
    <w:p w14:paraId="629B3C72" w14:textId="77777777" w:rsidR="00CC46EA" w:rsidRDefault="00CC46EA" w:rsidP="00CC46EA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786ACC69" w14:textId="77777777" w:rsidR="00CC46EA" w:rsidRPr="00E47CD3" w:rsidRDefault="00F13106" w:rsidP="00CC4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F13106">
        <w:rPr>
          <w:color w:val="76923C" w:themeColor="accent3" w:themeShade="BF"/>
          <w:sz w:val="20"/>
        </w:rPr>
        <w:t>&lt;</w:t>
      </w:r>
      <w:proofErr w:type="spellStart"/>
      <w:r w:rsidRPr="00F13106">
        <w:rPr>
          <w:color w:val="76923C" w:themeColor="accent3" w:themeShade="BF"/>
          <w:sz w:val="20"/>
        </w:rPr>
        <w:t>MapImage</w:t>
      </w:r>
      <w:proofErr w:type="spellEnd"/>
      <w:r w:rsidRPr="00F13106">
        <w:rPr>
          <w:color w:val="76923C" w:themeColor="accent3" w:themeShade="BF"/>
          <w:sz w:val="20"/>
        </w:rPr>
        <w:t xml:space="preserve"> </w:t>
      </w:r>
      <w:proofErr w:type="spellStart"/>
      <w:r w:rsidRPr="00F13106">
        <w:rPr>
          <w:color w:val="76923C" w:themeColor="accent3" w:themeShade="BF"/>
          <w:sz w:val="20"/>
        </w:rPr>
        <w:t>imageScale</w:t>
      </w:r>
      <w:proofErr w:type="spellEnd"/>
      <w:r w:rsidRPr="00F13106">
        <w:rPr>
          <w:color w:val="76923C" w:themeColor="accent3" w:themeShade="BF"/>
          <w:sz w:val="20"/>
        </w:rPr>
        <w:t>="2" type="OGCWMS"&gt;</w:t>
      </w:r>
    </w:p>
    <w:p w14:paraId="3430C0AC" w14:textId="77777777" w:rsidR="00CC46EA" w:rsidRDefault="00CC46EA" w:rsidP="00CC46EA">
      <w:pPr>
        <w:shd w:val="clear" w:color="auto" w:fill="F2F2F2" w:themeFill="background1" w:themeFillShade="F2"/>
        <w:tabs>
          <w:tab w:val="left" w:pos="1701"/>
        </w:tabs>
      </w:pPr>
    </w:p>
    <w:p w14:paraId="4D5C48F2" w14:textId="77777777" w:rsidR="00CC46EA" w:rsidRDefault="00CC46EA" w:rsidP="00CC46EA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68674A2C" w14:textId="77777777" w:rsidR="00CC46EA" w:rsidRDefault="00CC46EA" w:rsidP="00CC46EA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>
        <w:rPr>
          <w:b/>
        </w:rPr>
        <w:t>imageScale</w:t>
      </w:r>
      <w:proofErr w:type="spellEnd"/>
      <w:proofErr w:type="gramEnd"/>
      <w:r>
        <w:tab/>
        <w:t>value to scale the image size by</w:t>
      </w:r>
    </w:p>
    <w:p w14:paraId="5D956727" w14:textId="1C562690" w:rsidR="00CC46EA" w:rsidRDefault="00CC46EA" w:rsidP="00CC46EA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CC46EA">
        <w:rPr>
          <w:b/>
        </w:rPr>
        <w:t>type</w:t>
      </w:r>
      <w:proofErr w:type="gramEnd"/>
      <w:r>
        <w:tab/>
      </w:r>
      <w:r w:rsidRPr="00CC46EA">
        <w:t xml:space="preserve">one of </w:t>
      </w:r>
      <w:r w:rsidRPr="00CC46EA">
        <w:rPr>
          <w:b/>
        </w:rPr>
        <w:t>OGCWMS</w:t>
      </w:r>
      <w:r w:rsidRPr="00CC46EA">
        <w:t xml:space="preserve"> or </w:t>
      </w:r>
      <w:r w:rsidRPr="00CC46EA">
        <w:rPr>
          <w:b/>
        </w:rPr>
        <w:t>ESRIREST</w:t>
      </w:r>
      <w:r w:rsidRPr="00CC46EA">
        <w:t xml:space="preserve"> or </w:t>
      </w:r>
      <w:proofErr w:type="spellStart"/>
      <w:r w:rsidRPr="00CC46EA">
        <w:rPr>
          <w:b/>
        </w:rPr>
        <w:t>Intramaps</w:t>
      </w:r>
      <w:proofErr w:type="spellEnd"/>
      <w:r w:rsidR="00A148CD" w:rsidRPr="00A148CD">
        <w:rPr>
          <w:bCs/>
        </w:rPr>
        <w:t xml:space="preserve"> </w:t>
      </w:r>
      <w:r w:rsidR="00A148CD" w:rsidRPr="004F71AB">
        <w:rPr>
          <w:bCs/>
        </w:rPr>
        <w:t>or</w:t>
      </w:r>
      <w:r w:rsidR="00A148CD">
        <w:rPr>
          <w:b/>
        </w:rPr>
        <w:t xml:space="preserve"> URLPARAMS</w:t>
      </w:r>
    </w:p>
    <w:p w14:paraId="7CB68AB3" w14:textId="77777777" w:rsidR="00F6133D" w:rsidRDefault="00F6133D" w:rsidP="00CC46EA">
      <w:pPr>
        <w:shd w:val="clear" w:color="auto" w:fill="F2F2F2" w:themeFill="background1" w:themeFillShade="F2"/>
        <w:tabs>
          <w:tab w:val="left" w:pos="1701"/>
        </w:tabs>
      </w:pPr>
    </w:p>
    <w:p w14:paraId="01F3EC9E" w14:textId="77777777" w:rsidR="00F6133D" w:rsidRDefault="00F6133D" w:rsidP="00F6133D">
      <w:pPr>
        <w:shd w:val="clear" w:color="auto" w:fill="F2F2F2" w:themeFill="background1" w:themeFillShade="F2"/>
        <w:tabs>
          <w:tab w:val="left" w:pos="1701"/>
        </w:tabs>
      </w:pPr>
      <w:r w:rsidRPr="00A80873">
        <w:rPr>
          <w:b/>
          <w:bCs/>
        </w:rPr>
        <w:t>URLPARAMS</w:t>
      </w:r>
      <w:r>
        <w:t xml:space="preserve"> requires reports to be launched with the following </w:t>
      </w:r>
      <w:r w:rsidRPr="001A6124">
        <w:rPr>
          <w:b/>
          <w:bCs/>
        </w:rPr>
        <w:t>URL parameters</w:t>
      </w:r>
      <w:r>
        <w:t>:</w:t>
      </w:r>
    </w:p>
    <w:p w14:paraId="05C918FB" w14:textId="77777777" w:rsidR="00F6133D" w:rsidRDefault="00F6133D" w:rsidP="00F6133D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t>Required:</w:t>
      </w:r>
      <w:r>
        <w:tab/>
      </w:r>
      <w:proofErr w:type="spellStart"/>
      <w:r>
        <w:rPr>
          <w:color w:val="76923C" w:themeColor="accent3" w:themeShade="BF"/>
          <w:sz w:val="20"/>
        </w:rPr>
        <w:t>featkey</w:t>
      </w:r>
      <w:proofErr w:type="spellEnd"/>
      <w:r>
        <w:rPr>
          <w:color w:val="76923C" w:themeColor="accent3" w:themeShade="BF"/>
          <w:sz w:val="20"/>
        </w:rPr>
        <w:tab/>
      </w:r>
      <w:r w:rsidRPr="00AE607E">
        <w:t>Feature key</w:t>
      </w:r>
    </w:p>
    <w:p w14:paraId="0ED015C7" w14:textId="77777777" w:rsidR="00F6133D" w:rsidRDefault="00F6133D" w:rsidP="00F6133D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proofErr w:type="gramStart"/>
      <w:r>
        <w:rPr>
          <w:color w:val="76923C" w:themeColor="accent3" w:themeShade="BF"/>
          <w:sz w:val="20"/>
        </w:rPr>
        <w:t>scale</w:t>
      </w:r>
      <w:proofErr w:type="gramEnd"/>
      <w:r>
        <w:rPr>
          <w:color w:val="76923C" w:themeColor="accent3" w:themeShade="BF"/>
          <w:sz w:val="20"/>
        </w:rPr>
        <w:tab/>
      </w:r>
      <w:proofErr w:type="spellStart"/>
      <w:r>
        <w:t>Scale</w:t>
      </w:r>
      <w:proofErr w:type="spellEnd"/>
      <w:r>
        <w:t xml:space="preserve"> value or auto</w:t>
      </w:r>
    </w:p>
    <w:p w14:paraId="5FE02D6D" w14:textId="77777777" w:rsidR="00F6133D" w:rsidRDefault="00F6133D" w:rsidP="00F6133D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t>Optional:</w:t>
      </w:r>
    </w:p>
    <w:p w14:paraId="363B9DC1" w14:textId="77777777" w:rsidR="00F6133D" w:rsidRDefault="00F6133D" w:rsidP="00F6133D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proofErr w:type="gramStart"/>
      <w:r>
        <w:rPr>
          <w:color w:val="76923C" w:themeColor="accent3" w:themeShade="BF"/>
          <w:sz w:val="20"/>
        </w:rPr>
        <w:t>x</w:t>
      </w:r>
      <w:proofErr w:type="gramEnd"/>
      <w:r>
        <w:rPr>
          <w:color w:val="76923C" w:themeColor="accent3" w:themeShade="BF"/>
          <w:sz w:val="20"/>
        </w:rPr>
        <w:tab/>
      </w:r>
      <w:proofErr w:type="spellStart"/>
      <w:r>
        <w:t>X</w:t>
      </w:r>
      <w:proofErr w:type="spellEnd"/>
      <w:r>
        <w:t xml:space="preserve"> coordinate to centre on</w:t>
      </w:r>
    </w:p>
    <w:p w14:paraId="281FCD88" w14:textId="77777777" w:rsidR="00F6133D" w:rsidRDefault="00F6133D" w:rsidP="00F6133D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ab/>
      </w:r>
      <w:proofErr w:type="gramStart"/>
      <w:r>
        <w:rPr>
          <w:color w:val="76923C" w:themeColor="accent3" w:themeShade="BF"/>
          <w:sz w:val="20"/>
        </w:rPr>
        <w:t>y</w:t>
      </w:r>
      <w:proofErr w:type="gramEnd"/>
      <w:r>
        <w:rPr>
          <w:color w:val="76923C" w:themeColor="accent3" w:themeShade="BF"/>
          <w:sz w:val="20"/>
        </w:rPr>
        <w:tab/>
      </w:r>
      <w:proofErr w:type="spellStart"/>
      <w:r>
        <w:t>Y</w:t>
      </w:r>
      <w:proofErr w:type="spellEnd"/>
      <w:r>
        <w:t xml:space="preserve"> coordinate to centre on</w:t>
      </w:r>
    </w:p>
    <w:p w14:paraId="671C9AC5" w14:textId="77777777" w:rsidR="00F6133D" w:rsidRDefault="00F6133D" w:rsidP="00F6133D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proofErr w:type="spellStart"/>
      <w:proofErr w:type="gramStart"/>
      <w:r>
        <w:rPr>
          <w:color w:val="76923C" w:themeColor="accent3" w:themeShade="BF"/>
          <w:sz w:val="20"/>
        </w:rPr>
        <w:t>s_epsg</w:t>
      </w:r>
      <w:proofErr w:type="spellEnd"/>
      <w:proofErr w:type="gramEnd"/>
      <w:r>
        <w:rPr>
          <w:color w:val="76923C" w:themeColor="accent3" w:themeShade="BF"/>
          <w:sz w:val="20"/>
        </w:rPr>
        <w:tab/>
      </w:r>
      <w:r>
        <w:t>Source EPSG code</w:t>
      </w:r>
    </w:p>
    <w:p w14:paraId="4F6A5287" w14:textId="77777777" w:rsidR="00F6133D" w:rsidRDefault="00F6133D" w:rsidP="00F6133D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proofErr w:type="spellStart"/>
      <w:proofErr w:type="gramStart"/>
      <w:r>
        <w:rPr>
          <w:color w:val="76923C" w:themeColor="accent3" w:themeShade="BF"/>
          <w:sz w:val="20"/>
        </w:rPr>
        <w:t>t_epsg</w:t>
      </w:r>
      <w:proofErr w:type="spellEnd"/>
      <w:proofErr w:type="gramEnd"/>
      <w:r>
        <w:rPr>
          <w:color w:val="76923C" w:themeColor="accent3" w:themeShade="BF"/>
          <w:sz w:val="20"/>
        </w:rPr>
        <w:tab/>
      </w:r>
      <w:r>
        <w:t>Target EPSG code</w:t>
      </w:r>
    </w:p>
    <w:p w14:paraId="3CECF284" w14:textId="77777777" w:rsidR="00F6133D" w:rsidRDefault="00F6133D" w:rsidP="00F6133D">
      <w:pPr>
        <w:shd w:val="clear" w:color="auto" w:fill="F2F2F2" w:themeFill="background1" w:themeFillShade="F2"/>
        <w:tabs>
          <w:tab w:val="left" w:pos="1701"/>
        </w:tabs>
      </w:pPr>
    </w:p>
    <w:p w14:paraId="692073E3" w14:textId="77777777" w:rsidR="00F6133D" w:rsidRDefault="00F6133D" w:rsidP="00F6133D">
      <w:pPr>
        <w:shd w:val="clear" w:color="auto" w:fill="F2F2F2" w:themeFill="background1" w:themeFillShade="F2"/>
        <w:tabs>
          <w:tab w:val="left" w:pos="1701"/>
        </w:tabs>
      </w:pPr>
      <w:r>
        <w:t>Usage:</w:t>
      </w:r>
    </w:p>
    <w:p w14:paraId="1D0AC5AD" w14:textId="77777777" w:rsidR="00F6133D" w:rsidRPr="00E47CD3" w:rsidRDefault="00F6133D" w:rsidP="00F61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>http://…?report=myReportName&amp;featkey=123&amp;scale=1000</w:t>
      </w:r>
    </w:p>
    <w:p w14:paraId="414E3B24" w14:textId="77777777" w:rsidR="00F6133D" w:rsidRDefault="00F6133D" w:rsidP="00F6133D">
      <w:pPr>
        <w:shd w:val="clear" w:color="auto" w:fill="F2F2F2" w:themeFill="background1" w:themeFillShade="F2"/>
        <w:tabs>
          <w:tab w:val="left" w:pos="1701"/>
        </w:tabs>
      </w:pPr>
    </w:p>
    <w:p w14:paraId="713F9DE1" w14:textId="77777777" w:rsidR="00F6133D" w:rsidRPr="00E47CD3" w:rsidRDefault="00F6133D" w:rsidP="00F61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>http://…?report=myReportName&amp;featkey=123&amp;scale=1000&amp;x=175.0489103&amp;y=-39.9335088&amp;s_epsg=4326&amp;t_epsg=2193</w:t>
      </w:r>
    </w:p>
    <w:p w14:paraId="3098BDB8" w14:textId="77777777" w:rsidR="00F6133D" w:rsidRDefault="00F6133D" w:rsidP="00F6133D">
      <w:pPr>
        <w:shd w:val="clear" w:color="auto" w:fill="F2F2F2" w:themeFill="background1" w:themeFillShade="F2"/>
        <w:tabs>
          <w:tab w:val="left" w:pos="1701"/>
        </w:tabs>
      </w:pPr>
    </w:p>
    <w:p w14:paraId="47A335F5" w14:textId="3B5666E7" w:rsidR="00CC46EA" w:rsidRDefault="00CC46EA" w:rsidP="00CC46EA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5B59DC55" w14:textId="77777777" w:rsidR="004A6BF5" w:rsidRDefault="004A6BF5" w:rsidP="0097346E"/>
    <w:p w14:paraId="21668B0A" w14:textId="77777777" w:rsidR="001B3BA8" w:rsidRDefault="001B3BA8" w:rsidP="001B3BA8">
      <w:pPr>
        <w:pStyle w:val="Heading3"/>
      </w:pPr>
      <w:bookmarkStart w:id="60" w:name="_Toc67471496"/>
      <w:r>
        <w:t>&lt;URI&gt;</w:t>
      </w:r>
      <w:bookmarkEnd w:id="60"/>
    </w:p>
    <w:p w14:paraId="75F0B028" w14:textId="77777777" w:rsidR="00986F2B" w:rsidRDefault="00986F2B" w:rsidP="00986F2B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&lt;URI&gt;</w:t>
      </w:r>
    </w:p>
    <w:p w14:paraId="2DA2F135" w14:textId="77777777" w:rsidR="00986F2B" w:rsidRDefault="00986F2B" w:rsidP="00986F2B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only, Required</w:t>
      </w:r>
    </w:p>
    <w:p w14:paraId="5F0C4FB3" w14:textId="77777777" w:rsidR="00986F2B" w:rsidRDefault="00986F2B" w:rsidP="00986F2B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MapImage</w:t>
      </w:r>
      <w:proofErr w:type="spellEnd"/>
      <w:r>
        <w:t>&gt;</w:t>
      </w:r>
    </w:p>
    <w:p w14:paraId="765A70DF" w14:textId="77777777" w:rsidR="00986F2B" w:rsidRDefault="00986F2B" w:rsidP="00986F2B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URI to the web service supplying the map image.</w:t>
      </w:r>
    </w:p>
    <w:p w14:paraId="06A91BF8" w14:textId="77777777" w:rsidR="00D31F5A" w:rsidRDefault="00986F2B" w:rsidP="00986F2B">
      <w:pPr>
        <w:shd w:val="clear" w:color="auto" w:fill="F2F2F2" w:themeFill="background1" w:themeFillShade="F2"/>
        <w:tabs>
          <w:tab w:val="left" w:pos="1701"/>
        </w:tabs>
      </w:pPr>
      <w:r>
        <w:t>Usage:</w:t>
      </w:r>
    </w:p>
    <w:p w14:paraId="20A29D70" w14:textId="77777777" w:rsidR="00986F2B" w:rsidRPr="00D31F5A" w:rsidRDefault="00D31F5A" w:rsidP="00986F2B">
      <w:pPr>
        <w:shd w:val="clear" w:color="auto" w:fill="F2F2F2" w:themeFill="background1" w:themeFillShade="F2"/>
        <w:tabs>
          <w:tab w:val="left" w:pos="1701"/>
        </w:tabs>
        <w:rPr>
          <w:b/>
        </w:rPr>
      </w:pPr>
      <w:r w:rsidRPr="00D31F5A">
        <w:rPr>
          <w:b/>
        </w:rPr>
        <w:t>OGCWMS</w:t>
      </w:r>
      <w:r w:rsidR="00986F2B" w:rsidRPr="00D31F5A">
        <w:rPr>
          <w:b/>
        </w:rPr>
        <w:tab/>
      </w:r>
    </w:p>
    <w:p w14:paraId="197E88D6" w14:textId="77777777" w:rsidR="00986F2B" w:rsidRPr="00E47CD3" w:rsidRDefault="00D41D08" w:rsidP="00986F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D41D08">
        <w:rPr>
          <w:color w:val="76923C" w:themeColor="accent3" w:themeShade="BF"/>
          <w:sz w:val="20"/>
        </w:rPr>
        <w:t>&lt;URI useProxy="False"&gt;&lt;![CDATA[https://data.linz.govt.nz/services;key=dd4308b96a1743a195b4e9044fb7</w:t>
      </w:r>
      <w:r w:rsidRPr="00D41D08">
        <w:rPr>
          <w:color w:val="76923C" w:themeColor="accent3" w:themeShade="BF"/>
          <w:sz w:val="20"/>
        </w:rPr>
        <w:lastRenderedPageBreak/>
        <w:t>0313/wms?service=WMS&amp;version=1.1.1&amp;request=GetMap&amp;layers=layer-50767&amp;format=image/png&amp;srs=EPSG:2193]]&gt;&lt;/URI&gt;</w:t>
      </w:r>
    </w:p>
    <w:p w14:paraId="26544798" w14:textId="77777777" w:rsidR="00582EF7" w:rsidRDefault="00582EF7" w:rsidP="00D31F5A">
      <w:pPr>
        <w:shd w:val="clear" w:color="auto" w:fill="F2F2F2" w:themeFill="background1" w:themeFillShade="F2"/>
        <w:tabs>
          <w:tab w:val="left" w:pos="1701"/>
        </w:tabs>
      </w:pPr>
      <w:r>
        <w:t>Exclude these parameters f</w:t>
      </w:r>
      <w:r w:rsidR="00D87308">
        <w:t>ro</w:t>
      </w:r>
      <w:r>
        <w:t>m the URI:</w:t>
      </w:r>
    </w:p>
    <w:p w14:paraId="0A4B617F" w14:textId="77777777" w:rsidR="00433B7D" w:rsidRDefault="00582EF7" w:rsidP="00D31F5A">
      <w:pPr>
        <w:shd w:val="clear" w:color="auto" w:fill="F2F2F2" w:themeFill="background1" w:themeFillShade="F2"/>
        <w:tabs>
          <w:tab w:val="left" w:pos="1701"/>
        </w:tabs>
      </w:pPr>
      <w:r>
        <w:tab/>
      </w:r>
      <w:r w:rsidR="00D0134E" w:rsidRPr="00582EF7">
        <w:rPr>
          <w:color w:val="76923C" w:themeColor="accent3" w:themeShade="BF"/>
          <w:sz w:val="20"/>
        </w:rPr>
        <w:t>&amp;</w:t>
      </w:r>
      <w:proofErr w:type="spellStart"/>
      <w:r w:rsidR="00D0134E" w:rsidRPr="00582EF7">
        <w:rPr>
          <w:color w:val="76923C" w:themeColor="accent3" w:themeShade="BF"/>
          <w:sz w:val="20"/>
        </w:rPr>
        <w:t>bbox</w:t>
      </w:r>
      <w:proofErr w:type="spellEnd"/>
    </w:p>
    <w:p w14:paraId="08E7FF5C" w14:textId="77777777" w:rsidR="00D0134E" w:rsidRDefault="00582EF7" w:rsidP="00D31F5A">
      <w:pPr>
        <w:shd w:val="clear" w:color="auto" w:fill="F2F2F2" w:themeFill="background1" w:themeFillShade="F2"/>
        <w:tabs>
          <w:tab w:val="left" w:pos="1701"/>
        </w:tabs>
      </w:pPr>
      <w:r>
        <w:tab/>
      </w:r>
      <w:r w:rsidR="00D0134E" w:rsidRPr="00582EF7">
        <w:rPr>
          <w:color w:val="76923C" w:themeColor="accent3" w:themeShade="BF"/>
          <w:sz w:val="20"/>
        </w:rPr>
        <w:t>&amp;width</w:t>
      </w:r>
    </w:p>
    <w:p w14:paraId="473C2511" w14:textId="77777777" w:rsidR="00D0134E" w:rsidRPr="00582EF7" w:rsidRDefault="00582EF7" w:rsidP="00D31F5A">
      <w:pPr>
        <w:shd w:val="clear" w:color="auto" w:fill="F2F2F2" w:themeFill="background1" w:themeFillShade="F2"/>
        <w:tabs>
          <w:tab w:val="left" w:pos="1701"/>
        </w:tabs>
        <w:rPr>
          <w:color w:val="76923C" w:themeColor="accent3" w:themeShade="BF"/>
          <w:sz w:val="20"/>
        </w:rPr>
      </w:pPr>
      <w:r>
        <w:tab/>
      </w:r>
      <w:r w:rsidR="00D0134E" w:rsidRPr="00582EF7">
        <w:rPr>
          <w:color w:val="76923C" w:themeColor="accent3" w:themeShade="BF"/>
          <w:sz w:val="20"/>
        </w:rPr>
        <w:t>&amp;height</w:t>
      </w:r>
    </w:p>
    <w:p w14:paraId="6966E34D" w14:textId="77777777" w:rsidR="00433B7D" w:rsidRPr="00433B7D" w:rsidRDefault="009D3665" w:rsidP="00D31F5A">
      <w:pPr>
        <w:shd w:val="clear" w:color="auto" w:fill="F2F2F2" w:themeFill="background1" w:themeFillShade="F2"/>
        <w:tabs>
          <w:tab w:val="left" w:pos="1701"/>
        </w:tabs>
      </w:pPr>
      <w:r>
        <w:t>Usage:</w:t>
      </w:r>
    </w:p>
    <w:p w14:paraId="2B2AF0EB" w14:textId="77777777" w:rsidR="00D31F5A" w:rsidRPr="00D31F5A" w:rsidRDefault="00D31F5A" w:rsidP="00D31F5A">
      <w:pPr>
        <w:shd w:val="clear" w:color="auto" w:fill="F2F2F2" w:themeFill="background1" w:themeFillShade="F2"/>
        <w:tabs>
          <w:tab w:val="left" w:pos="1701"/>
        </w:tabs>
        <w:rPr>
          <w:b/>
        </w:rPr>
      </w:pPr>
      <w:r>
        <w:rPr>
          <w:b/>
        </w:rPr>
        <w:t>ESRIREST</w:t>
      </w:r>
      <w:r w:rsidRPr="00D31F5A">
        <w:rPr>
          <w:b/>
        </w:rPr>
        <w:tab/>
      </w:r>
    </w:p>
    <w:p w14:paraId="29692916" w14:textId="77777777" w:rsidR="00D31F5A" w:rsidRPr="00E47CD3" w:rsidRDefault="006F4B1E" w:rsidP="00D31F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6F4B1E">
        <w:rPr>
          <w:color w:val="76923C" w:themeColor="accent3" w:themeShade="BF"/>
          <w:sz w:val="20"/>
        </w:rPr>
        <w:t>&lt;URI useProxy="False"&gt;&lt;![CDATA[https://hbmaps.hbrc.govt.nz/arcgis/rest/services/Imagery/Hastings_Urban_Imagery_20142015/ImageServer/exportImage?bboxSR=2193&amp;imageSR=&amp;time=&amp;format=jpgpng&amp;pixelType=U8&amp;noData=&amp;noDataInterpretation=esriNoDataMatchAny&amp;interpolation=+RSP_BilinearInterpolation&amp;compression=&amp;compressionQuality=&amp;bandIds=&amp;mosaicRule=&amp;renderingRule=&amp;f=image]]&gt;&lt;/URI&gt;</w:t>
      </w:r>
    </w:p>
    <w:p w14:paraId="4259EFEF" w14:textId="77777777" w:rsidR="00582EF7" w:rsidRDefault="00582EF7" w:rsidP="00582EF7">
      <w:pPr>
        <w:shd w:val="clear" w:color="auto" w:fill="F2F2F2" w:themeFill="background1" w:themeFillShade="F2"/>
        <w:tabs>
          <w:tab w:val="left" w:pos="1701"/>
        </w:tabs>
      </w:pPr>
      <w:r>
        <w:t xml:space="preserve">Exclude these parameters </w:t>
      </w:r>
      <w:r w:rsidR="00D87308">
        <w:t xml:space="preserve">from </w:t>
      </w:r>
      <w:r>
        <w:t>the URI:</w:t>
      </w:r>
    </w:p>
    <w:p w14:paraId="0F566D7B" w14:textId="77777777" w:rsidR="00D0134E" w:rsidRDefault="00582EF7" w:rsidP="00D0134E">
      <w:pPr>
        <w:shd w:val="clear" w:color="auto" w:fill="F2F2F2" w:themeFill="background1" w:themeFillShade="F2"/>
        <w:tabs>
          <w:tab w:val="left" w:pos="1701"/>
        </w:tabs>
      </w:pPr>
      <w:r>
        <w:tab/>
      </w:r>
      <w:r w:rsidR="00D0134E" w:rsidRPr="00582EF7">
        <w:rPr>
          <w:color w:val="76923C" w:themeColor="accent3" w:themeShade="BF"/>
          <w:sz w:val="20"/>
        </w:rPr>
        <w:t>&amp;</w:t>
      </w:r>
      <w:proofErr w:type="spellStart"/>
      <w:r w:rsidR="00D0134E" w:rsidRPr="00582EF7">
        <w:rPr>
          <w:color w:val="76923C" w:themeColor="accent3" w:themeShade="BF"/>
          <w:sz w:val="20"/>
        </w:rPr>
        <w:t>bbox</w:t>
      </w:r>
      <w:proofErr w:type="spellEnd"/>
    </w:p>
    <w:p w14:paraId="01B2D05E" w14:textId="77777777" w:rsidR="00D0134E" w:rsidRDefault="00582EF7" w:rsidP="00D0134E">
      <w:pPr>
        <w:shd w:val="clear" w:color="auto" w:fill="F2F2F2" w:themeFill="background1" w:themeFillShade="F2"/>
        <w:tabs>
          <w:tab w:val="left" w:pos="1701"/>
        </w:tabs>
      </w:pPr>
      <w:r>
        <w:tab/>
      </w:r>
      <w:r w:rsidR="00D0134E" w:rsidRPr="00582EF7">
        <w:rPr>
          <w:color w:val="76923C" w:themeColor="accent3" w:themeShade="BF"/>
          <w:sz w:val="20"/>
        </w:rPr>
        <w:t>&amp;size</w:t>
      </w:r>
    </w:p>
    <w:p w14:paraId="43F060F8" w14:textId="77777777" w:rsidR="00D0134E" w:rsidRPr="00433B7D" w:rsidRDefault="009D3665" w:rsidP="00D0134E">
      <w:pPr>
        <w:shd w:val="clear" w:color="auto" w:fill="F2F2F2" w:themeFill="background1" w:themeFillShade="F2"/>
        <w:tabs>
          <w:tab w:val="left" w:pos="1701"/>
        </w:tabs>
      </w:pPr>
      <w:r>
        <w:t>Usage:</w:t>
      </w:r>
    </w:p>
    <w:p w14:paraId="77C4D41F" w14:textId="77777777" w:rsidR="00D31F5A" w:rsidRPr="00D31F5A" w:rsidRDefault="00D31F5A" w:rsidP="00D31F5A">
      <w:pPr>
        <w:shd w:val="clear" w:color="auto" w:fill="F2F2F2" w:themeFill="background1" w:themeFillShade="F2"/>
        <w:tabs>
          <w:tab w:val="left" w:pos="1701"/>
        </w:tabs>
        <w:rPr>
          <w:b/>
        </w:rPr>
      </w:pPr>
      <w:proofErr w:type="spellStart"/>
      <w:r>
        <w:rPr>
          <w:b/>
        </w:rPr>
        <w:t>Intramaps</w:t>
      </w:r>
      <w:proofErr w:type="spellEnd"/>
      <w:r w:rsidRPr="00D31F5A">
        <w:rPr>
          <w:b/>
        </w:rPr>
        <w:tab/>
      </w:r>
    </w:p>
    <w:p w14:paraId="550AABC9" w14:textId="77777777" w:rsidR="00D31F5A" w:rsidRPr="00E47CD3" w:rsidRDefault="00D41D08" w:rsidP="00D31F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D41D08">
        <w:rPr>
          <w:color w:val="76923C" w:themeColor="accent3" w:themeShade="BF"/>
          <w:sz w:val="20"/>
        </w:rPr>
        <w:t>&lt;URI useProxy="False"&gt;&lt;![CDATA[https://mapping.hdc.govt.nz/IntraMaps80/SpatialEngineWSEmbeddedMaps/getmap.ashx?Project=PropertyMaps&amp;Module=Property&amp;layer=Property%20Data&amp;includeData=false&amp;mapkeys=@datbasekey]]&gt;&lt;/URI&gt;</w:t>
      </w:r>
    </w:p>
    <w:p w14:paraId="156D280C" w14:textId="77777777" w:rsidR="00582EF7" w:rsidRDefault="00582EF7" w:rsidP="00582EF7">
      <w:pPr>
        <w:shd w:val="clear" w:color="auto" w:fill="F2F2F2" w:themeFill="background1" w:themeFillShade="F2"/>
        <w:tabs>
          <w:tab w:val="left" w:pos="1701"/>
        </w:tabs>
      </w:pPr>
      <w:r>
        <w:t xml:space="preserve">Exclude these parameters </w:t>
      </w:r>
      <w:r w:rsidR="00D87308">
        <w:t xml:space="preserve">from </w:t>
      </w:r>
      <w:r>
        <w:t>the URI:</w:t>
      </w:r>
    </w:p>
    <w:p w14:paraId="17A608AA" w14:textId="77777777" w:rsidR="00D0134E" w:rsidRDefault="00582EF7" w:rsidP="00D0134E">
      <w:pPr>
        <w:shd w:val="clear" w:color="auto" w:fill="F2F2F2" w:themeFill="background1" w:themeFillShade="F2"/>
        <w:tabs>
          <w:tab w:val="left" w:pos="1701"/>
        </w:tabs>
      </w:pPr>
      <w:r>
        <w:tab/>
      </w:r>
      <w:r w:rsidR="00D0134E" w:rsidRPr="00582EF7">
        <w:rPr>
          <w:color w:val="76923C" w:themeColor="accent3" w:themeShade="BF"/>
          <w:sz w:val="20"/>
        </w:rPr>
        <w:t>&amp;width</w:t>
      </w:r>
    </w:p>
    <w:p w14:paraId="57A70CFE" w14:textId="77777777" w:rsidR="00D0134E" w:rsidRDefault="00582EF7" w:rsidP="00D0134E">
      <w:pPr>
        <w:shd w:val="clear" w:color="auto" w:fill="F2F2F2" w:themeFill="background1" w:themeFillShade="F2"/>
        <w:tabs>
          <w:tab w:val="left" w:pos="1701"/>
        </w:tabs>
      </w:pPr>
      <w:r>
        <w:tab/>
      </w:r>
      <w:r w:rsidR="00D0134E" w:rsidRPr="00582EF7">
        <w:rPr>
          <w:color w:val="76923C" w:themeColor="accent3" w:themeShade="BF"/>
          <w:sz w:val="20"/>
        </w:rPr>
        <w:t>&amp;height</w:t>
      </w:r>
    </w:p>
    <w:p w14:paraId="3EAA3EB2" w14:textId="77777777" w:rsidR="00D0134E" w:rsidRDefault="00582EF7" w:rsidP="00D0134E">
      <w:pPr>
        <w:shd w:val="clear" w:color="auto" w:fill="F2F2F2" w:themeFill="background1" w:themeFillShade="F2"/>
        <w:tabs>
          <w:tab w:val="left" w:pos="1701"/>
        </w:tabs>
      </w:pPr>
      <w:r>
        <w:tab/>
      </w:r>
      <w:r w:rsidR="00D0134E" w:rsidRPr="00582EF7">
        <w:rPr>
          <w:color w:val="76923C" w:themeColor="accent3" w:themeShade="BF"/>
          <w:sz w:val="20"/>
        </w:rPr>
        <w:t>&amp;zoom</w:t>
      </w:r>
    </w:p>
    <w:p w14:paraId="24340503" w14:textId="77777777" w:rsidR="00D0134E" w:rsidRDefault="00582EF7" w:rsidP="00D0134E">
      <w:pPr>
        <w:shd w:val="clear" w:color="auto" w:fill="F2F2F2" w:themeFill="background1" w:themeFillShade="F2"/>
        <w:tabs>
          <w:tab w:val="left" w:pos="1701"/>
        </w:tabs>
      </w:pPr>
      <w:r>
        <w:tab/>
      </w:r>
      <w:r w:rsidR="00D0134E" w:rsidRPr="00582EF7">
        <w:rPr>
          <w:color w:val="76923C" w:themeColor="accent3" w:themeShade="BF"/>
          <w:sz w:val="20"/>
        </w:rPr>
        <w:t>&amp;x</w:t>
      </w:r>
    </w:p>
    <w:p w14:paraId="7AB10F77" w14:textId="77777777" w:rsidR="00D0134E" w:rsidRDefault="00582EF7" w:rsidP="00D0134E">
      <w:pPr>
        <w:shd w:val="clear" w:color="auto" w:fill="F2F2F2" w:themeFill="background1" w:themeFillShade="F2"/>
        <w:tabs>
          <w:tab w:val="left" w:pos="1701"/>
        </w:tabs>
      </w:pPr>
      <w:r>
        <w:tab/>
      </w:r>
      <w:r w:rsidR="00D0134E" w:rsidRPr="00582EF7">
        <w:rPr>
          <w:color w:val="76923C" w:themeColor="accent3" w:themeShade="BF"/>
          <w:sz w:val="20"/>
        </w:rPr>
        <w:t>&amp;y</w:t>
      </w:r>
    </w:p>
    <w:p w14:paraId="75AB3E17" w14:textId="77777777" w:rsidR="00986F2B" w:rsidRDefault="00986F2B" w:rsidP="00986F2B">
      <w:pPr>
        <w:shd w:val="clear" w:color="auto" w:fill="F2F2F2" w:themeFill="background1" w:themeFillShade="F2"/>
        <w:tabs>
          <w:tab w:val="left" w:pos="1701"/>
        </w:tabs>
      </w:pPr>
    </w:p>
    <w:p w14:paraId="4579EDEB" w14:textId="77777777" w:rsidR="00986F2B" w:rsidRDefault="00986F2B" w:rsidP="00986F2B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71A92A0F" w14:textId="77777777" w:rsidR="00986F2B" w:rsidRDefault="00986F2B" w:rsidP="00986F2B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>
        <w:rPr>
          <w:b/>
        </w:rPr>
        <w:t>useProxy</w:t>
      </w:r>
      <w:proofErr w:type="spellEnd"/>
      <w:proofErr w:type="gramEnd"/>
      <w:r>
        <w:tab/>
        <w:t>not implemented yet.</w:t>
      </w:r>
    </w:p>
    <w:p w14:paraId="01BF6B8D" w14:textId="77777777" w:rsidR="00D0134E" w:rsidRDefault="00D0134E" w:rsidP="00986F2B">
      <w:pPr>
        <w:shd w:val="clear" w:color="auto" w:fill="F2F2F2" w:themeFill="background1" w:themeFillShade="F2"/>
        <w:tabs>
          <w:tab w:val="left" w:pos="1701"/>
        </w:tabs>
      </w:pPr>
    </w:p>
    <w:p w14:paraId="278DBB7E" w14:textId="77777777" w:rsidR="00D0134E" w:rsidRDefault="00D0134E" w:rsidP="00D0134E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t>Parameters:</w:t>
      </w:r>
      <w: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featureke</w:t>
      </w:r>
      <w:r>
        <w:rPr>
          <w:color w:val="76923C" w:themeColor="accent3" w:themeShade="BF"/>
          <w:sz w:val="20"/>
        </w:rPr>
        <w:t>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Feature key value from launch URL</w:t>
      </w:r>
    </w:p>
    <w:p w14:paraId="035E9E41" w14:textId="77777777" w:rsidR="00D0134E" w:rsidRDefault="00D0134E" w:rsidP="00D0134E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databasekey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Database key value from launch URL</w:t>
      </w:r>
    </w:p>
    <w:p w14:paraId="5FE9E70C" w14:textId="77777777" w:rsidR="00D0134E" w:rsidRDefault="00D0134E" w:rsidP="00D0134E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referencekey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Reference key value from launch URL</w:t>
      </w:r>
    </w:p>
    <w:p w14:paraId="2B51A37C" w14:textId="77777777" w:rsidR="00986F2B" w:rsidRDefault="00986F2B" w:rsidP="00986F2B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75F983A4" w14:textId="77777777" w:rsidR="00986F2B" w:rsidRDefault="00986F2B" w:rsidP="00986F2B"/>
    <w:p w14:paraId="003C223E" w14:textId="77777777" w:rsidR="00986F2B" w:rsidRDefault="00986F2B" w:rsidP="00986F2B"/>
    <w:p w14:paraId="1DFA5B26" w14:textId="77777777" w:rsidR="00986F2B" w:rsidRDefault="00986F2B" w:rsidP="00986F2B"/>
    <w:p w14:paraId="2887843E" w14:textId="77777777" w:rsidR="00986F2B" w:rsidRDefault="00986F2B" w:rsidP="00986F2B"/>
    <w:p w14:paraId="71E912AA" w14:textId="77777777" w:rsidR="00986F2B" w:rsidRDefault="00986F2B" w:rsidP="00986F2B"/>
    <w:p w14:paraId="157E034A" w14:textId="77777777" w:rsidR="00986F2B" w:rsidRDefault="00986F2B" w:rsidP="00986F2B"/>
    <w:p w14:paraId="1E50E75B" w14:textId="77777777" w:rsidR="00986F2B" w:rsidRPr="00986F2B" w:rsidRDefault="00986F2B" w:rsidP="00986F2B"/>
    <w:p w14:paraId="20C84DC0" w14:textId="77777777" w:rsidR="001B3BA8" w:rsidRDefault="001B3BA8" w:rsidP="0097346E"/>
    <w:p w14:paraId="3F5B815D" w14:textId="77777777" w:rsidR="006E4094" w:rsidRDefault="006E4094">
      <w:pPr>
        <w:rPr>
          <w:rFonts w:ascii="Segoe UI Black" w:hAnsi="Segoe UI Black"/>
          <w:b/>
          <w:bCs/>
          <w:sz w:val="28"/>
          <w:szCs w:val="26"/>
        </w:rPr>
      </w:pPr>
      <w:r>
        <w:lastRenderedPageBreak/>
        <w:br w:type="page"/>
      </w:r>
    </w:p>
    <w:p w14:paraId="347E929F" w14:textId="1F1D0355" w:rsidR="00D4702C" w:rsidRDefault="00D4702C" w:rsidP="00D4702C">
      <w:pPr>
        <w:pStyle w:val="Heading2"/>
      </w:pPr>
      <w:bookmarkStart w:id="61" w:name="_Toc67471497"/>
      <w:r>
        <w:lastRenderedPageBreak/>
        <w:t xml:space="preserve">Page </w:t>
      </w:r>
      <w:r w:rsidR="000660AA">
        <w:t>&gt;</w:t>
      </w:r>
      <w:r>
        <w:t xml:space="preserve"> Report</w:t>
      </w:r>
      <w:r w:rsidR="00B25383">
        <w:t xml:space="preserve"> Pages</w:t>
      </w:r>
      <w:r>
        <w:t xml:space="preserve"> </w:t>
      </w:r>
      <w:r w:rsidR="000660AA">
        <w:t>&gt;</w:t>
      </w:r>
      <w:r>
        <w:t xml:space="preserve"> Map Images </w:t>
      </w:r>
      <w:r w:rsidR="000660AA">
        <w:t>&gt;</w:t>
      </w:r>
      <w:r>
        <w:t xml:space="preserve"> Scales</w:t>
      </w:r>
      <w:bookmarkEnd w:id="61"/>
    </w:p>
    <w:p w14:paraId="76CB9C53" w14:textId="77777777" w:rsidR="00D4702C" w:rsidRDefault="00D4702C" w:rsidP="0097346E"/>
    <w:p w14:paraId="7C390FB0" w14:textId="77777777" w:rsidR="001B3BA8" w:rsidRDefault="001B3BA8" w:rsidP="001B3BA8">
      <w:pPr>
        <w:pStyle w:val="Heading3"/>
      </w:pPr>
      <w:bookmarkStart w:id="62" w:name="_Toc67471498"/>
      <w:r>
        <w:t>&lt;</w:t>
      </w:r>
      <w:proofErr w:type="spellStart"/>
      <w:r>
        <w:t>ScaleFeature</w:t>
      </w:r>
      <w:proofErr w:type="spellEnd"/>
      <w:r>
        <w:t>&gt;</w:t>
      </w:r>
      <w:bookmarkEnd w:id="62"/>
    </w:p>
    <w:p w14:paraId="341BD6BD" w14:textId="77777777" w:rsidR="00BC0021" w:rsidRDefault="00BC0021" w:rsidP="00BC0021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ScaleFeature</w:t>
      </w:r>
      <w:proofErr w:type="spellEnd"/>
      <w:r>
        <w:t>&gt;</w:t>
      </w:r>
    </w:p>
    <w:p w14:paraId="2B09D79E" w14:textId="77777777" w:rsidR="00BC0021" w:rsidRDefault="00BC0021" w:rsidP="00BC0021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 xml:space="preserve">Once only, </w:t>
      </w:r>
      <w:r w:rsidR="00D5221E">
        <w:t>Required</w:t>
      </w:r>
    </w:p>
    <w:p w14:paraId="33A1A2C3" w14:textId="77777777" w:rsidR="00BC0021" w:rsidRDefault="00BC0021" w:rsidP="00BC0021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 w:rsidR="008A3F4C">
        <w:t>MapImage</w:t>
      </w:r>
      <w:proofErr w:type="spellEnd"/>
      <w:r>
        <w:t>&gt;</w:t>
      </w:r>
    </w:p>
    <w:p w14:paraId="5AEDEEED" w14:textId="77777777" w:rsidR="00BC0021" w:rsidRDefault="00BC0021" w:rsidP="00BC0021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</w:r>
      <w:r w:rsidR="00B14F16">
        <w:t>Identify feature to base scale on</w:t>
      </w:r>
      <w:r>
        <w:t>.</w:t>
      </w:r>
    </w:p>
    <w:p w14:paraId="74F3DD00" w14:textId="77777777" w:rsidR="00BC0021" w:rsidRDefault="00BC0021" w:rsidP="00BC0021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4A724036" w14:textId="77777777" w:rsidR="00BC0021" w:rsidRPr="00E47CD3" w:rsidRDefault="00762B19" w:rsidP="00BC0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762B19">
        <w:rPr>
          <w:color w:val="76923C" w:themeColor="accent3" w:themeShade="BF"/>
          <w:sz w:val="20"/>
        </w:rPr>
        <w:t>&lt;</w:t>
      </w:r>
      <w:proofErr w:type="spellStart"/>
      <w:r w:rsidRPr="00762B19">
        <w:rPr>
          <w:color w:val="76923C" w:themeColor="accent3" w:themeShade="BF"/>
          <w:sz w:val="20"/>
        </w:rPr>
        <w:t>ScaleFeature</w:t>
      </w:r>
      <w:proofErr w:type="spellEnd"/>
      <w:r w:rsidRPr="00762B19">
        <w:rPr>
          <w:color w:val="76923C" w:themeColor="accent3" w:themeShade="BF"/>
          <w:sz w:val="20"/>
        </w:rPr>
        <w:t xml:space="preserve"> type="OGCWFS" multiplier="2"&gt;</w:t>
      </w:r>
    </w:p>
    <w:p w14:paraId="1C163129" w14:textId="77777777" w:rsidR="00BC0021" w:rsidRDefault="00BC0021" w:rsidP="00BC0021">
      <w:pPr>
        <w:shd w:val="clear" w:color="auto" w:fill="F2F2F2" w:themeFill="background1" w:themeFillShade="F2"/>
        <w:tabs>
          <w:tab w:val="left" w:pos="1701"/>
        </w:tabs>
      </w:pPr>
    </w:p>
    <w:p w14:paraId="1A68A7B2" w14:textId="77777777" w:rsidR="00BC0021" w:rsidRDefault="00BC0021" w:rsidP="00BC0021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3BF61B2D" w14:textId="77777777" w:rsidR="00BC0021" w:rsidRDefault="00926FDB" w:rsidP="00BC0021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926FDB">
        <w:rPr>
          <w:b/>
        </w:rPr>
        <w:t>multiplier</w:t>
      </w:r>
      <w:proofErr w:type="gramEnd"/>
      <w:r w:rsidR="00BC0021">
        <w:tab/>
      </w:r>
      <w:r w:rsidR="00B14F16">
        <w:t xml:space="preserve">value to allow for adjusting </w:t>
      </w:r>
      <w:r w:rsidR="001E2A5C">
        <w:t>feature scale</w:t>
      </w:r>
    </w:p>
    <w:p w14:paraId="6B7D5A12" w14:textId="5AE154A2" w:rsidR="00BC0021" w:rsidRDefault="00BC0021" w:rsidP="00BC0021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CC46EA">
        <w:rPr>
          <w:b/>
        </w:rPr>
        <w:t>type</w:t>
      </w:r>
      <w:proofErr w:type="gramEnd"/>
      <w:r>
        <w:tab/>
      </w:r>
      <w:r w:rsidRPr="00CC46EA">
        <w:t xml:space="preserve">one of </w:t>
      </w:r>
      <w:r w:rsidRPr="00CC46EA">
        <w:rPr>
          <w:b/>
        </w:rPr>
        <w:t>OGC</w:t>
      </w:r>
      <w:r w:rsidR="00926FDB">
        <w:rPr>
          <w:b/>
        </w:rPr>
        <w:t>WFS</w:t>
      </w:r>
      <w:r w:rsidRPr="00CC46EA">
        <w:t xml:space="preserve"> or </w:t>
      </w:r>
      <w:r w:rsidRPr="00CC46EA">
        <w:rPr>
          <w:b/>
        </w:rPr>
        <w:t>ESRIREST</w:t>
      </w:r>
      <w:r w:rsidRPr="00CC46EA">
        <w:t xml:space="preserve"> or </w:t>
      </w:r>
      <w:r w:rsidR="00926FDB">
        <w:rPr>
          <w:b/>
        </w:rPr>
        <w:t>SQL</w:t>
      </w:r>
      <w:r w:rsidR="004F71AB">
        <w:rPr>
          <w:b/>
        </w:rPr>
        <w:t xml:space="preserve"> </w:t>
      </w:r>
      <w:r w:rsidR="004F71AB" w:rsidRPr="004F71AB">
        <w:rPr>
          <w:bCs/>
        </w:rPr>
        <w:t>or</w:t>
      </w:r>
      <w:r w:rsidR="004F71AB">
        <w:rPr>
          <w:b/>
        </w:rPr>
        <w:t xml:space="preserve"> URLPARAMS</w:t>
      </w:r>
    </w:p>
    <w:p w14:paraId="42F564BE" w14:textId="4BA12A24" w:rsidR="00BC0021" w:rsidRDefault="00BC0021" w:rsidP="00BC0021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00DA7500" w14:textId="2A1A3F89" w:rsidR="00A80873" w:rsidRDefault="00A80873" w:rsidP="00BC0021">
      <w:pPr>
        <w:shd w:val="clear" w:color="auto" w:fill="F2F2F2" w:themeFill="background1" w:themeFillShade="F2"/>
        <w:tabs>
          <w:tab w:val="left" w:pos="1701"/>
        </w:tabs>
      </w:pPr>
      <w:r w:rsidRPr="00A80873">
        <w:rPr>
          <w:b/>
          <w:bCs/>
        </w:rPr>
        <w:t>URLPARAMS</w:t>
      </w:r>
      <w:r>
        <w:t xml:space="preserve"> requires report</w:t>
      </w:r>
      <w:r w:rsidR="001A6124">
        <w:t>s</w:t>
      </w:r>
      <w:r>
        <w:t xml:space="preserve"> to be launched with the following </w:t>
      </w:r>
      <w:r w:rsidRPr="001A6124">
        <w:rPr>
          <w:b/>
          <w:bCs/>
        </w:rPr>
        <w:t>URL parameters</w:t>
      </w:r>
      <w:r>
        <w:t>:</w:t>
      </w:r>
    </w:p>
    <w:p w14:paraId="4647E17F" w14:textId="7D2E6DBE" w:rsidR="00A80873" w:rsidRDefault="002021E4" w:rsidP="00A80873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t>Required</w:t>
      </w:r>
      <w:r w:rsidR="00A80873">
        <w:t>:</w:t>
      </w:r>
      <w:r w:rsidR="00A80873">
        <w:tab/>
      </w:r>
      <w:proofErr w:type="spellStart"/>
      <w:r w:rsidR="00A80873">
        <w:rPr>
          <w:color w:val="76923C" w:themeColor="accent3" w:themeShade="BF"/>
          <w:sz w:val="20"/>
        </w:rPr>
        <w:t>featkey</w:t>
      </w:r>
      <w:proofErr w:type="spellEnd"/>
      <w:r w:rsidR="00A80873">
        <w:rPr>
          <w:color w:val="76923C" w:themeColor="accent3" w:themeShade="BF"/>
          <w:sz w:val="20"/>
        </w:rPr>
        <w:tab/>
      </w:r>
      <w:r w:rsidR="00A80873" w:rsidRPr="00AE607E">
        <w:t>Feature key</w:t>
      </w:r>
    </w:p>
    <w:p w14:paraId="4EA2AF16" w14:textId="7E90041D" w:rsidR="00A80873" w:rsidRDefault="00A80873" w:rsidP="00A80873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proofErr w:type="gramStart"/>
      <w:r>
        <w:rPr>
          <w:color w:val="76923C" w:themeColor="accent3" w:themeShade="BF"/>
          <w:sz w:val="20"/>
        </w:rPr>
        <w:t>scale</w:t>
      </w:r>
      <w:proofErr w:type="gramEnd"/>
      <w:r>
        <w:rPr>
          <w:color w:val="76923C" w:themeColor="accent3" w:themeShade="BF"/>
          <w:sz w:val="20"/>
        </w:rPr>
        <w:tab/>
      </w:r>
      <w:proofErr w:type="spellStart"/>
      <w:r>
        <w:t>Scale</w:t>
      </w:r>
      <w:proofErr w:type="spellEnd"/>
      <w:r>
        <w:t xml:space="preserve"> value or auto</w:t>
      </w:r>
    </w:p>
    <w:p w14:paraId="75FAB74E" w14:textId="79350001" w:rsidR="002021E4" w:rsidRDefault="002021E4" w:rsidP="00A80873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t>Optional:</w:t>
      </w:r>
    </w:p>
    <w:p w14:paraId="5223B2B0" w14:textId="493C371A" w:rsidR="00A80873" w:rsidRDefault="00A80873" w:rsidP="00A80873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proofErr w:type="gramStart"/>
      <w:r>
        <w:rPr>
          <w:color w:val="76923C" w:themeColor="accent3" w:themeShade="BF"/>
          <w:sz w:val="20"/>
        </w:rPr>
        <w:t>x</w:t>
      </w:r>
      <w:proofErr w:type="gramEnd"/>
      <w:r>
        <w:rPr>
          <w:color w:val="76923C" w:themeColor="accent3" w:themeShade="BF"/>
          <w:sz w:val="20"/>
        </w:rPr>
        <w:tab/>
      </w:r>
      <w:proofErr w:type="spellStart"/>
      <w:r>
        <w:t>X</w:t>
      </w:r>
      <w:proofErr w:type="spellEnd"/>
      <w:r>
        <w:t xml:space="preserve"> coordinate</w:t>
      </w:r>
      <w:r w:rsidR="002021E4">
        <w:t xml:space="preserve"> to centre on</w:t>
      </w:r>
    </w:p>
    <w:p w14:paraId="43A357C1" w14:textId="0CC947D6" w:rsidR="00A80873" w:rsidRDefault="00A80873" w:rsidP="00A80873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ab/>
      </w:r>
      <w:proofErr w:type="gramStart"/>
      <w:r>
        <w:rPr>
          <w:color w:val="76923C" w:themeColor="accent3" w:themeShade="BF"/>
          <w:sz w:val="20"/>
        </w:rPr>
        <w:t>y</w:t>
      </w:r>
      <w:proofErr w:type="gramEnd"/>
      <w:r>
        <w:rPr>
          <w:color w:val="76923C" w:themeColor="accent3" w:themeShade="BF"/>
          <w:sz w:val="20"/>
        </w:rPr>
        <w:tab/>
      </w:r>
      <w:proofErr w:type="spellStart"/>
      <w:r>
        <w:t>Y</w:t>
      </w:r>
      <w:proofErr w:type="spellEnd"/>
      <w:r>
        <w:t xml:space="preserve"> coordinate</w:t>
      </w:r>
      <w:r w:rsidR="002021E4">
        <w:t xml:space="preserve"> to centre on</w:t>
      </w:r>
    </w:p>
    <w:p w14:paraId="6C6A7029" w14:textId="746041AD" w:rsidR="00A80873" w:rsidRDefault="00A80873" w:rsidP="00A80873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proofErr w:type="spellStart"/>
      <w:proofErr w:type="gramStart"/>
      <w:r>
        <w:rPr>
          <w:color w:val="76923C" w:themeColor="accent3" w:themeShade="BF"/>
          <w:sz w:val="20"/>
        </w:rPr>
        <w:t>s_epsg</w:t>
      </w:r>
      <w:proofErr w:type="spellEnd"/>
      <w:proofErr w:type="gramEnd"/>
      <w:r>
        <w:rPr>
          <w:color w:val="76923C" w:themeColor="accent3" w:themeShade="BF"/>
          <w:sz w:val="20"/>
        </w:rPr>
        <w:tab/>
      </w:r>
      <w:r>
        <w:t>Source EPSG code</w:t>
      </w:r>
    </w:p>
    <w:p w14:paraId="417D0442" w14:textId="12465A4B" w:rsidR="00A80873" w:rsidRDefault="00A80873" w:rsidP="00A80873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proofErr w:type="spellStart"/>
      <w:proofErr w:type="gramStart"/>
      <w:r>
        <w:rPr>
          <w:color w:val="76923C" w:themeColor="accent3" w:themeShade="BF"/>
          <w:sz w:val="20"/>
        </w:rPr>
        <w:t>t_epsg</w:t>
      </w:r>
      <w:proofErr w:type="spellEnd"/>
      <w:proofErr w:type="gramEnd"/>
      <w:r>
        <w:rPr>
          <w:color w:val="76923C" w:themeColor="accent3" w:themeShade="BF"/>
          <w:sz w:val="20"/>
        </w:rPr>
        <w:tab/>
      </w:r>
      <w:r>
        <w:t>Target EPSG code</w:t>
      </w:r>
    </w:p>
    <w:p w14:paraId="568B82AD" w14:textId="6C2542D8" w:rsidR="00A80873" w:rsidRDefault="00A80873" w:rsidP="00BC0021">
      <w:pPr>
        <w:shd w:val="clear" w:color="auto" w:fill="F2F2F2" w:themeFill="background1" w:themeFillShade="F2"/>
        <w:tabs>
          <w:tab w:val="left" w:pos="1701"/>
        </w:tabs>
      </w:pPr>
    </w:p>
    <w:p w14:paraId="6C8236F3" w14:textId="4282C5F6" w:rsidR="002021E4" w:rsidRDefault="002021E4" w:rsidP="00BC0021">
      <w:pPr>
        <w:shd w:val="clear" w:color="auto" w:fill="F2F2F2" w:themeFill="background1" w:themeFillShade="F2"/>
        <w:tabs>
          <w:tab w:val="left" w:pos="1701"/>
        </w:tabs>
      </w:pPr>
      <w:r>
        <w:t>Usage:</w:t>
      </w:r>
    </w:p>
    <w:p w14:paraId="03A6903A" w14:textId="71F4993B" w:rsidR="00A80873" w:rsidRPr="00E47CD3" w:rsidRDefault="002021E4" w:rsidP="00A808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>http://</w:t>
      </w:r>
      <w:r w:rsidR="00A80873">
        <w:rPr>
          <w:color w:val="76923C" w:themeColor="accent3" w:themeShade="BF"/>
          <w:sz w:val="20"/>
        </w:rPr>
        <w:t>…?report=</w:t>
      </w:r>
      <w:r>
        <w:rPr>
          <w:color w:val="76923C" w:themeColor="accent3" w:themeShade="BF"/>
          <w:sz w:val="20"/>
        </w:rPr>
        <w:t>myReportName</w:t>
      </w:r>
      <w:r w:rsidR="00A80873">
        <w:rPr>
          <w:color w:val="76923C" w:themeColor="accent3" w:themeShade="BF"/>
          <w:sz w:val="20"/>
        </w:rPr>
        <w:t>&amp;featkey=123&amp;scale=1000</w:t>
      </w:r>
    </w:p>
    <w:p w14:paraId="706E61C6" w14:textId="2DB55458" w:rsidR="00A80873" w:rsidRDefault="00A80873" w:rsidP="00BC0021">
      <w:pPr>
        <w:shd w:val="clear" w:color="auto" w:fill="F2F2F2" w:themeFill="background1" w:themeFillShade="F2"/>
        <w:tabs>
          <w:tab w:val="left" w:pos="1701"/>
        </w:tabs>
      </w:pPr>
    </w:p>
    <w:p w14:paraId="3B777C9E" w14:textId="77777777" w:rsidR="0032190A" w:rsidRPr="00E47CD3" w:rsidRDefault="0032190A" w:rsidP="003219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>http://…?report=myReportName&amp;featkey=123&amp;scale=1000&amp;x=175.0489103&amp;y=-39.9335088&amp;s_epsg=4326&amp;t_epsg=2193</w:t>
      </w:r>
    </w:p>
    <w:p w14:paraId="207173E3" w14:textId="77777777" w:rsidR="0032190A" w:rsidRDefault="0032190A" w:rsidP="00BC0021">
      <w:pPr>
        <w:shd w:val="clear" w:color="auto" w:fill="F2F2F2" w:themeFill="background1" w:themeFillShade="F2"/>
        <w:tabs>
          <w:tab w:val="left" w:pos="1701"/>
        </w:tabs>
      </w:pPr>
    </w:p>
    <w:p w14:paraId="5B269EC5" w14:textId="77777777" w:rsidR="00BC0021" w:rsidRDefault="00BC0021" w:rsidP="00BC0021"/>
    <w:p w14:paraId="73A5CBEC" w14:textId="77777777" w:rsidR="00BC0021" w:rsidRDefault="00BC0021" w:rsidP="00BC0021">
      <w:pPr>
        <w:pStyle w:val="Heading3"/>
      </w:pPr>
      <w:bookmarkStart w:id="63" w:name="_Toc67471499"/>
      <w:r>
        <w:t>&lt;URI&gt;</w:t>
      </w:r>
      <w:bookmarkEnd w:id="63"/>
    </w:p>
    <w:p w14:paraId="3A8D0D34" w14:textId="77777777" w:rsidR="00BC0021" w:rsidRDefault="00BC0021" w:rsidP="00BC0021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&lt;URI&gt;</w:t>
      </w:r>
    </w:p>
    <w:p w14:paraId="50405018" w14:textId="77777777" w:rsidR="00BC0021" w:rsidRDefault="00BC0021" w:rsidP="00BC0021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only, Required</w:t>
      </w:r>
    </w:p>
    <w:p w14:paraId="4E4D7824" w14:textId="77777777" w:rsidR="00BC0021" w:rsidRDefault="00BC0021" w:rsidP="00BC0021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 w:rsidR="00D5221E">
        <w:t>ScaleFeature</w:t>
      </w:r>
      <w:proofErr w:type="spellEnd"/>
      <w:r>
        <w:t>&gt;</w:t>
      </w:r>
    </w:p>
    <w:p w14:paraId="0D06EB9A" w14:textId="77777777" w:rsidR="00BC0021" w:rsidRDefault="00BC0021" w:rsidP="00BC0021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 xml:space="preserve">URI to the web service </w:t>
      </w:r>
      <w:r w:rsidR="00925185">
        <w:t>to identify feature to base scale on</w:t>
      </w:r>
      <w:r>
        <w:t>.</w:t>
      </w:r>
    </w:p>
    <w:p w14:paraId="0440FFF9" w14:textId="77777777" w:rsidR="004F71AB" w:rsidRDefault="004F71AB" w:rsidP="004F71AB">
      <w:pPr>
        <w:shd w:val="clear" w:color="auto" w:fill="F2F2F2" w:themeFill="background1" w:themeFillShade="F2"/>
        <w:tabs>
          <w:tab w:val="left" w:pos="1701"/>
        </w:tabs>
      </w:pPr>
    </w:p>
    <w:p w14:paraId="0228E581" w14:textId="3B2E8F6C" w:rsidR="004F71AB" w:rsidRDefault="004F71AB" w:rsidP="004F71AB">
      <w:pPr>
        <w:shd w:val="clear" w:color="auto" w:fill="F2F2F2" w:themeFill="background1" w:themeFillShade="F2"/>
        <w:tabs>
          <w:tab w:val="left" w:pos="1701"/>
        </w:tabs>
      </w:pPr>
      <w:r>
        <w:t>Usage:</w:t>
      </w:r>
    </w:p>
    <w:p w14:paraId="711DF435" w14:textId="77777777" w:rsidR="00BC0021" w:rsidRPr="00D31F5A" w:rsidRDefault="00BC0021" w:rsidP="00BC0021">
      <w:pPr>
        <w:shd w:val="clear" w:color="auto" w:fill="F2F2F2" w:themeFill="background1" w:themeFillShade="F2"/>
        <w:tabs>
          <w:tab w:val="left" w:pos="1701"/>
        </w:tabs>
        <w:rPr>
          <w:b/>
        </w:rPr>
      </w:pPr>
      <w:r w:rsidRPr="00D31F5A">
        <w:rPr>
          <w:b/>
        </w:rPr>
        <w:t>OGCW</w:t>
      </w:r>
      <w:r w:rsidR="00C662AB">
        <w:rPr>
          <w:b/>
        </w:rPr>
        <w:t>F</w:t>
      </w:r>
      <w:r w:rsidRPr="00D31F5A">
        <w:rPr>
          <w:b/>
        </w:rPr>
        <w:t>S</w:t>
      </w:r>
      <w:r w:rsidRPr="00D31F5A">
        <w:rPr>
          <w:b/>
        </w:rPr>
        <w:tab/>
      </w:r>
    </w:p>
    <w:p w14:paraId="252E7E28" w14:textId="77777777" w:rsidR="00BC0021" w:rsidRPr="00E47CD3" w:rsidRDefault="00C662AB" w:rsidP="00BC0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C662AB">
        <w:rPr>
          <w:color w:val="76923C" w:themeColor="accent3" w:themeShade="BF"/>
          <w:sz w:val="20"/>
        </w:rPr>
        <w:t>&lt;URI useProxy="False"&gt;&lt;![CDATA[https://data.linz.govt.nz/services;key=dd4308b96a1743a195b4e9044fb7</w:t>
      </w:r>
      <w:r w:rsidRPr="00C662AB">
        <w:rPr>
          <w:color w:val="76923C" w:themeColor="accent3" w:themeShade="BF"/>
          <w:sz w:val="20"/>
        </w:rPr>
        <w:lastRenderedPageBreak/>
        <w:t>0313/wfs?service=WFS&amp;version=2.0.0&amp;request=GetFeature&amp;typeNames=layer-50823&amp;srsName=EPSG:2193&amp;cql_filter=id=@featurekey]]&gt;&lt;/URI&gt;</w:t>
      </w:r>
    </w:p>
    <w:p w14:paraId="03AA8366" w14:textId="77777777" w:rsidR="002D23D4" w:rsidRDefault="002D23D4" w:rsidP="00BC0021">
      <w:pPr>
        <w:shd w:val="clear" w:color="auto" w:fill="F2F2F2" w:themeFill="background1" w:themeFillShade="F2"/>
        <w:tabs>
          <w:tab w:val="left" w:pos="1701"/>
        </w:tabs>
      </w:pPr>
    </w:p>
    <w:p w14:paraId="3F7FA2BE" w14:textId="77777777" w:rsidR="00BC0021" w:rsidRPr="00433B7D" w:rsidRDefault="00BC0021" w:rsidP="00BC0021">
      <w:pPr>
        <w:shd w:val="clear" w:color="auto" w:fill="F2F2F2" w:themeFill="background1" w:themeFillShade="F2"/>
        <w:tabs>
          <w:tab w:val="left" w:pos="1701"/>
        </w:tabs>
      </w:pPr>
      <w:r>
        <w:t>Usage:</w:t>
      </w:r>
    </w:p>
    <w:p w14:paraId="1E931FD4" w14:textId="77777777" w:rsidR="00BC0021" w:rsidRPr="00D31F5A" w:rsidRDefault="00BC0021" w:rsidP="00BC0021">
      <w:pPr>
        <w:shd w:val="clear" w:color="auto" w:fill="F2F2F2" w:themeFill="background1" w:themeFillShade="F2"/>
        <w:tabs>
          <w:tab w:val="left" w:pos="1701"/>
        </w:tabs>
        <w:rPr>
          <w:b/>
        </w:rPr>
      </w:pPr>
      <w:r>
        <w:rPr>
          <w:b/>
        </w:rPr>
        <w:t>ESRIREST</w:t>
      </w:r>
      <w:r w:rsidRPr="00D31F5A">
        <w:rPr>
          <w:b/>
        </w:rPr>
        <w:tab/>
      </w:r>
    </w:p>
    <w:p w14:paraId="0D38C277" w14:textId="77777777" w:rsidR="00BC0021" w:rsidRPr="00E47CD3" w:rsidRDefault="00957DFC" w:rsidP="00BC0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957DFC">
        <w:rPr>
          <w:color w:val="76923C" w:themeColor="accent3" w:themeShade="BF"/>
          <w:sz w:val="20"/>
        </w:rPr>
        <w:t>&lt;URI useProxy="False"&gt;&lt;![CDATA[https://hbmaps.hbrc.govt.nz/arcgis/rest/services/WebMaps/PropertySpecial/MapServer/2/query?where=ParcelId%3D@featurekey&amp;text=&amp;objectIds=&amp;time=&amp;geometry=&amp;geometryType=esriGeometryEnvelope&amp;inSR=2193&amp;spatialRel=esriSpatialRelIntersects&amp;relationParam=&amp;outFields=*&amp;returnGeometry=true&amp;returnTrueCurves=false&amp;maxAllowableOffset=&amp;geometryPrecision=&amp;outSR=2193&amp;returnIdsOnly=false&amp;returnCountOnly=false&amp;orderByFields=&amp;groupByFieldsForStatistics=&amp;outStatistics=&amp;returnZ=false&amp;returnM=false&amp;gdbVersion=&amp;returnDistinctValues=false&amp;resultOffset=&amp;resultRecordCount=&amp;queryByDistance=&amp;returnExtentsOnly=false&amp;datumTransformation=&amp;parameterValues=&amp;rangeValues=&amp;f=geojson]]&gt;&lt;/URI&gt;</w:t>
      </w:r>
    </w:p>
    <w:p w14:paraId="5588F66B" w14:textId="633A53B7" w:rsidR="00BC0021" w:rsidRDefault="00BC0021" w:rsidP="00BC0021">
      <w:pPr>
        <w:shd w:val="clear" w:color="auto" w:fill="F2F2F2" w:themeFill="background1" w:themeFillShade="F2"/>
        <w:tabs>
          <w:tab w:val="left" w:pos="1701"/>
        </w:tabs>
      </w:pPr>
    </w:p>
    <w:p w14:paraId="4FAA843F" w14:textId="1A9FA6B6" w:rsidR="003956A0" w:rsidRDefault="003956A0" w:rsidP="00BC0021">
      <w:pPr>
        <w:shd w:val="clear" w:color="auto" w:fill="F2F2F2" w:themeFill="background1" w:themeFillShade="F2"/>
        <w:tabs>
          <w:tab w:val="left" w:pos="1701"/>
        </w:tabs>
      </w:pPr>
      <w:r>
        <w:t>Usage:</w:t>
      </w:r>
    </w:p>
    <w:p w14:paraId="09E1DD3A" w14:textId="3C182666" w:rsidR="003956A0" w:rsidRPr="003956A0" w:rsidRDefault="003956A0" w:rsidP="003956A0">
      <w:pPr>
        <w:shd w:val="clear" w:color="auto" w:fill="F2F2F2" w:themeFill="background1" w:themeFillShade="F2"/>
        <w:tabs>
          <w:tab w:val="left" w:pos="1701"/>
        </w:tabs>
        <w:rPr>
          <w:bCs/>
        </w:rPr>
      </w:pPr>
      <w:r>
        <w:rPr>
          <w:b/>
        </w:rPr>
        <w:t>URLPARAMS</w:t>
      </w:r>
      <w:r w:rsidRPr="00D31F5A">
        <w:rPr>
          <w:b/>
        </w:rPr>
        <w:tab/>
      </w:r>
      <w:r w:rsidRPr="003956A0">
        <w:rPr>
          <w:bCs/>
        </w:rPr>
        <w:t>(same as OGCWFS)</w:t>
      </w:r>
    </w:p>
    <w:p w14:paraId="38F0A89A" w14:textId="77777777" w:rsidR="003956A0" w:rsidRPr="00E47CD3" w:rsidRDefault="003956A0" w:rsidP="00395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C662AB">
        <w:rPr>
          <w:color w:val="76923C" w:themeColor="accent3" w:themeShade="BF"/>
          <w:sz w:val="20"/>
        </w:rPr>
        <w:t>&lt;URI useProxy="False"&gt;&lt;![CDATA[https://data.linz.govt.nz/services;key=dd4308b96a1743a195b4e9044fb70313/wfs?service=WFS&amp;version=2.0.0&amp;request=GetFeature&amp;typeNames=layer-50823&amp;srsName=EPSG:2193&amp;cql_filter=id=@featurekey]]&gt;&lt;/URI&gt;</w:t>
      </w:r>
    </w:p>
    <w:p w14:paraId="0380EE12" w14:textId="77777777" w:rsidR="003956A0" w:rsidRDefault="003956A0" w:rsidP="003956A0">
      <w:pPr>
        <w:shd w:val="clear" w:color="auto" w:fill="F2F2F2" w:themeFill="background1" w:themeFillShade="F2"/>
        <w:tabs>
          <w:tab w:val="left" w:pos="1701"/>
        </w:tabs>
      </w:pPr>
    </w:p>
    <w:p w14:paraId="79CB5DFE" w14:textId="77777777" w:rsidR="003956A0" w:rsidRDefault="003956A0" w:rsidP="00BC0021">
      <w:pPr>
        <w:shd w:val="clear" w:color="auto" w:fill="F2F2F2" w:themeFill="background1" w:themeFillShade="F2"/>
        <w:tabs>
          <w:tab w:val="left" w:pos="1701"/>
        </w:tabs>
      </w:pPr>
    </w:p>
    <w:p w14:paraId="2FB27ECD" w14:textId="77777777" w:rsidR="003956A0" w:rsidRDefault="003956A0" w:rsidP="00BC0021">
      <w:pPr>
        <w:shd w:val="clear" w:color="auto" w:fill="F2F2F2" w:themeFill="background1" w:themeFillShade="F2"/>
        <w:tabs>
          <w:tab w:val="left" w:pos="1701"/>
        </w:tabs>
      </w:pPr>
    </w:p>
    <w:p w14:paraId="026240A4" w14:textId="77777777" w:rsidR="00BC0021" w:rsidRDefault="00BC0021" w:rsidP="00BC0021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0E5677EC" w14:textId="77777777" w:rsidR="00BC0021" w:rsidRDefault="00BC0021" w:rsidP="00BC0021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>
        <w:rPr>
          <w:b/>
        </w:rPr>
        <w:t>useProxy</w:t>
      </w:r>
      <w:proofErr w:type="spellEnd"/>
      <w:proofErr w:type="gramEnd"/>
      <w:r>
        <w:tab/>
        <w:t>not implemented yet.</w:t>
      </w:r>
    </w:p>
    <w:p w14:paraId="26434FE3" w14:textId="77777777" w:rsidR="00BC0021" w:rsidRDefault="00BC0021" w:rsidP="00BC0021">
      <w:pPr>
        <w:shd w:val="clear" w:color="auto" w:fill="F2F2F2" w:themeFill="background1" w:themeFillShade="F2"/>
        <w:tabs>
          <w:tab w:val="left" w:pos="1701"/>
        </w:tabs>
      </w:pPr>
    </w:p>
    <w:p w14:paraId="7F5C75F4" w14:textId="77777777" w:rsidR="00BC0021" w:rsidRDefault="00BC0021" w:rsidP="00BC0021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t>Parameters:</w:t>
      </w:r>
      <w: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featureke</w:t>
      </w:r>
      <w:r>
        <w:rPr>
          <w:color w:val="76923C" w:themeColor="accent3" w:themeShade="BF"/>
          <w:sz w:val="20"/>
        </w:rPr>
        <w:t>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Feature key value from launch URL</w:t>
      </w:r>
    </w:p>
    <w:p w14:paraId="1925FE37" w14:textId="77777777" w:rsidR="00BC0021" w:rsidRDefault="00BC0021" w:rsidP="00BC0021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databasekey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Database key value from launch URL</w:t>
      </w:r>
    </w:p>
    <w:p w14:paraId="61963F19" w14:textId="77777777" w:rsidR="00BC0021" w:rsidRDefault="00BC0021" w:rsidP="00BC0021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referencekey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Reference key value from launch URL</w:t>
      </w:r>
    </w:p>
    <w:p w14:paraId="5BFF87FC" w14:textId="77777777" w:rsidR="00BC0021" w:rsidRDefault="00BC0021" w:rsidP="00BC0021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7510A995" w14:textId="77777777" w:rsidR="00BC0021" w:rsidRDefault="00BC0021" w:rsidP="00BC0021"/>
    <w:p w14:paraId="1B46AD92" w14:textId="77777777" w:rsidR="001B3BA8" w:rsidRDefault="001B3BA8" w:rsidP="0097346E"/>
    <w:p w14:paraId="017D7802" w14:textId="77777777" w:rsidR="001B3BA8" w:rsidRDefault="001B3BA8" w:rsidP="001B3BA8">
      <w:pPr>
        <w:pStyle w:val="Heading3"/>
      </w:pPr>
      <w:bookmarkStart w:id="64" w:name="_Toc67471500"/>
      <w:r>
        <w:t>&lt;SQL&gt;</w:t>
      </w:r>
      <w:bookmarkEnd w:id="64"/>
    </w:p>
    <w:p w14:paraId="4571A085" w14:textId="77777777" w:rsidR="007A3E40" w:rsidRDefault="007A3E40" w:rsidP="007A3E40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&lt;SQL&gt;</w:t>
      </w:r>
    </w:p>
    <w:p w14:paraId="3327E636" w14:textId="77777777" w:rsidR="007A3E40" w:rsidRDefault="007A3E40" w:rsidP="007A3E40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only, Required</w:t>
      </w:r>
    </w:p>
    <w:p w14:paraId="1CB76708" w14:textId="77777777" w:rsidR="007A3E40" w:rsidRDefault="007A3E40" w:rsidP="007A3E40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ScaleFeature</w:t>
      </w:r>
      <w:proofErr w:type="spellEnd"/>
      <w:r>
        <w:t>&gt;</w:t>
      </w:r>
    </w:p>
    <w:p w14:paraId="42F86756" w14:textId="77777777" w:rsidR="007A3E40" w:rsidRDefault="007A3E40" w:rsidP="007A3E40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</w:r>
      <w:r w:rsidR="00925185">
        <w:t>SQL to identify feature to base scale on</w:t>
      </w:r>
      <w:r>
        <w:t>.</w:t>
      </w:r>
    </w:p>
    <w:p w14:paraId="4EA12861" w14:textId="77777777" w:rsidR="007A3E40" w:rsidRDefault="007A3E40" w:rsidP="007A3E40">
      <w:pPr>
        <w:shd w:val="clear" w:color="auto" w:fill="F2F2F2" w:themeFill="background1" w:themeFillShade="F2"/>
        <w:tabs>
          <w:tab w:val="left" w:pos="1701"/>
        </w:tabs>
      </w:pPr>
      <w:r>
        <w:t>Usage:</w:t>
      </w:r>
    </w:p>
    <w:p w14:paraId="1796FEC9" w14:textId="77777777" w:rsidR="007A3E40" w:rsidRPr="00E47CD3" w:rsidRDefault="007A3E40" w:rsidP="007A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7A3E40">
        <w:rPr>
          <w:color w:val="76923C" w:themeColor="accent3" w:themeShade="BF"/>
          <w:sz w:val="20"/>
        </w:rPr>
        <w:t xml:space="preserve">&lt;SQL connection="LINZ" </w:t>
      </w:r>
      <w:proofErr w:type="spellStart"/>
      <w:r w:rsidRPr="007A3E40">
        <w:rPr>
          <w:color w:val="76923C" w:themeColor="accent3" w:themeShade="BF"/>
          <w:sz w:val="20"/>
        </w:rPr>
        <w:t>ogrDriver</w:t>
      </w:r>
      <w:proofErr w:type="spellEnd"/>
      <w:r w:rsidRPr="007A3E40">
        <w:rPr>
          <w:color w:val="76923C" w:themeColor="accent3" w:themeShade="BF"/>
          <w:sz w:val="20"/>
        </w:rPr>
        <w:t>="MSSQL:" table="Tables=</w:t>
      </w:r>
      <w:proofErr w:type="spellStart"/>
      <w:r w:rsidRPr="007A3E40">
        <w:rPr>
          <w:color w:val="76923C" w:themeColor="accent3" w:themeShade="BF"/>
          <w:sz w:val="20"/>
        </w:rPr>
        <w:t>dbo.nz_primary_land_parcels</w:t>
      </w:r>
      <w:proofErr w:type="spellEnd"/>
      <w:r w:rsidRPr="007A3E40">
        <w:rPr>
          <w:color w:val="76923C" w:themeColor="accent3" w:themeShade="BF"/>
          <w:sz w:val="20"/>
        </w:rPr>
        <w:t>" dialect="SQLITE"&gt;&lt;</w:t>
      </w:r>
      <w:proofErr w:type="gramStart"/>
      <w:r w:rsidRPr="007A3E40">
        <w:rPr>
          <w:color w:val="76923C" w:themeColor="accent3" w:themeShade="BF"/>
          <w:sz w:val="20"/>
        </w:rPr>
        <w:t>![</w:t>
      </w:r>
      <w:proofErr w:type="gramEnd"/>
      <w:r w:rsidRPr="007A3E40">
        <w:rPr>
          <w:color w:val="76923C" w:themeColor="accent3" w:themeShade="BF"/>
          <w:sz w:val="20"/>
        </w:rPr>
        <w:t xml:space="preserve">CDATA[SELECT </w:t>
      </w:r>
      <w:proofErr w:type="spellStart"/>
      <w:r w:rsidRPr="007A3E40">
        <w:rPr>
          <w:color w:val="76923C" w:themeColor="accent3" w:themeShade="BF"/>
          <w:sz w:val="20"/>
        </w:rPr>
        <w:t>id,ogr_geometry</w:t>
      </w:r>
      <w:proofErr w:type="spellEnd"/>
      <w:r w:rsidRPr="007A3E40">
        <w:rPr>
          <w:color w:val="76923C" w:themeColor="accent3" w:themeShade="BF"/>
          <w:sz w:val="20"/>
        </w:rPr>
        <w:t xml:space="preserve"> as 'GEOMETRY' FROM </w:t>
      </w:r>
      <w:proofErr w:type="spellStart"/>
      <w:r w:rsidRPr="007A3E40">
        <w:rPr>
          <w:color w:val="76923C" w:themeColor="accent3" w:themeShade="BF"/>
          <w:sz w:val="20"/>
        </w:rPr>
        <w:t>nz_primary_land_parcels</w:t>
      </w:r>
      <w:proofErr w:type="spellEnd"/>
      <w:r w:rsidRPr="007A3E40">
        <w:rPr>
          <w:color w:val="76923C" w:themeColor="accent3" w:themeShade="BF"/>
          <w:sz w:val="20"/>
        </w:rPr>
        <w:t xml:space="preserve"> WHERE id=@</w:t>
      </w:r>
      <w:proofErr w:type="spellStart"/>
      <w:r w:rsidRPr="007A3E40">
        <w:rPr>
          <w:color w:val="76923C" w:themeColor="accent3" w:themeShade="BF"/>
          <w:sz w:val="20"/>
        </w:rPr>
        <w:t>featurekey</w:t>
      </w:r>
      <w:proofErr w:type="spellEnd"/>
      <w:r w:rsidRPr="007A3E40">
        <w:rPr>
          <w:color w:val="76923C" w:themeColor="accent3" w:themeShade="BF"/>
          <w:sz w:val="20"/>
        </w:rPr>
        <w:t>]]&gt;&lt;/SQL&gt;</w:t>
      </w:r>
    </w:p>
    <w:p w14:paraId="16B92DED" w14:textId="77777777" w:rsidR="007A3E40" w:rsidRDefault="007A3E40" w:rsidP="007A3E40">
      <w:pPr>
        <w:shd w:val="clear" w:color="auto" w:fill="F2F2F2" w:themeFill="background1" w:themeFillShade="F2"/>
        <w:tabs>
          <w:tab w:val="left" w:pos="1701"/>
        </w:tabs>
      </w:pPr>
    </w:p>
    <w:p w14:paraId="5923ACD2" w14:textId="77777777" w:rsidR="007A3E40" w:rsidRDefault="007A3E40" w:rsidP="007A3E40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48A9D851" w14:textId="77777777" w:rsidR="007A3E40" w:rsidRDefault="007A3E40" w:rsidP="007A3E40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lastRenderedPageBreak/>
        <w:t>connection</w:t>
      </w:r>
      <w:proofErr w:type="gramEnd"/>
      <w:r>
        <w:tab/>
      </w:r>
      <w:r w:rsidR="001120D2" w:rsidRPr="001120D2">
        <w:t xml:space="preserve">Name of the SQL Connection to use (as defined in </w:t>
      </w:r>
      <w:proofErr w:type="spellStart"/>
      <w:r w:rsidR="001120D2" w:rsidRPr="001120D2">
        <w:t>web.config</w:t>
      </w:r>
      <w:proofErr w:type="spellEnd"/>
      <w:r w:rsidR="001120D2" w:rsidRPr="001120D2">
        <w:t>)</w:t>
      </w:r>
    </w:p>
    <w:p w14:paraId="36DC8813" w14:textId="77777777" w:rsidR="007A3E40" w:rsidRDefault="007A3E40" w:rsidP="007A3E40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 w:rsidRPr="007A3E40">
        <w:rPr>
          <w:b/>
        </w:rPr>
        <w:t>ogrDriver</w:t>
      </w:r>
      <w:proofErr w:type="spellEnd"/>
      <w:proofErr w:type="gramEnd"/>
      <w:r>
        <w:tab/>
      </w:r>
      <w:r w:rsidR="001120D2">
        <w:t>GDAL OGR Driver prefix to use (</w:t>
      </w:r>
      <w:r w:rsidR="00832D4A">
        <w:t xml:space="preserve">e.g. </w:t>
      </w:r>
      <w:r w:rsidR="001120D2">
        <w:t>“</w:t>
      </w:r>
      <w:r w:rsidR="001120D2" w:rsidRPr="00832D4A">
        <w:rPr>
          <w:b/>
        </w:rPr>
        <w:t>MSSQL:</w:t>
      </w:r>
      <w:r w:rsidR="001120D2">
        <w:t>” or “</w:t>
      </w:r>
      <w:r w:rsidR="001120D2" w:rsidRPr="00832D4A">
        <w:rPr>
          <w:b/>
        </w:rPr>
        <w:t>PG:</w:t>
      </w:r>
      <w:r w:rsidR="001120D2">
        <w:t>”)</w:t>
      </w:r>
      <w:r>
        <w:tab/>
      </w:r>
    </w:p>
    <w:p w14:paraId="455D02EA" w14:textId="77777777" w:rsidR="007A3E40" w:rsidRDefault="007A3E40" w:rsidP="007A3E40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7A3E40">
        <w:rPr>
          <w:b/>
        </w:rPr>
        <w:t>table</w:t>
      </w:r>
      <w:proofErr w:type="gramEnd"/>
      <w:r>
        <w:tab/>
      </w:r>
      <w:r w:rsidR="001120D2">
        <w:t>Database table to connect to</w:t>
      </w:r>
      <w:r w:rsidR="001E2A5C">
        <w:t xml:space="preserve"> (e.g. “</w:t>
      </w:r>
      <w:r w:rsidR="001E2A5C" w:rsidRPr="001E2A5C">
        <w:rPr>
          <w:b/>
        </w:rPr>
        <w:t>tables=</w:t>
      </w:r>
      <w:proofErr w:type="spellStart"/>
      <w:r w:rsidR="001E2A5C" w:rsidRPr="001E2A5C">
        <w:rPr>
          <w:b/>
        </w:rPr>
        <w:t>schema.tablename</w:t>
      </w:r>
      <w:proofErr w:type="spellEnd"/>
      <w:r w:rsidR="001E2A5C">
        <w:t>”)</w:t>
      </w:r>
      <w:r>
        <w:tab/>
      </w:r>
    </w:p>
    <w:p w14:paraId="1C45A5D3" w14:textId="77777777" w:rsidR="007A3E40" w:rsidRDefault="007A3E40" w:rsidP="007A3E40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7A3E40">
        <w:rPr>
          <w:b/>
        </w:rPr>
        <w:t>dialect</w:t>
      </w:r>
      <w:proofErr w:type="gramEnd"/>
      <w:r>
        <w:tab/>
      </w:r>
      <w:r w:rsidR="001120D2">
        <w:t>SQL dialect to use (leave blank for native database SQL</w:t>
      </w:r>
      <w:r w:rsidR="00832D4A">
        <w:t xml:space="preserve"> dialect</w:t>
      </w:r>
      <w:r w:rsidR="001120D2">
        <w:t>)</w:t>
      </w:r>
    </w:p>
    <w:p w14:paraId="36F748D3" w14:textId="77777777" w:rsidR="007A3E40" w:rsidRDefault="007A3E40" w:rsidP="007A3E40">
      <w:pPr>
        <w:shd w:val="clear" w:color="auto" w:fill="F2F2F2" w:themeFill="background1" w:themeFillShade="F2"/>
        <w:tabs>
          <w:tab w:val="left" w:pos="1701"/>
        </w:tabs>
      </w:pPr>
    </w:p>
    <w:p w14:paraId="47B190D5" w14:textId="77777777" w:rsidR="007A3E40" w:rsidRDefault="007A3E40" w:rsidP="007A3E40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t>Parameters:</w:t>
      </w:r>
      <w: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featureke</w:t>
      </w:r>
      <w:r>
        <w:rPr>
          <w:color w:val="76923C" w:themeColor="accent3" w:themeShade="BF"/>
          <w:sz w:val="20"/>
        </w:rPr>
        <w:t>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Feature key value from launch URL</w:t>
      </w:r>
    </w:p>
    <w:p w14:paraId="020E0E7A" w14:textId="77777777" w:rsidR="007A3E40" w:rsidRDefault="007A3E40" w:rsidP="007A3E40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databasekey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Database key value from launch URL</w:t>
      </w:r>
    </w:p>
    <w:p w14:paraId="704E22A7" w14:textId="77777777" w:rsidR="007A3E40" w:rsidRDefault="007A3E40" w:rsidP="007A3E40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referencekey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Reference key value from launch URL</w:t>
      </w:r>
    </w:p>
    <w:p w14:paraId="009453B0" w14:textId="77777777" w:rsidR="007A3E40" w:rsidRDefault="007A3E40" w:rsidP="007A3E40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555B4A72" w14:textId="77777777" w:rsidR="007A3E40" w:rsidRDefault="007A3E40" w:rsidP="007A3E40"/>
    <w:p w14:paraId="2A43EA82" w14:textId="77777777" w:rsidR="009949A4" w:rsidRPr="009949A4" w:rsidRDefault="009949A4" w:rsidP="009949A4"/>
    <w:p w14:paraId="0A883C2B" w14:textId="77777777" w:rsidR="001B3BA8" w:rsidRDefault="001B3BA8" w:rsidP="0097346E"/>
    <w:p w14:paraId="27790747" w14:textId="77777777" w:rsidR="001B3BA8" w:rsidRDefault="001B3BA8" w:rsidP="001B3BA8">
      <w:pPr>
        <w:pStyle w:val="Heading3"/>
      </w:pPr>
      <w:bookmarkStart w:id="65" w:name="_Toc67471501"/>
      <w:r>
        <w:t>&lt;</w:t>
      </w:r>
      <w:proofErr w:type="spellStart"/>
      <w:r>
        <w:t>ScaleRanges</w:t>
      </w:r>
      <w:proofErr w:type="spellEnd"/>
      <w:r>
        <w:t>&gt;</w:t>
      </w:r>
      <w:bookmarkEnd w:id="65"/>
    </w:p>
    <w:p w14:paraId="6918F779" w14:textId="77777777" w:rsidR="00FF547F" w:rsidRDefault="00FF547F" w:rsidP="00FF547F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ScaleRanges</w:t>
      </w:r>
      <w:proofErr w:type="spellEnd"/>
      <w:r>
        <w:t>&gt;</w:t>
      </w:r>
    </w:p>
    <w:p w14:paraId="7DDABE23" w14:textId="77777777" w:rsidR="00FF547F" w:rsidRDefault="00FF547F" w:rsidP="00FF547F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only, Required</w:t>
      </w:r>
    </w:p>
    <w:p w14:paraId="4BBD351B" w14:textId="77777777" w:rsidR="00FF547F" w:rsidRDefault="00FF547F" w:rsidP="00FF547F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MapImage</w:t>
      </w:r>
      <w:proofErr w:type="spellEnd"/>
      <w:r>
        <w:t>&gt;</w:t>
      </w:r>
    </w:p>
    <w:p w14:paraId="34AB3855" w14:textId="77777777" w:rsidR="00FF547F" w:rsidRDefault="00FF547F" w:rsidP="00FF547F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 xml:space="preserve">Container for </w:t>
      </w:r>
      <w:proofErr w:type="spellStart"/>
      <w:r>
        <w:t>ScaleRange</w:t>
      </w:r>
      <w:proofErr w:type="spellEnd"/>
      <w:r>
        <w:t xml:space="preserve"> values.</w:t>
      </w:r>
    </w:p>
    <w:p w14:paraId="279CE175" w14:textId="77777777" w:rsidR="00FF547F" w:rsidRDefault="00FF547F" w:rsidP="00FF547F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48821168" w14:textId="77777777" w:rsidR="00FF547F" w:rsidRPr="00E47CD3" w:rsidRDefault="00FF547F" w:rsidP="00FF5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FF547F">
        <w:rPr>
          <w:color w:val="76923C" w:themeColor="accent3" w:themeShade="BF"/>
          <w:sz w:val="20"/>
        </w:rPr>
        <w:t>&lt;</w:t>
      </w:r>
      <w:proofErr w:type="spellStart"/>
      <w:r w:rsidRPr="00FF547F">
        <w:rPr>
          <w:color w:val="76923C" w:themeColor="accent3" w:themeShade="BF"/>
          <w:sz w:val="20"/>
        </w:rPr>
        <w:t>ScaleRanges</w:t>
      </w:r>
      <w:proofErr w:type="spellEnd"/>
      <w:r w:rsidRPr="00FF547F">
        <w:rPr>
          <w:color w:val="76923C" w:themeColor="accent3" w:themeShade="BF"/>
          <w:sz w:val="20"/>
        </w:rPr>
        <w:t>&gt;</w:t>
      </w:r>
    </w:p>
    <w:p w14:paraId="40E29CB2" w14:textId="77777777" w:rsidR="00FF547F" w:rsidRDefault="00FF547F" w:rsidP="00FF547F">
      <w:pPr>
        <w:shd w:val="clear" w:color="auto" w:fill="F2F2F2" w:themeFill="background1" w:themeFillShade="F2"/>
        <w:tabs>
          <w:tab w:val="left" w:pos="1701"/>
        </w:tabs>
      </w:pPr>
    </w:p>
    <w:p w14:paraId="50A2314E" w14:textId="77777777" w:rsidR="001B3BA8" w:rsidRDefault="001B3BA8" w:rsidP="0097346E"/>
    <w:p w14:paraId="794A529A" w14:textId="77777777" w:rsidR="001B3BA8" w:rsidRDefault="001B3BA8" w:rsidP="001B3BA8">
      <w:pPr>
        <w:pStyle w:val="Heading3"/>
      </w:pPr>
      <w:bookmarkStart w:id="66" w:name="_Toc67471502"/>
      <w:r>
        <w:t>&lt;</w:t>
      </w:r>
      <w:proofErr w:type="spellStart"/>
      <w:r>
        <w:t>ScaleRange</w:t>
      </w:r>
      <w:proofErr w:type="spellEnd"/>
      <w:r>
        <w:t>&gt;</w:t>
      </w:r>
      <w:bookmarkEnd w:id="66"/>
    </w:p>
    <w:p w14:paraId="334FD2E9" w14:textId="77777777" w:rsidR="00FF547F" w:rsidRDefault="00FF547F" w:rsidP="00FF547F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ScaleRange</w:t>
      </w:r>
      <w:proofErr w:type="spellEnd"/>
      <w:r>
        <w:t>&gt;</w:t>
      </w:r>
    </w:p>
    <w:p w14:paraId="185AFCF4" w14:textId="77777777" w:rsidR="00FF547F" w:rsidRDefault="00FF547F" w:rsidP="00FF547F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 xml:space="preserve">Multiple allowed, </w:t>
      </w:r>
      <w:proofErr w:type="gramStart"/>
      <w:r>
        <w:t>Required</w:t>
      </w:r>
      <w:proofErr w:type="gramEnd"/>
    </w:p>
    <w:p w14:paraId="75A6DAFA" w14:textId="77777777" w:rsidR="00FF547F" w:rsidRDefault="00FF547F" w:rsidP="00FF547F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ScaleRanges</w:t>
      </w:r>
      <w:proofErr w:type="spellEnd"/>
      <w:r>
        <w:t>&gt;</w:t>
      </w:r>
    </w:p>
    <w:p w14:paraId="1D2BADD2" w14:textId="77777777" w:rsidR="00FF547F" w:rsidRDefault="00FF547F" w:rsidP="00FF547F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Scale range values</w:t>
      </w:r>
      <w:r w:rsidR="00F0453E">
        <w:t xml:space="preserve"> defined by min and max values</w:t>
      </w:r>
      <w:r>
        <w:t>.</w:t>
      </w:r>
    </w:p>
    <w:p w14:paraId="2FB814A7" w14:textId="77777777" w:rsidR="00FF547F" w:rsidRDefault="00FF547F" w:rsidP="00FF547F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43FD0975" w14:textId="77777777" w:rsidR="00FF547F" w:rsidRPr="00FF547F" w:rsidRDefault="00FF547F" w:rsidP="00FF5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FF547F">
        <w:rPr>
          <w:color w:val="76923C" w:themeColor="accent3" w:themeShade="BF"/>
          <w:sz w:val="20"/>
        </w:rPr>
        <w:t>&lt;</w:t>
      </w:r>
      <w:proofErr w:type="spellStart"/>
      <w:r w:rsidRPr="00FF547F">
        <w:rPr>
          <w:color w:val="76923C" w:themeColor="accent3" w:themeShade="BF"/>
          <w:sz w:val="20"/>
        </w:rPr>
        <w:t>ScaleRange</w:t>
      </w:r>
      <w:proofErr w:type="spellEnd"/>
      <w:r w:rsidRPr="00FF547F">
        <w:rPr>
          <w:color w:val="76923C" w:themeColor="accent3" w:themeShade="BF"/>
          <w:sz w:val="20"/>
        </w:rPr>
        <w:t xml:space="preserve"> min="0" max="2500"&gt;2500&lt;/</w:t>
      </w:r>
      <w:proofErr w:type="spellStart"/>
      <w:r w:rsidRPr="00FF547F">
        <w:rPr>
          <w:color w:val="76923C" w:themeColor="accent3" w:themeShade="BF"/>
          <w:sz w:val="20"/>
        </w:rPr>
        <w:t>ScaleRange</w:t>
      </w:r>
      <w:proofErr w:type="spellEnd"/>
      <w:r w:rsidRPr="00FF547F">
        <w:rPr>
          <w:color w:val="76923C" w:themeColor="accent3" w:themeShade="BF"/>
          <w:sz w:val="20"/>
        </w:rPr>
        <w:t>&gt;</w:t>
      </w:r>
    </w:p>
    <w:p w14:paraId="5D60AF95" w14:textId="77777777" w:rsidR="00FF547F" w:rsidRPr="00FF547F" w:rsidRDefault="00FF547F" w:rsidP="00FF5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FF547F">
        <w:rPr>
          <w:color w:val="76923C" w:themeColor="accent3" w:themeShade="BF"/>
          <w:sz w:val="20"/>
        </w:rPr>
        <w:t>&lt;</w:t>
      </w:r>
      <w:proofErr w:type="spellStart"/>
      <w:r w:rsidRPr="00FF547F">
        <w:rPr>
          <w:color w:val="76923C" w:themeColor="accent3" w:themeShade="BF"/>
          <w:sz w:val="20"/>
        </w:rPr>
        <w:t>ScaleRange</w:t>
      </w:r>
      <w:proofErr w:type="spellEnd"/>
      <w:r w:rsidRPr="00FF547F">
        <w:rPr>
          <w:color w:val="76923C" w:themeColor="accent3" w:themeShade="BF"/>
          <w:sz w:val="20"/>
        </w:rPr>
        <w:t xml:space="preserve"> min="2500" max="3000"&gt;3000&lt;/</w:t>
      </w:r>
      <w:proofErr w:type="spellStart"/>
      <w:r w:rsidRPr="00FF547F">
        <w:rPr>
          <w:color w:val="76923C" w:themeColor="accent3" w:themeShade="BF"/>
          <w:sz w:val="20"/>
        </w:rPr>
        <w:t>ScaleRange</w:t>
      </w:r>
      <w:proofErr w:type="spellEnd"/>
      <w:r w:rsidRPr="00FF547F">
        <w:rPr>
          <w:color w:val="76923C" w:themeColor="accent3" w:themeShade="BF"/>
          <w:sz w:val="20"/>
        </w:rPr>
        <w:t>&gt;</w:t>
      </w:r>
    </w:p>
    <w:p w14:paraId="613CDE6A" w14:textId="77777777" w:rsidR="00FF547F" w:rsidRPr="00E47CD3" w:rsidRDefault="00FF547F" w:rsidP="00FF5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FF547F">
        <w:rPr>
          <w:color w:val="76923C" w:themeColor="accent3" w:themeShade="BF"/>
          <w:sz w:val="20"/>
        </w:rPr>
        <w:t>&lt;</w:t>
      </w:r>
      <w:proofErr w:type="spellStart"/>
      <w:r w:rsidRPr="00FF547F">
        <w:rPr>
          <w:color w:val="76923C" w:themeColor="accent3" w:themeShade="BF"/>
          <w:sz w:val="20"/>
        </w:rPr>
        <w:t>ScaleRange</w:t>
      </w:r>
      <w:proofErr w:type="spellEnd"/>
      <w:r w:rsidRPr="00FF547F">
        <w:rPr>
          <w:color w:val="76923C" w:themeColor="accent3" w:themeShade="BF"/>
          <w:sz w:val="20"/>
        </w:rPr>
        <w:t xml:space="preserve"> min="3000" max="5000"&gt;5000&lt;/</w:t>
      </w:r>
      <w:proofErr w:type="spellStart"/>
      <w:r w:rsidRPr="00FF547F">
        <w:rPr>
          <w:color w:val="76923C" w:themeColor="accent3" w:themeShade="BF"/>
          <w:sz w:val="20"/>
        </w:rPr>
        <w:t>ScaleRange</w:t>
      </w:r>
      <w:proofErr w:type="spellEnd"/>
      <w:r w:rsidRPr="00FF547F">
        <w:rPr>
          <w:color w:val="76923C" w:themeColor="accent3" w:themeShade="BF"/>
          <w:sz w:val="20"/>
        </w:rPr>
        <w:t>&gt;</w:t>
      </w:r>
    </w:p>
    <w:p w14:paraId="772D68F0" w14:textId="77777777" w:rsidR="00FF547F" w:rsidRDefault="00FF547F" w:rsidP="00FF547F">
      <w:pPr>
        <w:shd w:val="clear" w:color="auto" w:fill="F2F2F2" w:themeFill="background1" w:themeFillShade="F2"/>
        <w:tabs>
          <w:tab w:val="left" w:pos="1701"/>
        </w:tabs>
      </w:pPr>
    </w:p>
    <w:p w14:paraId="241FB6A0" w14:textId="77777777" w:rsidR="00FF547F" w:rsidRDefault="00FF547F" w:rsidP="00FF547F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6FADE047" w14:textId="77777777" w:rsidR="00FF547F" w:rsidRDefault="00FF547F" w:rsidP="00FF547F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min</w:t>
      </w:r>
      <w:proofErr w:type="gramEnd"/>
      <w:r>
        <w:tab/>
        <w:t xml:space="preserve">minimum </w:t>
      </w:r>
      <w:r w:rsidR="000453AC">
        <w:t xml:space="preserve">feature scale </w:t>
      </w:r>
      <w:r>
        <w:t>value for this scale range</w:t>
      </w:r>
    </w:p>
    <w:p w14:paraId="7C8200EB" w14:textId="77777777" w:rsidR="00FF547F" w:rsidRDefault="00FF547F" w:rsidP="00FF547F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max</w:t>
      </w:r>
      <w:proofErr w:type="gramEnd"/>
      <w:r>
        <w:tab/>
        <w:t xml:space="preserve">maximum </w:t>
      </w:r>
      <w:r w:rsidR="000453AC">
        <w:t xml:space="preserve">feature scale </w:t>
      </w:r>
      <w:r>
        <w:t>value for this scale range</w:t>
      </w:r>
    </w:p>
    <w:p w14:paraId="226A44C3" w14:textId="77777777" w:rsidR="00FF547F" w:rsidRDefault="00FF547F" w:rsidP="00FF547F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61DCBD63" w14:textId="77777777" w:rsidR="001B3BA8" w:rsidRDefault="001B3BA8" w:rsidP="0097346E"/>
    <w:p w14:paraId="6C5A62EB" w14:textId="77777777" w:rsidR="00D4702C" w:rsidRDefault="00D4702C" w:rsidP="0097346E"/>
    <w:p w14:paraId="6291B70C" w14:textId="77777777" w:rsidR="007F738D" w:rsidRDefault="007F738D">
      <w:pPr>
        <w:rPr>
          <w:rFonts w:ascii="Segoe UI Black" w:hAnsi="Segoe UI Black"/>
          <w:b/>
          <w:bCs/>
          <w:sz w:val="28"/>
          <w:szCs w:val="26"/>
        </w:rPr>
      </w:pPr>
      <w:r>
        <w:br w:type="page"/>
      </w:r>
    </w:p>
    <w:p w14:paraId="0B2833EF" w14:textId="77777777" w:rsidR="00D4702C" w:rsidRDefault="00D4702C" w:rsidP="00D4702C">
      <w:pPr>
        <w:pStyle w:val="Heading2"/>
      </w:pPr>
      <w:bookmarkStart w:id="67" w:name="_Toc67471503"/>
      <w:r>
        <w:lastRenderedPageBreak/>
        <w:t xml:space="preserve">Page </w:t>
      </w:r>
      <w:r w:rsidR="001935AC">
        <w:t>&gt;</w:t>
      </w:r>
      <w:r>
        <w:t xml:space="preserve"> Report </w:t>
      </w:r>
      <w:r w:rsidR="001935AC">
        <w:t>Pages &gt;</w:t>
      </w:r>
      <w:r>
        <w:t xml:space="preserve"> Map Images </w:t>
      </w:r>
      <w:r w:rsidR="001935AC">
        <w:t>&gt;</w:t>
      </w:r>
      <w:r>
        <w:t xml:space="preserve"> Map Features</w:t>
      </w:r>
      <w:bookmarkEnd w:id="67"/>
    </w:p>
    <w:p w14:paraId="205D12DF" w14:textId="77777777" w:rsidR="00D4702C" w:rsidRDefault="00D4702C" w:rsidP="0097346E"/>
    <w:p w14:paraId="2DA9AD96" w14:textId="77777777" w:rsidR="001B3BA8" w:rsidRDefault="001B3BA8" w:rsidP="001B3BA8">
      <w:pPr>
        <w:pStyle w:val="Heading3"/>
      </w:pPr>
      <w:bookmarkStart w:id="68" w:name="_Toc67471504"/>
      <w:r>
        <w:t>&lt;</w:t>
      </w:r>
      <w:proofErr w:type="spellStart"/>
      <w:r>
        <w:t>MapFeatures</w:t>
      </w:r>
      <w:proofErr w:type="spellEnd"/>
      <w:r>
        <w:t>&gt;</w:t>
      </w:r>
      <w:bookmarkEnd w:id="68"/>
    </w:p>
    <w:p w14:paraId="61750C49" w14:textId="77777777" w:rsidR="005D444C" w:rsidRDefault="005D444C" w:rsidP="005D444C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MapFeatures</w:t>
      </w:r>
      <w:proofErr w:type="spellEnd"/>
      <w:r>
        <w:t>&gt;</w:t>
      </w:r>
    </w:p>
    <w:p w14:paraId="62654095" w14:textId="77777777" w:rsidR="005D444C" w:rsidRDefault="005D444C" w:rsidP="005D444C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only, Optional</w:t>
      </w:r>
    </w:p>
    <w:p w14:paraId="616B7BD4" w14:textId="77777777" w:rsidR="005D444C" w:rsidRDefault="005D444C" w:rsidP="005D444C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MapImage</w:t>
      </w:r>
      <w:proofErr w:type="spellEnd"/>
      <w:r>
        <w:t>&gt;</w:t>
      </w:r>
    </w:p>
    <w:p w14:paraId="737A5CD6" w14:textId="77777777" w:rsidR="005D444C" w:rsidRDefault="005D444C" w:rsidP="005D444C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Container for Map Features.</w:t>
      </w:r>
    </w:p>
    <w:p w14:paraId="3848825E" w14:textId="77777777" w:rsidR="005D444C" w:rsidRDefault="005D444C" w:rsidP="005D444C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50BE171B" w14:textId="77777777" w:rsidR="005D444C" w:rsidRPr="00E47CD3" w:rsidRDefault="005D444C" w:rsidP="005D44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FF547F">
        <w:rPr>
          <w:color w:val="76923C" w:themeColor="accent3" w:themeShade="BF"/>
          <w:sz w:val="20"/>
        </w:rPr>
        <w:t>&lt;</w:t>
      </w:r>
      <w:proofErr w:type="spellStart"/>
      <w:r>
        <w:rPr>
          <w:color w:val="76923C" w:themeColor="accent3" w:themeShade="BF"/>
          <w:sz w:val="20"/>
        </w:rPr>
        <w:t>MapFeatures</w:t>
      </w:r>
      <w:proofErr w:type="spellEnd"/>
      <w:r w:rsidRPr="00FF547F">
        <w:rPr>
          <w:color w:val="76923C" w:themeColor="accent3" w:themeShade="BF"/>
          <w:sz w:val="20"/>
        </w:rPr>
        <w:t>&gt;</w:t>
      </w:r>
    </w:p>
    <w:p w14:paraId="2789412D" w14:textId="77777777" w:rsidR="005D444C" w:rsidRDefault="005D444C" w:rsidP="005D444C">
      <w:pPr>
        <w:shd w:val="clear" w:color="auto" w:fill="F2F2F2" w:themeFill="background1" w:themeFillShade="F2"/>
        <w:tabs>
          <w:tab w:val="left" w:pos="1701"/>
        </w:tabs>
      </w:pPr>
    </w:p>
    <w:p w14:paraId="57961112" w14:textId="77777777" w:rsidR="001B3BA8" w:rsidRDefault="001B3BA8" w:rsidP="0097346E"/>
    <w:p w14:paraId="3319C272" w14:textId="77777777" w:rsidR="001B3BA8" w:rsidRDefault="001B3BA8" w:rsidP="001B3BA8">
      <w:pPr>
        <w:pStyle w:val="Heading3"/>
      </w:pPr>
      <w:bookmarkStart w:id="69" w:name="_Toc67471505"/>
      <w:r>
        <w:t>&lt;</w:t>
      </w:r>
      <w:proofErr w:type="spellStart"/>
      <w:r>
        <w:t>MapFeature</w:t>
      </w:r>
      <w:proofErr w:type="spellEnd"/>
      <w:r>
        <w:t>&gt;</w:t>
      </w:r>
      <w:bookmarkEnd w:id="69"/>
    </w:p>
    <w:p w14:paraId="7E456042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MapFeature</w:t>
      </w:r>
      <w:proofErr w:type="spellEnd"/>
      <w:r>
        <w:t>&gt;</w:t>
      </w:r>
    </w:p>
    <w:p w14:paraId="468AC3CE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</w:r>
      <w:r w:rsidR="005D444C">
        <w:t>Multiple allowed</w:t>
      </w:r>
      <w:r>
        <w:t xml:space="preserve">, </w:t>
      </w:r>
      <w:r w:rsidR="005D444C">
        <w:t>Optional</w:t>
      </w:r>
    </w:p>
    <w:p w14:paraId="54868B2E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MapFeatures</w:t>
      </w:r>
      <w:proofErr w:type="spellEnd"/>
      <w:r>
        <w:t>&gt;</w:t>
      </w:r>
    </w:p>
    <w:p w14:paraId="48963947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Identify feature to draw on top of map image.</w:t>
      </w:r>
    </w:p>
    <w:p w14:paraId="46204344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5EC165D0" w14:textId="77777777" w:rsidR="009422D7" w:rsidRPr="00E47CD3" w:rsidRDefault="009422D7" w:rsidP="009422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762B19">
        <w:rPr>
          <w:color w:val="76923C" w:themeColor="accent3" w:themeShade="BF"/>
          <w:sz w:val="20"/>
        </w:rPr>
        <w:t>&lt;</w:t>
      </w:r>
      <w:proofErr w:type="spellStart"/>
      <w:r>
        <w:rPr>
          <w:color w:val="76923C" w:themeColor="accent3" w:themeShade="BF"/>
          <w:sz w:val="20"/>
        </w:rPr>
        <w:t>Map</w:t>
      </w:r>
      <w:r w:rsidRPr="00762B19">
        <w:rPr>
          <w:color w:val="76923C" w:themeColor="accent3" w:themeShade="BF"/>
          <w:sz w:val="20"/>
        </w:rPr>
        <w:t>Feature</w:t>
      </w:r>
      <w:proofErr w:type="spellEnd"/>
      <w:r w:rsidRPr="00762B19">
        <w:rPr>
          <w:color w:val="76923C" w:themeColor="accent3" w:themeShade="BF"/>
          <w:sz w:val="20"/>
        </w:rPr>
        <w:t xml:space="preserve"> type="OGCWFS"&gt;</w:t>
      </w:r>
    </w:p>
    <w:p w14:paraId="3C6BBBCC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</w:p>
    <w:p w14:paraId="0C1055C8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69B796DF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CC46EA">
        <w:rPr>
          <w:b/>
        </w:rPr>
        <w:t>type</w:t>
      </w:r>
      <w:proofErr w:type="gramEnd"/>
      <w:r>
        <w:tab/>
      </w:r>
      <w:r w:rsidRPr="00CC46EA">
        <w:t xml:space="preserve">one of </w:t>
      </w:r>
      <w:r w:rsidRPr="00CC46EA">
        <w:rPr>
          <w:b/>
        </w:rPr>
        <w:t>OGC</w:t>
      </w:r>
      <w:r>
        <w:rPr>
          <w:b/>
        </w:rPr>
        <w:t>WFS</w:t>
      </w:r>
      <w:r w:rsidRPr="00CC46EA">
        <w:t xml:space="preserve"> or </w:t>
      </w:r>
      <w:r w:rsidRPr="00CC46EA">
        <w:rPr>
          <w:b/>
        </w:rPr>
        <w:t>ESRIREST</w:t>
      </w:r>
      <w:r w:rsidRPr="00CC46EA">
        <w:t xml:space="preserve"> or </w:t>
      </w:r>
      <w:r>
        <w:rPr>
          <w:b/>
        </w:rPr>
        <w:t>SQL</w:t>
      </w:r>
    </w:p>
    <w:p w14:paraId="4323D236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50443C5B" w14:textId="77777777" w:rsidR="001B3BA8" w:rsidRDefault="001B3BA8" w:rsidP="0097346E"/>
    <w:p w14:paraId="64CC479F" w14:textId="77777777" w:rsidR="009422D7" w:rsidRDefault="009422D7" w:rsidP="009422D7">
      <w:pPr>
        <w:pStyle w:val="Heading3"/>
      </w:pPr>
      <w:bookmarkStart w:id="70" w:name="_Toc67471506"/>
      <w:r>
        <w:t>&lt;URI&gt;</w:t>
      </w:r>
      <w:bookmarkEnd w:id="70"/>
    </w:p>
    <w:p w14:paraId="0BE4936E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&lt;URI&gt;</w:t>
      </w:r>
    </w:p>
    <w:p w14:paraId="5AF88F51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only, Required</w:t>
      </w:r>
    </w:p>
    <w:p w14:paraId="0C9F04A6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MapFeature</w:t>
      </w:r>
      <w:proofErr w:type="spellEnd"/>
      <w:r>
        <w:t>&gt;</w:t>
      </w:r>
    </w:p>
    <w:p w14:paraId="4B820F33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URI to the web service to identify feature to draw.</w:t>
      </w:r>
    </w:p>
    <w:p w14:paraId="578DE886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>Usage:</w:t>
      </w:r>
    </w:p>
    <w:p w14:paraId="7A1E4414" w14:textId="77777777" w:rsidR="009422D7" w:rsidRPr="00D31F5A" w:rsidRDefault="009422D7" w:rsidP="009422D7">
      <w:pPr>
        <w:shd w:val="clear" w:color="auto" w:fill="F2F2F2" w:themeFill="background1" w:themeFillShade="F2"/>
        <w:tabs>
          <w:tab w:val="left" w:pos="1701"/>
        </w:tabs>
        <w:rPr>
          <w:b/>
        </w:rPr>
      </w:pPr>
      <w:r w:rsidRPr="00D31F5A">
        <w:rPr>
          <w:b/>
        </w:rPr>
        <w:t>OGCW</w:t>
      </w:r>
      <w:r>
        <w:rPr>
          <w:b/>
        </w:rPr>
        <w:t>F</w:t>
      </w:r>
      <w:r w:rsidRPr="00D31F5A">
        <w:rPr>
          <w:b/>
        </w:rPr>
        <w:t>S</w:t>
      </w:r>
      <w:r w:rsidRPr="00D31F5A">
        <w:rPr>
          <w:b/>
        </w:rPr>
        <w:tab/>
      </w:r>
    </w:p>
    <w:p w14:paraId="7626A694" w14:textId="77777777" w:rsidR="009422D7" w:rsidRPr="00E47CD3" w:rsidRDefault="009422D7" w:rsidP="009422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C662AB">
        <w:rPr>
          <w:color w:val="76923C" w:themeColor="accent3" w:themeShade="BF"/>
          <w:sz w:val="20"/>
        </w:rPr>
        <w:t>&lt;URI useProxy="False"&gt;&lt;![CDATA[https://data.linz.govt.nz/services;key=dd4308b96a1743a195b4e9044fb70313/wfs?service=WFS&amp;version=2.0.0&amp;request=GetFeature&amp;typeNames=layer-50823&amp;srsName=EPSG:2193&amp;cql_filter=id=@featurekey]]&gt;&lt;/URI&gt;</w:t>
      </w:r>
    </w:p>
    <w:p w14:paraId="43D16A96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</w:p>
    <w:p w14:paraId="53F2C8D8" w14:textId="77777777" w:rsidR="009422D7" w:rsidRPr="00433B7D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>Usage:</w:t>
      </w:r>
    </w:p>
    <w:p w14:paraId="240FE3D5" w14:textId="77777777" w:rsidR="009422D7" w:rsidRPr="00D31F5A" w:rsidRDefault="009422D7" w:rsidP="009422D7">
      <w:pPr>
        <w:shd w:val="clear" w:color="auto" w:fill="F2F2F2" w:themeFill="background1" w:themeFillShade="F2"/>
        <w:tabs>
          <w:tab w:val="left" w:pos="1701"/>
        </w:tabs>
        <w:rPr>
          <w:b/>
        </w:rPr>
      </w:pPr>
      <w:r>
        <w:rPr>
          <w:b/>
        </w:rPr>
        <w:t>ESRIREST</w:t>
      </w:r>
      <w:r w:rsidRPr="00D31F5A">
        <w:rPr>
          <w:b/>
        </w:rPr>
        <w:tab/>
      </w:r>
    </w:p>
    <w:p w14:paraId="10A4224C" w14:textId="77777777" w:rsidR="009422D7" w:rsidRPr="00E47CD3" w:rsidRDefault="009422D7" w:rsidP="009422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957DFC">
        <w:rPr>
          <w:color w:val="76923C" w:themeColor="accent3" w:themeShade="BF"/>
          <w:sz w:val="20"/>
        </w:rPr>
        <w:t>&lt;URI useProxy="False"&gt;&lt;![CDATA[https://hbmaps.hbrc.govt.nz/arcgis/rest/services/WebMaps/PropertySpecial/MapServer/2/query?where=ParcelId%3D@featurekey&amp;text=&amp;objectIds=&amp;time=&amp;geometry=&amp;geometryType=esriGeometryEnvelope&amp;inSR=2193&amp;spatialRel=esriSpatialRelIntersects&amp;relationParam=</w:t>
      </w:r>
      <w:r w:rsidRPr="00957DFC">
        <w:rPr>
          <w:color w:val="76923C" w:themeColor="accent3" w:themeShade="BF"/>
          <w:sz w:val="20"/>
        </w:rPr>
        <w:lastRenderedPageBreak/>
        <w:t>&amp;outFields=*&amp;returnGeometry=true&amp;returnTrueCurves=false&amp;maxAllowableOffset=&amp;geometryPrecision=&amp;outSR=2193&amp;returnIdsOnly=false&amp;returnCountOnly=false&amp;orderByFields=&amp;groupByFieldsForStatistics=&amp;outStatistics=&amp;returnZ=false&amp;returnM=false&amp;gdbVersion=&amp;returnDistinctValues=false&amp;resultOffset=&amp;resultRecordCount=&amp;queryByDistance=&amp;returnExtentsOnly=false&amp;datumTransformation=&amp;parameterValues=&amp;rangeValues=&amp;f=geojson]]&gt;&lt;/URI&gt;</w:t>
      </w:r>
    </w:p>
    <w:p w14:paraId="03C46EC4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</w:p>
    <w:p w14:paraId="21DA0EAD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4571C289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>
        <w:rPr>
          <w:b/>
        </w:rPr>
        <w:t>useProxy</w:t>
      </w:r>
      <w:proofErr w:type="spellEnd"/>
      <w:proofErr w:type="gramEnd"/>
      <w:r>
        <w:tab/>
        <w:t>not implemented yet.</w:t>
      </w:r>
    </w:p>
    <w:p w14:paraId="3840EABF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</w:p>
    <w:p w14:paraId="2D7A6739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t>Parameters:</w:t>
      </w:r>
      <w: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featureke</w:t>
      </w:r>
      <w:r>
        <w:rPr>
          <w:color w:val="76923C" w:themeColor="accent3" w:themeShade="BF"/>
          <w:sz w:val="20"/>
        </w:rPr>
        <w:t>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Feature key value from launch URL</w:t>
      </w:r>
    </w:p>
    <w:p w14:paraId="4BD6B446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databasekey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Database key value from launch URL</w:t>
      </w:r>
    </w:p>
    <w:p w14:paraId="06CEAE9C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referencekey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Reference key value from launch URL</w:t>
      </w:r>
    </w:p>
    <w:p w14:paraId="420D4D98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13669F88" w14:textId="77777777" w:rsidR="009422D7" w:rsidRDefault="009422D7" w:rsidP="009422D7"/>
    <w:p w14:paraId="6302D9AE" w14:textId="77777777" w:rsidR="009422D7" w:rsidRDefault="009422D7" w:rsidP="009422D7"/>
    <w:p w14:paraId="7F65C7AB" w14:textId="77777777" w:rsidR="009422D7" w:rsidRDefault="009422D7" w:rsidP="009422D7">
      <w:pPr>
        <w:pStyle w:val="Heading3"/>
      </w:pPr>
      <w:bookmarkStart w:id="71" w:name="_Toc67471507"/>
      <w:r>
        <w:t>&lt;SQL&gt;</w:t>
      </w:r>
      <w:bookmarkEnd w:id="71"/>
    </w:p>
    <w:p w14:paraId="7EA9D4B1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&lt;SQL&gt;</w:t>
      </w:r>
    </w:p>
    <w:p w14:paraId="545187F4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only, Required</w:t>
      </w:r>
    </w:p>
    <w:p w14:paraId="56D98D02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MapFeature</w:t>
      </w:r>
      <w:proofErr w:type="spellEnd"/>
      <w:r>
        <w:t>&gt;</w:t>
      </w:r>
    </w:p>
    <w:p w14:paraId="730358BF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SQL to identify feature to draw.</w:t>
      </w:r>
    </w:p>
    <w:p w14:paraId="62707B1D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>Usage:</w:t>
      </w:r>
    </w:p>
    <w:p w14:paraId="102FFEC0" w14:textId="77777777" w:rsidR="009422D7" w:rsidRPr="00E47CD3" w:rsidRDefault="009422D7" w:rsidP="009422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7A3E40">
        <w:rPr>
          <w:color w:val="76923C" w:themeColor="accent3" w:themeShade="BF"/>
          <w:sz w:val="20"/>
        </w:rPr>
        <w:t xml:space="preserve">&lt;SQL connection="LINZ" </w:t>
      </w:r>
      <w:proofErr w:type="spellStart"/>
      <w:r w:rsidRPr="007A3E40">
        <w:rPr>
          <w:color w:val="76923C" w:themeColor="accent3" w:themeShade="BF"/>
          <w:sz w:val="20"/>
        </w:rPr>
        <w:t>ogrDriver</w:t>
      </w:r>
      <w:proofErr w:type="spellEnd"/>
      <w:r w:rsidRPr="007A3E40">
        <w:rPr>
          <w:color w:val="76923C" w:themeColor="accent3" w:themeShade="BF"/>
          <w:sz w:val="20"/>
        </w:rPr>
        <w:t>="MSSQL:" table="Tables=</w:t>
      </w:r>
      <w:proofErr w:type="spellStart"/>
      <w:r w:rsidRPr="007A3E40">
        <w:rPr>
          <w:color w:val="76923C" w:themeColor="accent3" w:themeShade="BF"/>
          <w:sz w:val="20"/>
        </w:rPr>
        <w:t>dbo.nz_primary_land_parcels</w:t>
      </w:r>
      <w:proofErr w:type="spellEnd"/>
      <w:r w:rsidRPr="007A3E40">
        <w:rPr>
          <w:color w:val="76923C" w:themeColor="accent3" w:themeShade="BF"/>
          <w:sz w:val="20"/>
        </w:rPr>
        <w:t>" dialect="SQLITE"&gt;&lt;</w:t>
      </w:r>
      <w:proofErr w:type="gramStart"/>
      <w:r w:rsidRPr="007A3E40">
        <w:rPr>
          <w:color w:val="76923C" w:themeColor="accent3" w:themeShade="BF"/>
          <w:sz w:val="20"/>
        </w:rPr>
        <w:t>![</w:t>
      </w:r>
      <w:proofErr w:type="gramEnd"/>
      <w:r w:rsidRPr="007A3E40">
        <w:rPr>
          <w:color w:val="76923C" w:themeColor="accent3" w:themeShade="BF"/>
          <w:sz w:val="20"/>
        </w:rPr>
        <w:t xml:space="preserve">CDATA[SELECT </w:t>
      </w:r>
      <w:proofErr w:type="spellStart"/>
      <w:r w:rsidRPr="007A3E40">
        <w:rPr>
          <w:color w:val="76923C" w:themeColor="accent3" w:themeShade="BF"/>
          <w:sz w:val="20"/>
        </w:rPr>
        <w:t>id,ogr_geometry</w:t>
      </w:r>
      <w:proofErr w:type="spellEnd"/>
      <w:r w:rsidRPr="007A3E40">
        <w:rPr>
          <w:color w:val="76923C" w:themeColor="accent3" w:themeShade="BF"/>
          <w:sz w:val="20"/>
        </w:rPr>
        <w:t xml:space="preserve"> as 'GEOMETRY' FROM </w:t>
      </w:r>
      <w:proofErr w:type="spellStart"/>
      <w:r w:rsidRPr="007A3E40">
        <w:rPr>
          <w:color w:val="76923C" w:themeColor="accent3" w:themeShade="BF"/>
          <w:sz w:val="20"/>
        </w:rPr>
        <w:t>nz_primary_land_parcels</w:t>
      </w:r>
      <w:proofErr w:type="spellEnd"/>
      <w:r w:rsidRPr="007A3E40">
        <w:rPr>
          <w:color w:val="76923C" w:themeColor="accent3" w:themeShade="BF"/>
          <w:sz w:val="20"/>
        </w:rPr>
        <w:t xml:space="preserve"> WHERE id=@</w:t>
      </w:r>
      <w:proofErr w:type="spellStart"/>
      <w:r w:rsidRPr="007A3E40">
        <w:rPr>
          <w:color w:val="76923C" w:themeColor="accent3" w:themeShade="BF"/>
          <w:sz w:val="20"/>
        </w:rPr>
        <w:t>featurekey</w:t>
      </w:r>
      <w:proofErr w:type="spellEnd"/>
      <w:r w:rsidRPr="007A3E40">
        <w:rPr>
          <w:color w:val="76923C" w:themeColor="accent3" w:themeShade="BF"/>
          <w:sz w:val="20"/>
        </w:rPr>
        <w:t>]]&gt;&lt;/SQL&gt;</w:t>
      </w:r>
    </w:p>
    <w:p w14:paraId="1C4CBEDB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</w:p>
    <w:p w14:paraId="47428663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5E2A71F5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connection</w:t>
      </w:r>
      <w:proofErr w:type="gramEnd"/>
      <w:r>
        <w:tab/>
      </w:r>
      <w:r w:rsidRPr="001120D2">
        <w:t xml:space="preserve">Name of the SQL Connection to use (as defined in </w:t>
      </w:r>
      <w:proofErr w:type="spellStart"/>
      <w:r w:rsidRPr="001120D2">
        <w:t>web.config</w:t>
      </w:r>
      <w:proofErr w:type="spellEnd"/>
      <w:r w:rsidRPr="001120D2">
        <w:t>)</w:t>
      </w:r>
    </w:p>
    <w:p w14:paraId="1D62B6B9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 w:rsidRPr="007A3E40">
        <w:rPr>
          <w:b/>
        </w:rPr>
        <w:t>ogrDriver</w:t>
      </w:r>
      <w:proofErr w:type="spellEnd"/>
      <w:proofErr w:type="gramEnd"/>
      <w:r>
        <w:tab/>
        <w:t>GDAL OGR Driver prefix to use (e.g. “</w:t>
      </w:r>
      <w:r w:rsidRPr="00832D4A">
        <w:rPr>
          <w:b/>
        </w:rPr>
        <w:t>MSSQL:</w:t>
      </w:r>
      <w:r>
        <w:t>” or “</w:t>
      </w:r>
      <w:r w:rsidRPr="00832D4A">
        <w:rPr>
          <w:b/>
        </w:rPr>
        <w:t>PG:</w:t>
      </w:r>
      <w:r>
        <w:t>”)</w:t>
      </w:r>
      <w:r>
        <w:tab/>
      </w:r>
    </w:p>
    <w:p w14:paraId="6F088E34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7A3E40">
        <w:rPr>
          <w:b/>
        </w:rPr>
        <w:t>table</w:t>
      </w:r>
      <w:proofErr w:type="gramEnd"/>
      <w:r>
        <w:tab/>
        <w:t>Database table to connect to (e.g. “</w:t>
      </w:r>
      <w:r w:rsidRPr="001E2A5C">
        <w:rPr>
          <w:b/>
        </w:rPr>
        <w:t>tables=</w:t>
      </w:r>
      <w:proofErr w:type="spellStart"/>
      <w:r w:rsidRPr="001E2A5C">
        <w:rPr>
          <w:b/>
        </w:rPr>
        <w:t>schema.tablename</w:t>
      </w:r>
      <w:proofErr w:type="spellEnd"/>
      <w:r>
        <w:t>”)</w:t>
      </w:r>
      <w:r>
        <w:tab/>
      </w:r>
    </w:p>
    <w:p w14:paraId="3644472B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7A3E40">
        <w:rPr>
          <w:b/>
        </w:rPr>
        <w:t>dialect</w:t>
      </w:r>
      <w:proofErr w:type="gramEnd"/>
      <w:r>
        <w:tab/>
        <w:t>SQL dialect to use (leave blank for native database SQL dialect)</w:t>
      </w:r>
    </w:p>
    <w:p w14:paraId="746B1436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</w:p>
    <w:p w14:paraId="4AF3426B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t>Parameters:</w:t>
      </w:r>
      <w: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featureke</w:t>
      </w:r>
      <w:r>
        <w:rPr>
          <w:color w:val="76923C" w:themeColor="accent3" w:themeShade="BF"/>
          <w:sz w:val="20"/>
        </w:rPr>
        <w:t>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Feature key value from launch URL</w:t>
      </w:r>
    </w:p>
    <w:p w14:paraId="7147E4CD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databasekey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Database key value from launch URL</w:t>
      </w:r>
    </w:p>
    <w:p w14:paraId="6E2175D2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referencekey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Reference key value from launch URL</w:t>
      </w:r>
    </w:p>
    <w:p w14:paraId="14B1E21E" w14:textId="77777777" w:rsidR="009422D7" w:rsidRDefault="009422D7" w:rsidP="009422D7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073C50E0" w14:textId="77777777" w:rsidR="009422D7" w:rsidRDefault="009422D7" w:rsidP="009422D7"/>
    <w:p w14:paraId="2FF748CA" w14:textId="77777777" w:rsidR="001B3BA8" w:rsidRDefault="001B3BA8" w:rsidP="0097346E"/>
    <w:p w14:paraId="3CB035B0" w14:textId="77777777" w:rsidR="00EE2036" w:rsidRDefault="00EE2036" w:rsidP="00EE2036">
      <w:pPr>
        <w:pStyle w:val="Heading3"/>
      </w:pPr>
      <w:bookmarkStart w:id="72" w:name="_Toc67471508"/>
      <w:r>
        <w:t>&lt;Brush&gt;</w:t>
      </w:r>
      <w:bookmarkEnd w:id="72"/>
    </w:p>
    <w:p w14:paraId="4F0885A4" w14:textId="77777777" w:rsidR="00C54665" w:rsidRDefault="00C54665" w:rsidP="00C54665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&lt;Brush&gt;</w:t>
      </w:r>
    </w:p>
    <w:p w14:paraId="14FBC337" w14:textId="77777777" w:rsidR="00C54665" w:rsidRDefault="00C54665" w:rsidP="00C54665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 xml:space="preserve">Once only, </w:t>
      </w:r>
      <w:r w:rsidR="00B9741C">
        <w:t>Optional</w:t>
      </w:r>
    </w:p>
    <w:p w14:paraId="197CD845" w14:textId="77777777" w:rsidR="00C54665" w:rsidRDefault="00C54665" w:rsidP="00C54665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MapFeature</w:t>
      </w:r>
      <w:proofErr w:type="spellEnd"/>
      <w:r>
        <w:t>&gt;</w:t>
      </w:r>
    </w:p>
    <w:p w14:paraId="658186E3" w14:textId="77777777" w:rsidR="00C54665" w:rsidRDefault="00C54665" w:rsidP="00C54665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</w:r>
      <w:r w:rsidR="001976E0">
        <w:t>default colours for brush</w:t>
      </w:r>
      <w:r>
        <w:t>.</w:t>
      </w:r>
    </w:p>
    <w:p w14:paraId="352098AB" w14:textId="77777777" w:rsidR="00C54665" w:rsidRDefault="00C54665" w:rsidP="00C54665">
      <w:pPr>
        <w:shd w:val="clear" w:color="auto" w:fill="F2F2F2" w:themeFill="background1" w:themeFillShade="F2"/>
        <w:tabs>
          <w:tab w:val="left" w:pos="1701"/>
        </w:tabs>
      </w:pPr>
      <w:r>
        <w:lastRenderedPageBreak/>
        <w:t>Usage:</w:t>
      </w:r>
    </w:p>
    <w:p w14:paraId="3E8DA8AB" w14:textId="77777777" w:rsidR="00C54665" w:rsidRPr="00E47CD3" w:rsidRDefault="001976E0" w:rsidP="00C546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1976E0">
        <w:rPr>
          <w:color w:val="76923C" w:themeColor="accent3" w:themeShade="BF"/>
          <w:sz w:val="20"/>
        </w:rPr>
        <w:t>&lt;Brush alpha="200" red="0" green="100" blue="255"/&gt;</w:t>
      </w:r>
    </w:p>
    <w:p w14:paraId="5B8C8C13" w14:textId="77777777" w:rsidR="00C54665" w:rsidRDefault="00C54665" w:rsidP="00C54665">
      <w:pPr>
        <w:shd w:val="clear" w:color="auto" w:fill="F2F2F2" w:themeFill="background1" w:themeFillShade="F2"/>
        <w:tabs>
          <w:tab w:val="left" w:pos="1701"/>
        </w:tabs>
      </w:pPr>
    </w:p>
    <w:p w14:paraId="39E69A95" w14:textId="77777777" w:rsidR="00C54665" w:rsidRDefault="00C54665" w:rsidP="00C54665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5EC50C43" w14:textId="77777777" w:rsidR="00C54665" w:rsidRDefault="001976E0" w:rsidP="00C54665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alpha</w:t>
      </w:r>
      <w:proofErr w:type="gramEnd"/>
      <w:r w:rsidR="00C54665">
        <w:tab/>
      </w:r>
      <w:r>
        <w:t>Value 1 to 255 for colour alpha channel</w:t>
      </w:r>
    </w:p>
    <w:p w14:paraId="487440C7" w14:textId="77777777" w:rsidR="001976E0" w:rsidRDefault="001976E0" w:rsidP="001976E0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red</w:t>
      </w:r>
      <w:proofErr w:type="gramEnd"/>
      <w:r>
        <w:tab/>
        <w:t>Value 1 to 255 for colour red channel</w:t>
      </w:r>
    </w:p>
    <w:p w14:paraId="2EE5F559" w14:textId="77777777" w:rsidR="001976E0" w:rsidRDefault="001976E0" w:rsidP="001976E0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green</w:t>
      </w:r>
      <w:proofErr w:type="gramEnd"/>
      <w:r>
        <w:tab/>
        <w:t>Value 1 to 255 for colour green channel</w:t>
      </w:r>
    </w:p>
    <w:p w14:paraId="4702361E" w14:textId="77777777" w:rsidR="001976E0" w:rsidRDefault="001976E0" w:rsidP="001976E0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blue</w:t>
      </w:r>
      <w:proofErr w:type="gramEnd"/>
      <w:r>
        <w:tab/>
        <w:t>Value 1 to 255 for colour blue channel</w:t>
      </w:r>
    </w:p>
    <w:p w14:paraId="3AE2EE1F" w14:textId="77777777" w:rsidR="001976E0" w:rsidRDefault="001976E0" w:rsidP="00C54665">
      <w:pPr>
        <w:shd w:val="clear" w:color="auto" w:fill="F2F2F2" w:themeFill="background1" w:themeFillShade="F2"/>
        <w:tabs>
          <w:tab w:val="left" w:pos="1701"/>
        </w:tabs>
      </w:pPr>
    </w:p>
    <w:p w14:paraId="2ED5F135" w14:textId="77777777" w:rsidR="00EE2036" w:rsidRDefault="00EE2036" w:rsidP="0097346E"/>
    <w:p w14:paraId="60933ED7" w14:textId="77777777" w:rsidR="00EE2036" w:rsidRDefault="00EE2036" w:rsidP="00EE2036">
      <w:pPr>
        <w:pStyle w:val="Heading3"/>
      </w:pPr>
      <w:bookmarkStart w:id="73" w:name="_Toc67471509"/>
      <w:r>
        <w:t>&lt;Pen&gt;</w:t>
      </w:r>
      <w:bookmarkEnd w:id="73"/>
    </w:p>
    <w:p w14:paraId="0BDEADFA" w14:textId="77777777" w:rsidR="00B9741C" w:rsidRDefault="00B9741C" w:rsidP="00B9741C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&lt;Pen&gt;</w:t>
      </w:r>
    </w:p>
    <w:p w14:paraId="78C50A90" w14:textId="77777777" w:rsidR="00B9741C" w:rsidRDefault="00B9741C" w:rsidP="00B9741C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only, Optional</w:t>
      </w:r>
    </w:p>
    <w:p w14:paraId="3A331FBD" w14:textId="77777777" w:rsidR="00B9741C" w:rsidRDefault="00B9741C" w:rsidP="00B9741C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MapFeature</w:t>
      </w:r>
      <w:proofErr w:type="spellEnd"/>
      <w:r>
        <w:t>&gt;</w:t>
      </w:r>
    </w:p>
    <w:p w14:paraId="56555F04" w14:textId="77777777" w:rsidR="00B9741C" w:rsidRDefault="00B9741C" w:rsidP="00B9741C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default colours for pen.</w:t>
      </w:r>
    </w:p>
    <w:p w14:paraId="242AEFA0" w14:textId="77777777" w:rsidR="00B9741C" w:rsidRDefault="00B9741C" w:rsidP="00B9741C">
      <w:pPr>
        <w:shd w:val="clear" w:color="auto" w:fill="F2F2F2" w:themeFill="background1" w:themeFillShade="F2"/>
        <w:tabs>
          <w:tab w:val="left" w:pos="1701"/>
        </w:tabs>
      </w:pPr>
      <w:r>
        <w:t>Usage:</w:t>
      </w:r>
    </w:p>
    <w:p w14:paraId="1E37986E" w14:textId="77777777" w:rsidR="00B9741C" w:rsidRPr="00E47CD3" w:rsidRDefault="00B9741C" w:rsidP="00B974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B9741C">
        <w:rPr>
          <w:color w:val="76923C" w:themeColor="accent3" w:themeShade="BF"/>
          <w:sz w:val="20"/>
        </w:rPr>
        <w:t>&lt;Pen alpha="255" red="0" green="255" blue="0" width="2"/&gt;</w:t>
      </w:r>
    </w:p>
    <w:p w14:paraId="55DF7C7E" w14:textId="77777777" w:rsidR="00B9741C" w:rsidRDefault="00B9741C" w:rsidP="00B9741C">
      <w:pPr>
        <w:shd w:val="clear" w:color="auto" w:fill="F2F2F2" w:themeFill="background1" w:themeFillShade="F2"/>
        <w:tabs>
          <w:tab w:val="left" w:pos="1701"/>
        </w:tabs>
      </w:pPr>
    </w:p>
    <w:p w14:paraId="79B7C104" w14:textId="77777777" w:rsidR="00B9741C" w:rsidRDefault="00B9741C" w:rsidP="00B9741C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1974AF17" w14:textId="77777777" w:rsidR="00B9741C" w:rsidRDefault="00B9741C" w:rsidP="00B9741C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alpha</w:t>
      </w:r>
      <w:proofErr w:type="gramEnd"/>
      <w:r>
        <w:tab/>
        <w:t>Value 1 to 255 for colour alpha channel</w:t>
      </w:r>
    </w:p>
    <w:p w14:paraId="2C6DC9EB" w14:textId="77777777" w:rsidR="00B9741C" w:rsidRDefault="00B9741C" w:rsidP="00B9741C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red</w:t>
      </w:r>
      <w:proofErr w:type="gramEnd"/>
      <w:r>
        <w:tab/>
        <w:t>Value 1 to 255 for colour red channel</w:t>
      </w:r>
    </w:p>
    <w:p w14:paraId="0AE7F791" w14:textId="77777777" w:rsidR="00B9741C" w:rsidRDefault="00B9741C" w:rsidP="00B9741C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green</w:t>
      </w:r>
      <w:proofErr w:type="gramEnd"/>
      <w:r>
        <w:tab/>
        <w:t>Value 1 to 255 for colour green channel</w:t>
      </w:r>
    </w:p>
    <w:p w14:paraId="00113C30" w14:textId="77777777" w:rsidR="00B9741C" w:rsidRDefault="00B9741C" w:rsidP="00B9741C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blue</w:t>
      </w:r>
      <w:proofErr w:type="gramEnd"/>
      <w:r>
        <w:tab/>
        <w:t>Value 1 to 255 for colour blue channel</w:t>
      </w:r>
    </w:p>
    <w:p w14:paraId="303EADFE" w14:textId="77777777" w:rsidR="00B9741C" w:rsidRDefault="00B9741C" w:rsidP="00B9741C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B9741C">
        <w:rPr>
          <w:b/>
        </w:rPr>
        <w:t>width</w:t>
      </w:r>
      <w:proofErr w:type="gramEnd"/>
      <w:r>
        <w:tab/>
        <w:t>Value for pen width</w:t>
      </w:r>
    </w:p>
    <w:p w14:paraId="6FA5B7B9" w14:textId="77777777" w:rsidR="00B9741C" w:rsidRDefault="00B9741C" w:rsidP="00B9741C">
      <w:pPr>
        <w:shd w:val="clear" w:color="auto" w:fill="F2F2F2" w:themeFill="background1" w:themeFillShade="F2"/>
        <w:tabs>
          <w:tab w:val="left" w:pos="1701"/>
        </w:tabs>
      </w:pPr>
    </w:p>
    <w:p w14:paraId="43862280" w14:textId="77777777" w:rsidR="00EE2036" w:rsidRDefault="00EE2036" w:rsidP="0097346E"/>
    <w:p w14:paraId="0BE670BB" w14:textId="77777777" w:rsidR="00EE2036" w:rsidRDefault="00EE2036" w:rsidP="00EE2036">
      <w:pPr>
        <w:pStyle w:val="Heading3"/>
      </w:pPr>
      <w:bookmarkStart w:id="74" w:name="_Toc67471510"/>
      <w:r>
        <w:t>&lt;Draw&gt;</w:t>
      </w:r>
      <w:bookmarkEnd w:id="74"/>
    </w:p>
    <w:p w14:paraId="227F5C73" w14:textId="77777777" w:rsidR="009327AD" w:rsidRDefault="009327AD" w:rsidP="009327AD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r w:rsidR="004D1AE9">
        <w:t>Draw</w:t>
      </w:r>
      <w:r>
        <w:t>&gt;</w:t>
      </w:r>
    </w:p>
    <w:p w14:paraId="0B0A6931" w14:textId="77777777" w:rsidR="009327AD" w:rsidRDefault="009327AD" w:rsidP="009327AD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</w:r>
      <w:r w:rsidR="004D1AE9">
        <w:t>Multiple allowed</w:t>
      </w:r>
      <w:r>
        <w:t>, Optional</w:t>
      </w:r>
    </w:p>
    <w:p w14:paraId="2972463B" w14:textId="77777777" w:rsidR="009327AD" w:rsidRDefault="009327AD" w:rsidP="009327AD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MapFeature</w:t>
      </w:r>
      <w:proofErr w:type="spellEnd"/>
      <w:r>
        <w:t>&gt;</w:t>
      </w:r>
    </w:p>
    <w:p w14:paraId="1FFD1F93" w14:textId="77777777" w:rsidR="009327AD" w:rsidRDefault="009327AD" w:rsidP="009327AD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</w:r>
      <w:r w:rsidR="004D1AE9">
        <w:t>Settings to draw a feature on top of the map image</w:t>
      </w:r>
      <w:r>
        <w:t>.</w:t>
      </w:r>
    </w:p>
    <w:p w14:paraId="4CB11195" w14:textId="77777777" w:rsidR="007F0664" w:rsidRDefault="007F0664" w:rsidP="009327AD">
      <w:pPr>
        <w:shd w:val="clear" w:color="auto" w:fill="F2F2F2" w:themeFill="background1" w:themeFillShade="F2"/>
        <w:tabs>
          <w:tab w:val="left" w:pos="1701"/>
        </w:tabs>
      </w:pPr>
    </w:p>
    <w:p w14:paraId="3FFC7066" w14:textId="77777777" w:rsidR="009327AD" w:rsidRDefault="009327AD" w:rsidP="009327AD">
      <w:pPr>
        <w:shd w:val="clear" w:color="auto" w:fill="F2F2F2" w:themeFill="background1" w:themeFillShade="F2"/>
        <w:tabs>
          <w:tab w:val="left" w:pos="1701"/>
        </w:tabs>
      </w:pPr>
      <w:r>
        <w:t>Usage:</w:t>
      </w:r>
    </w:p>
    <w:p w14:paraId="5270C8C7" w14:textId="77777777" w:rsidR="004D1AE9" w:rsidRPr="004D1AE9" w:rsidRDefault="004D1AE9" w:rsidP="009327AD">
      <w:pPr>
        <w:shd w:val="clear" w:color="auto" w:fill="F2F2F2" w:themeFill="background1" w:themeFillShade="F2"/>
        <w:tabs>
          <w:tab w:val="left" w:pos="1701"/>
        </w:tabs>
        <w:rPr>
          <w:b/>
        </w:rPr>
      </w:pPr>
      <w:r w:rsidRPr="004D1AE9">
        <w:rPr>
          <w:b/>
        </w:rPr>
        <w:t>Ellipse</w:t>
      </w:r>
    </w:p>
    <w:p w14:paraId="4BD35E52" w14:textId="77777777" w:rsidR="009327AD" w:rsidRPr="00E47CD3" w:rsidRDefault="004D1AE9" w:rsidP="00932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4D1AE9">
        <w:rPr>
          <w:color w:val="76923C" w:themeColor="accent3" w:themeShade="BF"/>
          <w:sz w:val="20"/>
        </w:rPr>
        <w:t xml:space="preserve">&lt;Draw type="Ellipse" width="10" height="10" </w:t>
      </w:r>
      <w:proofErr w:type="spellStart"/>
      <w:r w:rsidRPr="004D1AE9">
        <w:rPr>
          <w:color w:val="76923C" w:themeColor="accent3" w:themeShade="BF"/>
          <w:sz w:val="20"/>
        </w:rPr>
        <w:t>offsetX</w:t>
      </w:r>
      <w:proofErr w:type="spellEnd"/>
      <w:r w:rsidRPr="004D1AE9">
        <w:rPr>
          <w:color w:val="76923C" w:themeColor="accent3" w:themeShade="BF"/>
          <w:sz w:val="20"/>
        </w:rPr>
        <w:t xml:space="preserve">="0" </w:t>
      </w:r>
      <w:proofErr w:type="spellStart"/>
      <w:r w:rsidRPr="004D1AE9">
        <w:rPr>
          <w:color w:val="76923C" w:themeColor="accent3" w:themeShade="BF"/>
          <w:sz w:val="20"/>
        </w:rPr>
        <w:t>offsetY</w:t>
      </w:r>
      <w:proofErr w:type="spellEnd"/>
      <w:r w:rsidRPr="004D1AE9">
        <w:rPr>
          <w:color w:val="76923C" w:themeColor="accent3" w:themeShade="BF"/>
          <w:sz w:val="20"/>
        </w:rPr>
        <w:t>="0"&gt;</w:t>
      </w:r>
    </w:p>
    <w:p w14:paraId="06D65C70" w14:textId="77777777" w:rsidR="009327AD" w:rsidRDefault="004D1AE9" w:rsidP="009327AD">
      <w:pPr>
        <w:shd w:val="clear" w:color="auto" w:fill="F2F2F2" w:themeFill="background1" w:themeFillShade="F2"/>
        <w:tabs>
          <w:tab w:val="left" w:pos="1701"/>
        </w:tabs>
      </w:pPr>
      <w:r>
        <w:t>Ellipse a</w:t>
      </w:r>
      <w:r w:rsidR="009327AD">
        <w:t>ttributes:</w:t>
      </w:r>
    </w:p>
    <w:p w14:paraId="68A4F6B2" w14:textId="77777777" w:rsidR="009327AD" w:rsidRDefault="004D1AE9" w:rsidP="009327AD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type</w:t>
      </w:r>
      <w:proofErr w:type="gramEnd"/>
      <w:r w:rsidR="009327AD">
        <w:tab/>
      </w:r>
      <w:r>
        <w:t>Ellipse</w:t>
      </w:r>
      <w:r w:rsidR="00C94F24">
        <w:t xml:space="preserve"> (draws a simple ellipse or circle)</w:t>
      </w:r>
    </w:p>
    <w:p w14:paraId="1B990BD8" w14:textId="77777777" w:rsidR="004D1AE9" w:rsidRDefault="004D1AE9" w:rsidP="009327AD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C94F24">
        <w:rPr>
          <w:b/>
        </w:rPr>
        <w:t>width</w:t>
      </w:r>
      <w:proofErr w:type="gramEnd"/>
      <w:r>
        <w:tab/>
      </w:r>
      <w:proofErr w:type="spellStart"/>
      <w:r w:rsidR="00C94F24">
        <w:t>width</w:t>
      </w:r>
      <w:proofErr w:type="spellEnd"/>
      <w:r w:rsidR="00C94F24">
        <w:t xml:space="preserve"> value in mm</w:t>
      </w:r>
    </w:p>
    <w:p w14:paraId="596816A3" w14:textId="77777777" w:rsidR="004D1AE9" w:rsidRDefault="004D1AE9" w:rsidP="009327AD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C94F24">
        <w:rPr>
          <w:b/>
        </w:rPr>
        <w:t>height</w:t>
      </w:r>
      <w:proofErr w:type="gramEnd"/>
      <w:r>
        <w:tab/>
      </w:r>
      <w:proofErr w:type="spellStart"/>
      <w:r w:rsidR="00C94F24">
        <w:t>height</w:t>
      </w:r>
      <w:proofErr w:type="spellEnd"/>
      <w:r w:rsidR="00C94F24">
        <w:t xml:space="preserve"> value in mm</w:t>
      </w:r>
    </w:p>
    <w:p w14:paraId="09395BC3" w14:textId="77777777" w:rsidR="004D1AE9" w:rsidRDefault="004D1AE9" w:rsidP="009327AD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 w:rsidRPr="00C94F24">
        <w:rPr>
          <w:b/>
        </w:rPr>
        <w:t>offsetX</w:t>
      </w:r>
      <w:proofErr w:type="spellEnd"/>
      <w:proofErr w:type="gramEnd"/>
      <w:r>
        <w:tab/>
      </w:r>
      <w:r w:rsidR="00C94F24">
        <w:t>offset along x in mm (negative values allowed)</w:t>
      </w:r>
    </w:p>
    <w:p w14:paraId="7881F492" w14:textId="77777777" w:rsidR="004D1AE9" w:rsidRDefault="004D1AE9" w:rsidP="009327AD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 w:rsidRPr="00C94F24">
        <w:rPr>
          <w:b/>
        </w:rPr>
        <w:t>offsetY</w:t>
      </w:r>
      <w:proofErr w:type="spellEnd"/>
      <w:proofErr w:type="gramEnd"/>
      <w:r>
        <w:tab/>
      </w:r>
      <w:r w:rsidR="00C94F24">
        <w:t>offset along y in mm (negative values allowed)</w:t>
      </w:r>
    </w:p>
    <w:p w14:paraId="2C906FBD" w14:textId="77777777" w:rsidR="004D1AE9" w:rsidRDefault="004D1AE9" w:rsidP="009327AD">
      <w:pPr>
        <w:shd w:val="clear" w:color="auto" w:fill="F2F2F2" w:themeFill="background1" w:themeFillShade="F2"/>
        <w:tabs>
          <w:tab w:val="left" w:pos="1701"/>
        </w:tabs>
      </w:pPr>
    </w:p>
    <w:p w14:paraId="3C1B7250" w14:textId="77777777" w:rsidR="007F0664" w:rsidRDefault="007F0664" w:rsidP="009327AD">
      <w:pPr>
        <w:shd w:val="clear" w:color="auto" w:fill="F2F2F2" w:themeFill="background1" w:themeFillShade="F2"/>
        <w:tabs>
          <w:tab w:val="left" w:pos="1701"/>
        </w:tabs>
      </w:pPr>
      <w:r>
        <w:t>Usage:</w:t>
      </w:r>
    </w:p>
    <w:p w14:paraId="03FD39F0" w14:textId="77777777" w:rsidR="00C94F24" w:rsidRPr="004D1AE9" w:rsidRDefault="00C94F24" w:rsidP="00C94F24">
      <w:pPr>
        <w:shd w:val="clear" w:color="auto" w:fill="F2F2F2" w:themeFill="background1" w:themeFillShade="F2"/>
        <w:tabs>
          <w:tab w:val="left" w:pos="1701"/>
        </w:tabs>
        <w:rPr>
          <w:b/>
        </w:rPr>
      </w:pPr>
      <w:r>
        <w:rPr>
          <w:b/>
        </w:rPr>
        <w:t>Rectangle</w:t>
      </w:r>
    </w:p>
    <w:p w14:paraId="24A45B9E" w14:textId="77777777" w:rsidR="00C94F24" w:rsidRPr="00E47CD3" w:rsidRDefault="00C94F24" w:rsidP="00C94F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C94F24">
        <w:rPr>
          <w:color w:val="76923C" w:themeColor="accent3" w:themeShade="BF"/>
          <w:sz w:val="20"/>
        </w:rPr>
        <w:t xml:space="preserve">&lt;Draw type="Rectangle" width="40" height="20" </w:t>
      </w:r>
      <w:proofErr w:type="spellStart"/>
      <w:r w:rsidRPr="00C94F24">
        <w:rPr>
          <w:color w:val="76923C" w:themeColor="accent3" w:themeShade="BF"/>
          <w:sz w:val="20"/>
        </w:rPr>
        <w:t>offsetX</w:t>
      </w:r>
      <w:proofErr w:type="spellEnd"/>
      <w:r w:rsidRPr="00C94F24">
        <w:rPr>
          <w:color w:val="76923C" w:themeColor="accent3" w:themeShade="BF"/>
          <w:sz w:val="20"/>
        </w:rPr>
        <w:t xml:space="preserve">="10" </w:t>
      </w:r>
      <w:proofErr w:type="spellStart"/>
      <w:r w:rsidRPr="00C94F24">
        <w:rPr>
          <w:color w:val="76923C" w:themeColor="accent3" w:themeShade="BF"/>
          <w:sz w:val="20"/>
        </w:rPr>
        <w:t>offsetY</w:t>
      </w:r>
      <w:proofErr w:type="spellEnd"/>
      <w:r w:rsidRPr="00C94F24">
        <w:rPr>
          <w:color w:val="76923C" w:themeColor="accent3" w:themeShade="BF"/>
          <w:sz w:val="20"/>
        </w:rPr>
        <w:t>="-15"&gt;</w:t>
      </w:r>
    </w:p>
    <w:p w14:paraId="505B956A" w14:textId="77777777" w:rsidR="00C94F24" w:rsidRDefault="00A108E3" w:rsidP="00C94F24">
      <w:pPr>
        <w:shd w:val="clear" w:color="auto" w:fill="F2F2F2" w:themeFill="background1" w:themeFillShade="F2"/>
        <w:tabs>
          <w:tab w:val="left" w:pos="1701"/>
        </w:tabs>
      </w:pPr>
      <w:r>
        <w:t>Rectangle</w:t>
      </w:r>
      <w:r w:rsidR="00C94F24">
        <w:t xml:space="preserve"> attributes:</w:t>
      </w:r>
    </w:p>
    <w:p w14:paraId="647FD541" w14:textId="77777777" w:rsidR="00C94F24" w:rsidRDefault="00C94F24" w:rsidP="00C94F24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type</w:t>
      </w:r>
      <w:proofErr w:type="gramEnd"/>
      <w:r>
        <w:tab/>
        <w:t>Rectangle (draws a simple rectangle or square)</w:t>
      </w:r>
    </w:p>
    <w:p w14:paraId="1724FEF9" w14:textId="77777777" w:rsidR="00C94F24" w:rsidRDefault="00C94F24" w:rsidP="00C94F24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C94F24">
        <w:rPr>
          <w:b/>
        </w:rPr>
        <w:t>width</w:t>
      </w:r>
      <w:proofErr w:type="gramEnd"/>
      <w:r>
        <w:tab/>
      </w:r>
      <w:proofErr w:type="spellStart"/>
      <w:r>
        <w:t>width</w:t>
      </w:r>
      <w:proofErr w:type="spellEnd"/>
      <w:r>
        <w:t xml:space="preserve"> value in mm</w:t>
      </w:r>
    </w:p>
    <w:p w14:paraId="01566091" w14:textId="77777777" w:rsidR="00C94F24" w:rsidRDefault="00C94F24" w:rsidP="00C94F24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C94F24">
        <w:rPr>
          <w:b/>
        </w:rPr>
        <w:t>height</w:t>
      </w:r>
      <w:proofErr w:type="gramEnd"/>
      <w:r>
        <w:tab/>
      </w:r>
      <w:proofErr w:type="spellStart"/>
      <w:r>
        <w:t>height</w:t>
      </w:r>
      <w:proofErr w:type="spellEnd"/>
      <w:r>
        <w:t xml:space="preserve"> value in mm</w:t>
      </w:r>
    </w:p>
    <w:p w14:paraId="69C34070" w14:textId="77777777" w:rsidR="00C94F24" w:rsidRDefault="00C94F24" w:rsidP="00C94F24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 w:rsidRPr="00C94F24">
        <w:rPr>
          <w:b/>
        </w:rPr>
        <w:t>offsetX</w:t>
      </w:r>
      <w:proofErr w:type="spellEnd"/>
      <w:proofErr w:type="gramEnd"/>
      <w:r>
        <w:tab/>
        <w:t>offset along x in mm (negative values allowed)</w:t>
      </w:r>
    </w:p>
    <w:p w14:paraId="028BF783" w14:textId="77777777" w:rsidR="00C94F24" w:rsidRDefault="00C94F24" w:rsidP="00C94F24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 w:rsidRPr="00C94F24">
        <w:rPr>
          <w:b/>
        </w:rPr>
        <w:t>offsetY</w:t>
      </w:r>
      <w:proofErr w:type="spellEnd"/>
      <w:proofErr w:type="gramEnd"/>
      <w:r>
        <w:tab/>
        <w:t>offset along y in mm (negative values allowed)</w:t>
      </w:r>
    </w:p>
    <w:p w14:paraId="4EA30DF8" w14:textId="77777777" w:rsidR="00C94F24" w:rsidRDefault="00C94F24" w:rsidP="009327AD">
      <w:pPr>
        <w:shd w:val="clear" w:color="auto" w:fill="F2F2F2" w:themeFill="background1" w:themeFillShade="F2"/>
        <w:tabs>
          <w:tab w:val="left" w:pos="1701"/>
        </w:tabs>
      </w:pPr>
    </w:p>
    <w:p w14:paraId="605BB178" w14:textId="77777777" w:rsidR="007F0664" w:rsidRDefault="007F0664" w:rsidP="009327AD">
      <w:pPr>
        <w:shd w:val="clear" w:color="auto" w:fill="F2F2F2" w:themeFill="background1" w:themeFillShade="F2"/>
        <w:tabs>
          <w:tab w:val="left" w:pos="1701"/>
        </w:tabs>
      </w:pPr>
      <w:r>
        <w:t>Usage:</w:t>
      </w:r>
    </w:p>
    <w:p w14:paraId="38B43949" w14:textId="77777777" w:rsidR="00A108E3" w:rsidRPr="004D1AE9" w:rsidRDefault="00A108E3" w:rsidP="00A108E3">
      <w:pPr>
        <w:shd w:val="clear" w:color="auto" w:fill="F2F2F2" w:themeFill="background1" w:themeFillShade="F2"/>
        <w:tabs>
          <w:tab w:val="left" w:pos="1701"/>
        </w:tabs>
        <w:rPr>
          <w:b/>
        </w:rPr>
      </w:pPr>
      <w:r>
        <w:rPr>
          <w:b/>
        </w:rPr>
        <w:t>Image</w:t>
      </w:r>
    </w:p>
    <w:p w14:paraId="7506868C" w14:textId="28282777" w:rsidR="00A108E3" w:rsidRPr="00E47CD3" w:rsidRDefault="00A108E3" w:rsidP="00A10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A108E3">
        <w:rPr>
          <w:color w:val="76923C" w:themeColor="accent3" w:themeShade="BF"/>
          <w:sz w:val="20"/>
        </w:rPr>
        <w:t>&lt;Draw type="Image" image="C:\</w:t>
      </w:r>
      <w:r w:rsidR="006A259D">
        <w:rPr>
          <w:color w:val="76923C" w:themeColor="accent3" w:themeShade="BF"/>
          <w:sz w:val="20"/>
        </w:rPr>
        <w:t>WDC</w:t>
      </w:r>
      <w:r w:rsidRPr="00A108E3">
        <w:rPr>
          <w:color w:val="76923C" w:themeColor="accent3" w:themeShade="BF"/>
          <w:sz w:val="20"/>
        </w:rPr>
        <w:t xml:space="preserve">\www\PinpointReports\images\House-04.png" width="10" height="10" alpha="255" </w:t>
      </w:r>
      <w:proofErr w:type="spellStart"/>
      <w:r w:rsidRPr="00A108E3">
        <w:rPr>
          <w:color w:val="76923C" w:themeColor="accent3" w:themeShade="BF"/>
          <w:sz w:val="20"/>
        </w:rPr>
        <w:t>offsetX</w:t>
      </w:r>
      <w:proofErr w:type="spellEnd"/>
      <w:r w:rsidRPr="00A108E3">
        <w:rPr>
          <w:color w:val="76923C" w:themeColor="accent3" w:themeShade="BF"/>
          <w:sz w:val="20"/>
        </w:rPr>
        <w:t xml:space="preserve">="0" </w:t>
      </w:r>
      <w:proofErr w:type="spellStart"/>
      <w:r w:rsidRPr="00A108E3">
        <w:rPr>
          <w:color w:val="76923C" w:themeColor="accent3" w:themeShade="BF"/>
          <w:sz w:val="20"/>
        </w:rPr>
        <w:t>offsetY</w:t>
      </w:r>
      <w:proofErr w:type="spellEnd"/>
      <w:r w:rsidRPr="00A108E3">
        <w:rPr>
          <w:color w:val="76923C" w:themeColor="accent3" w:themeShade="BF"/>
          <w:sz w:val="20"/>
        </w:rPr>
        <w:t>="0"/&gt;</w:t>
      </w:r>
    </w:p>
    <w:p w14:paraId="1664B1AE" w14:textId="77777777" w:rsidR="00A108E3" w:rsidRDefault="00A108E3" w:rsidP="00A108E3">
      <w:pPr>
        <w:shd w:val="clear" w:color="auto" w:fill="F2F2F2" w:themeFill="background1" w:themeFillShade="F2"/>
        <w:tabs>
          <w:tab w:val="left" w:pos="1701"/>
        </w:tabs>
      </w:pPr>
      <w:r>
        <w:t>Image attributes:</w:t>
      </w:r>
    </w:p>
    <w:p w14:paraId="30012DC3" w14:textId="77777777" w:rsidR="00A108E3" w:rsidRDefault="00A108E3" w:rsidP="00A108E3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type</w:t>
      </w:r>
      <w:proofErr w:type="gramEnd"/>
      <w:r>
        <w:tab/>
      </w:r>
      <w:r w:rsidR="00684427">
        <w:t>Image</w:t>
      </w:r>
      <w:r>
        <w:t xml:space="preserve"> (draws </w:t>
      </w:r>
      <w:r w:rsidR="00684427">
        <w:t>an image</w:t>
      </w:r>
      <w:r>
        <w:t>)</w:t>
      </w:r>
    </w:p>
    <w:p w14:paraId="38456B9B" w14:textId="77777777" w:rsidR="00A108E3" w:rsidRDefault="00A108E3" w:rsidP="00A108E3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A108E3">
        <w:rPr>
          <w:b/>
        </w:rPr>
        <w:t>image</w:t>
      </w:r>
      <w:proofErr w:type="gramEnd"/>
      <w:r>
        <w:tab/>
        <w:t>filename and path to image (local system only)</w:t>
      </w:r>
    </w:p>
    <w:p w14:paraId="5A3DE403" w14:textId="77777777" w:rsidR="00A108E3" w:rsidRDefault="00A108E3" w:rsidP="00A108E3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C94F24">
        <w:rPr>
          <w:b/>
        </w:rPr>
        <w:t>width</w:t>
      </w:r>
      <w:proofErr w:type="gramEnd"/>
      <w:r>
        <w:tab/>
      </w:r>
      <w:proofErr w:type="spellStart"/>
      <w:r>
        <w:t>width</w:t>
      </w:r>
      <w:proofErr w:type="spellEnd"/>
      <w:r>
        <w:t xml:space="preserve"> value in mm</w:t>
      </w:r>
    </w:p>
    <w:p w14:paraId="1361249A" w14:textId="77777777" w:rsidR="00A108E3" w:rsidRDefault="00A108E3" w:rsidP="00A108E3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C94F24">
        <w:rPr>
          <w:b/>
        </w:rPr>
        <w:t>height</w:t>
      </w:r>
      <w:proofErr w:type="gramEnd"/>
      <w:r>
        <w:tab/>
      </w:r>
      <w:proofErr w:type="spellStart"/>
      <w:r>
        <w:t>height</w:t>
      </w:r>
      <w:proofErr w:type="spellEnd"/>
      <w:r>
        <w:t xml:space="preserve"> value in mm</w:t>
      </w:r>
    </w:p>
    <w:p w14:paraId="10C5F5CD" w14:textId="77777777" w:rsidR="00A108E3" w:rsidRDefault="00A108E3" w:rsidP="00A108E3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A108E3">
        <w:rPr>
          <w:b/>
        </w:rPr>
        <w:t>alpha</w:t>
      </w:r>
      <w:proofErr w:type="gramEnd"/>
      <w:r>
        <w:tab/>
        <w:t>Value 1 to 255 for colour alpha channel of the image</w:t>
      </w:r>
    </w:p>
    <w:p w14:paraId="15736263" w14:textId="77777777" w:rsidR="00A108E3" w:rsidRDefault="00A108E3" w:rsidP="00A108E3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 w:rsidRPr="00C94F24">
        <w:rPr>
          <w:b/>
        </w:rPr>
        <w:t>offsetX</w:t>
      </w:r>
      <w:proofErr w:type="spellEnd"/>
      <w:proofErr w:type="gramEnd"/>
      <w:r>
        <w:tab/>
        <w:t>offset along x in mm (negative values allowed)</w:t>
      </w:r>
    </w:p>
    <w:p w14:paraId="06922A30" w14:textId="77777777" w:rsidR="00A108E3" w:rsidRDefault="00A108E3" w:rsidP="00A108E3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 w:rsidRPr="00C94F24">
        <w:rPr>
          <w:b/>
        </w:rPr>
        <w:t>offsetY</w:t>
      </w:r>
      <w:proofErr w:type="spellEnd"/>
      <w:proofErr w:type="gramEnd"/>
      <w:r>
        <w:tab/>
        <w:t>offset along y in mm (negative values allowed)</w:t>
      </w:r>
    </w:p>
    <w:p w14:paraId="30692C16" w14:textId="77777777" w:rsidR="00C94F24" w:rsidRDefault="00C94F24" w:rsidP="009327AD">
      <w:pPr>
        <w:shd w:val="clear" w:color="auto" w:fill="F2F2F2" w:themeFill="background1" w:themeFillShade="F2"/>
        <w:tabs>
          <w:tab w:val="left" w:pos="1701"/>
        </w:tabs>
      </w:pPr>
    </w:p>
    <w:p w14:paraId="4DCD07C1" w14:textId="77777777" w:rsidR="007F0664" w:rsidRDefault="007F0664" w:rsidP="009327AD">
      <w:pPr>
        <w:shd w:val="clear" w:color="auto" w:fill="F2F2F2" w:themeFill="background1" w:themeFillShade="F2"/>
        <w:tabs>
          <w:tab w:val="left" w:pos="1701"/>
        </w:tabs>
      </w:pPr>
      <w:r>
        <w:t>Usage:</w:t>
      </w:r>
    </w:p>
    <w:p w14:paraId="4DAF670E" w14:textId="77777777" w:rsidR="00490BCC" w:rsidRPr="004D1AE9" w:rsidRDefault="00490BCC" w:rsidP="00490BCC">
      <w:pPr>
        <w:shd w:val="clear" w:color="auto" w:fill="F2F2F2" w:themeFill="background1" w:themeFillShade="F2"/>
        <w:tabs>
          <w:tab w:val="left" w:pos="1701"/>
        </w:tabs>
        <w:rPr>
          <w:b/>
        </w:rPr>
      </w:pPr>
      <w:r>
        <w:rPr>
          <w:b/>
        </w:rPr>
        <w:t>String</w:t>
      </w:r>
    </w:p>
    <w:p w14:paraId="5D116C29" w14:textId="77777777" w:rsidR="00490BCC" w:rsidRPr="00E47CD3" w:rsidRDefault="00490BCC" w:rsidP="00490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490BCC">
        <w:rPr>
          <w:color w:val="76923C" w:themeColor="accent3" w:themeShade="BF"/>
          <w:sz w:val="20"/>
        </w:rPr>
        <w:t>&lt;Draw type="String" text="Static Text&amp;#</w:t>
      </w:r>
      <w:proofErr w:type="spellStart"/>
      <w:r w:rsidRPr="00490BCC">
        <w:rPr>
          <w:color w:val="76923C" w:themeColor="accent3" w:themeShade="BF"/>
          <w:sz w:val="20"/>
        </w:rPr>
        <w:t>xA</w:t>
      </w:r>
      <w:proofErr w:type="spellEnd"/>
      <w:r w:rsidRPr="00490BCC">
        <w:rPr>
          <w:color w:val="76923C" w:themeColor="accent3" w:themeShade="BF"/>
          <w:sz w:val="20"/>
        </w:rPr>
        <w:t>;@0&amp;#</w:t>
      </w:r>
      <w:proofErr w:type="spellStart"/>
      <w:r w:rsidRPr="00490BCC">
        <w:rPr>
          <w:color w:val="76923C" w:themeColor="accent3" w:themeShade="BF"/>
          <w:sz w:val="20"/>
        </w:rPr>
        <w:t>xA</w:t>
      </w:r>
      <w:proofErr w:type="spellEnd"/>
      <w:r w:rsidRPr="00490BCC">
        <w:rPr>
          <w:color w:val="76923C" w:themeColor="accent3" w:themeShade="BF"/>
          <w:sz w:val="20"/>
        </w:rPr>
        <w:t>;@1&amp;#</w:t>
      </w:r>
      <w:proofErr w:type="spellStart"/>
      <w:r w:rsidRPr="00490BCC">
        <w:rPr>
          <w:color w:val="76923C" w:themeColor="accent3" w:themeShade="BF"/>
          <w:sz w:val="20"/>
        </w:rPr>
        <w:t>xA</w:t>
      </w:r>
      <w:proofErr w:type="spellEnd"/>
      <w:r w:rsidRPr="00490BCC">
        <w:rPr>
          <w:color w:val="76923C" w:themeColor="accent3" w:themeShade="BF"/>
          <w:sz w:val="20"/>
        </w:rPr>
        <w:t>;@</w:t>
      </w:r>
      <w:proofErr w:type="spellStart"/>
      <w:r w:rsidRPr="00490BCC">
        <w:rPr>
          <w:color w:val="76923C" w:themeColor="accent3" w:themeShade="BF"/>
          <w:sz w:val="20"/>
        </w:rPr>
        <w:t>featurekey</w:t>
      </w:r>
      <w:proofErr w:type="spellEnd"/>
      <w:r w:rsidRPr="00490BCC">
        <w:rPr>
          <w:color w:val="76923C" w:themeColor="accent3" w:themeShade="BF"/>
          <w:sz w:val="20"/>
        </w:rPr>
        <w:t xml:space="preserve">" width="40" height="40" </w:t>
      </w:r>
      <w:proofErr w:type="spellStart"/>
      <w:r w:rsidRPr="00490BCC">
        <w:rPr>
          <w:color w:val="76923C" w:themeColor="accent3" w:themeShade="BF"/>
          <w:sz w:val="20"/>
        </w:rPr>
        <w:t>fontFamily</w:t>
      </w:r>
      <w:proofErr w:type="spellEnd"/>
      <w:r w:rsidRPr="00490BCC">
        <w:rPr>
          <w:color w:val="76923C" w:themeColor="accent3" w:themeShade="BF"/>
          <w:sz w:val="20"/>
        </w:rPr>
        <w:t xml:space="preserve">="Arial" </w:t>
      </w:r>
      <w:proofErr w:type="spellStart"/>
      <w:r w:rsidRPr="00490BCC">
        <w:rPr>
          <w:color w:val="76923C" w:themeColor="accent3" w:themeShade="BF"/>
          <w:sz w:val="20"/>
        </w:rPr>
        <w:t>fontSize</w:t>
      </w:r>
      <w:proofErr w:type="spellEnd"/>
      <w:r w:rsidRPr="00490BCC">
        <w:rPr>
          <w:color w:val="76923C" w:themeColor="accent3" w:themeShade="BF"/>
          <w:sz w:val="20"/>
        </w:rPr>
        <w:t xml:space="preserve">="12" </w:t>
      </w:r>
      <w:proofErr w:type="spellStart"/>
      <w:r w:rsidRPr="00490BCC">
        <w:rPr>
          <w:color w:val="76923C" w:themeColor="accent3" w:themeShade="BF"/>
          <w:sz w:val="20"/>
        </w:rPr>
        <w:t>fontStyle</w:t>
      </w:r>
      <w:proofErr w:type="spellEnd"/>
      <w:r w:rsidRPr="00490BCC">
        <w:rPr>
          <w:color w:val="76923C" w:themeColor="accent3" w:themeShade="BF"/>
          <w:sz w:val="20"/>
        </w:rPr>
        <w:t>="Bold" red="0" green="0" blue="255" alignment="</w:t>
      </w:r>
      <w:proofErr w:type="spellStart"/>
      <w:r w:rsidRPr="00490BCC">
        <w:rPr>
          <w:color w:val="76923C" w:themeColor="accent3" w:themeShade="BF"/>
          <w:sz w:val="20"/>
        </w:rPr>
        <w:t>Center</w:t>
      </w:r>
      <w:proofErr w:type="spellEnd"/>
      <w:r w:rsidRPr="00490BCC">
        <w:rPr>
          <w:color w:val="76923C" w:themeColor="accent3" w:themeShade="BF"/>
          <w:sz w:val="20"/>
        </w:rPr>
        <w:t xml:space="preserve">" </w:t>
      </w:r>
      <w:proofErr w:type="spellStart"/>
      <w:r w:rsidRPr="00490BCC">
        <w:rPr>
          <w:color w:val="76923C" w:themeColor="accent3" w:themeShade="BF"/>
          <w:sz w:val="20"/>
        </w:rPr>
        <w:t>offsetX</w:t>
      </w:r>
      <w:proofErr w:type="spellEnd"/>
      <w:r w:rsidRPr="00490BCC">
        <w:rPr>
          <w:color w:val="76923C" w:themeColor="accent3" w:themeShade="BF"/>
          <w:sz w:val="20"/>
        </w:rPr>
        <w:t xml:space="preserve">="10" </w:t>
      </w:r>
      <w:proofErr w:type="spellStart"/>
      <w:r w:rsidRPr="00490BCC">
        <w:rPr>
          <w:color w:val="76923C" w:themeColor="accent3" w:themeShade="BF"/>
          <w:sz w:val="20"/>
        </w:rPr>
        <w:t>offsetY</w:t>
      </w:r>
      <w:proofErr w:type="spellEnd"/>
      <w:r w:rsidRPr="00490BCC">
        <w:rPr>
          <w:color w:val="76923C" w:themeColor="accent3" w:themeShade="BF"/>
          <w:sz w:val="20"/>
        </w:rPr>
        <w:t>="-5"/&gt;</w:t>
      </w:r>
    </w:p>
    <w:p w14:paraId="006F4634" w14:textId="77777777" w:rsidR="00490BCC" w:rsidRDefault="0011001B" w:rsidP="00490BCC">
      <w:pPr>
        <w:shd w:val="clear" w:color="auto" w:fill="F2F2F2" w:themeFill="background1" w:themeFillShade="F2"/>
        <w:tabs>
          <w:tab w:val="left" w:pos="1701"/>
        </w:tabs>
      </w:pPr>
      <w:r>
        <w:t>String</w:t>
      </w:r>
      <w:r w:rsidR="00490BCC">
        <w:t xml:space="preserve"> attributes:</w:t>
      </w:r>
    </w:p>
    <w:p w14:paraId="47E4DC2F" w14:textId="77777777" w:rsidR="00490BCC" w:rsidRDefault="00490BCC" w:rsidP="00490BCC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type</w:t>
      </w:r>
      <w:proofErr w:type="gramEnd"/>
      <w:r>
        <w:tab/>
      </w:r>
      <w:r w:rsidR="00684427">
        <w:t>String</w:t>
      </w:r>
      <w:r>
        <w:t xml:space="preserve"> (draws </w:t>
      </w:r>
      <w:r w:rsidR="00684427">
        <w:t>text string</w:t>
      </w:r>
      <w:r>
        <w:t>)</w:t>
      </w:r>
    </w:p>
    <w:p w14:paraId="31DFBFC2" w14:textId="77777777" w:rsidR="00490BCC" w:rsidRDefault="00490BCC" w:rsidP="00490BCC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text</w:t>
      </w:r>
      <w:proofErr w:type="gramEnd"/>
      <w:r>
        <w:tab/>
      </w:r>
      <w:proofErr w:type="spellStart"/>
      <w:r>
        <w:t>text</w:t>
      </w:r>
      <w:proofErr w:type="spellEnd"/>
      <w:r>
        <w:t xml:space="preserve"> string to draw</w:t>
      </w:r>
      <w:r w:rsidR="00EC1962">
        <w:t xml:space="preserve"> (See </w:t>
      </w:r>
      <w:r w:rsidR="00EC1962" w:rsidRPr="00EC1962">
        <w:rPr>
          <w:i/>
        </w:rPr>
        <w:t>parameters</w:t>
      </w:r>
      <w:r w:rsidR="00EC1962">
        <w:t xml:space="preserve"> below for possible replacements)</w:t>
      </w:r>
    </w:p>
    <w:p w14:paraId="6FCC3BC2" w14:textId="77777777" w:rsidR="00490BCC" w:rsidRDefault="00490BCC" w:rsidP="00490BCC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C94F24">
        <w:rPr>
          <w:b/>
        </w:rPr>
        <w:t>width</w:t>
      </w:r>
      <w:proofErr w:type="gramEnd"/>
      <w:r>
        <w:tab/>
      </w:r>
      <w:proofErr w:type="spellStart"/>
      <w:r>
        <w:t>width</w:t>
      </w:r>
      <w:proofErr w:type="spellEnd"/>
      <w:r>
        <w:t xml:space="preserve"> value in mm</w:t>
      </w:r>
    </w:p>
    <w:p w14:paraId="091D69DB" w14:textId="77777777" w:rsidR="00490BCC" w:rsidRDefault="00490BCC" w:rsidP="00490BCC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C94F24">
        <w:rPr>
          <w:b/>
        </w:rPr>
        <w:t>height</w:t>
      </w:r>
      <w:proofErr w:type="gramEnd"/>
      <w:r>
        <w:tab/>
      </w:r>
      <w:proofErr w:type="spellStart"/>
      <w:r>
        <w:t>height</w:t>
      </w:r>
      <w:proofErr w:type="spellEnd"/>
      <w:r>
        <w:t xml:space="preserve"> value in mm</w:t>
      </w:r>
    </w:p>
    <w:p w14:paraId="4872AB15" w14:textId="77777777" w:rsidR="00490BCC" w:rsidRDefault="00490BCC" w:rsidP="00490BCC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 w:rsidRPr="00D450D5">
        <w:rPr>
          <w:b/>
        </w:rPr>
        <w:t>fontFamily</w:t>
      </w:r>
      <w:proofErr w:type="spellEnd"/>
      <w:proofErr w:type="gramEnd"/>
      <w:r>
        <w:tab/>
      </w:r>
      <w:r w:rsidR="00D450D5">
        <w:t>name of the font to be used (must exist on server)</w:t>
      </w:r>
    </w:p>
    <w:p w14:paraId="721A2B21" w14:textId="77777777" w:rsidR="00490BCC" w:rsidRDefault="00490BCC" w:rsidP="00490BCC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 w:rsidRPr="00D450D5">
        <w:rPr>
          <w:b/>
        </w:rPr>
        <w:t>fontSize</w:t>
      </w:r>
      <w:proofErr w:type="spellEnd"/>
      <w:proofErr w:type="gramEnd"/>
      <w:r>
        <w:tab/>
      </w:r>
      <w:r w:rsidR="00D450D5">
        <w:t>font size in pts</w:t>
      </w:r>
    </w:p>
    <w:p w14:paraId="70F57D68" w14:textId="77777777" w:rsidR="00490BCC" w:rsidRDefault="00490BCC" w:rsidP="00490BCC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 w:rsidRPr="00D450D5">
        <w:rPr>
          <w:b/>
        </w:rPr>
        <w:t>fontStyle</w:t>
      </w:r>
      <w:proofErr w:type="spellEnd"/>
      <w:proofErr w:type="gramEnd"/>
      <w:r>
        <w:tab/>
      </w:r>
      <w:r w:rsidR="00D450D5">
        <w:t xml:space="preserve">one of </w:t>
      </w:r>
      <w:r w:rsidR="00D450D5" w:rsidRPr="00D450D5">
        <w:rPr>
          <w:b/>
        </w:rPr>
        <w:t>Regular</w:t>
      </w:r>
      <w:r w:rsidR="00D450D5">
        <w:t xml:space="preserve"> (default), </w:t>
      </w:r>
      <w:r w:rsidR="00D450D5" w:rsidRPr="00D450D5">
        <w:rPr>
          <w:b/>
        </w:rPr>
        <w:t>Bold</w:t>
      </w:r>
      <w:r w:rsidR="00D450D5">
        <w:t xml:space="preserve">, </w:t>
      </w:r>
      <w:r w:rsidR="00566C7C">
        <w:rPr>
          <w:b/>
        </w:rPr>
        <w:t>I</w:t>
      </w:r>
      <w:r w:rsidR="00962629" w:rsidRPr="00566C7C">
        <w:rPr>
          <w:b/>
        </w:rPr>
        <w:t>talic</w:t>
      </w:r>
      <w:r w:rsidR="00962629">
        <w:t xml:space="preserve">, </w:t>
      </w:r>
      <w:r w:rsidR="00566C7C">
        <w:rPr>
          <w:b/>
        </w:rPr>
        <w:t>S</w:t>
      </w:r>
      <w:r w:rsidR="00566C7C" w:rsidRPr="00566C7C">
        <w:rPr>
          <w:b/>
        </w:rPr>
        <w:t>trikeout</w:t>
      </w:r>
      <w:r w:rsidR="00566C7C">
        <w:t xml:space="preserve">, or </w:t>
      </w:r>
      <w:r w:rsidR="00566C7C">
        <w:rPr>
          <w:b/>
        </w:rPr>
        <w:t>U</w:t>
      </w:r>
      <w:r w:rsidR="00566C7C" w:rsidRPr="00566C7C">
        <w:rPr>
          <w:b/>
        </w:rPr>
        <w:t>nderline</w:t>
      </w:r>
    </w:p>
    <w:p w14:paraId="14D8F8B1" w14:textId="77777777" w:rsidR="00D450D5" w:rsidRDefault="00D450D5" w:rsidP="00D450D5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red</w:t>
      </w:r>
      <w:proofErr w:type="gramEnd"/>
      <w:r>
        <w:tab/>
        <w:t>Value 1 to 255 for colour red channel</w:t>
      </w:r>
    </w:p>
    <w:p w14:paraId="62C96628" w14:textId="77777777" w:rsidR="00D450D5" w:rsidRDefault="00D450D5" w:rsidP="00D450D5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green</w:t>
      </w:r>
      <w:proofErr w:type="gramEnd"/>
      <w:r>
        <w:tab/>
        <w:t>Value 1 to 255 for colour green channel</w:t>
      </w:r>
    </w:p>
    <w:p w14:paraId="6360EDC9" w14:textId="77777777" w:rsidR="00D450D5" w:rsidRDefault="00D450D5" w:rsidP="00D450D5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blue</w:t>
      </w:r>
      <w:proofErr w:type="gramEnd"/>
      <w:r>
        <w:tab/>
        <w:t>Value 1 to 255 for colour blue channel</w:t>
      </w:r>
    </w:p>
    <w:p w14:paraId="188F2F62" w14:textId="77777777" w:rsidR="00D450D5" w:rsidRDefault="00D450D5" w:rsidP="00D450D5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962629">
        <w:rPr>
          <w:b/>
        </w:rPr>
        <w:t>alignment</w:t>
      </w:r>
      <w:proofErr w:type="gramEnd"/>
      <w:r>
        <w:tab/>
        <w:t xml:space="preserve">one of </w:t>
      </w:r>
      <w:proofErr w:type="spellStart"/>
      <w:r w:rsidR="00566C7C" w:rsidRPr="00566C7C">
        <w:rPr>
          <w:b/>
        </w:rPr>
        <w:t>Center</w:t>
      </w:r>
      <w:proofErr w:type="spellEnd"/>
      <w:r w:rsidR="00566C7C">
        <w:t xml:space="preserve"> (default), </w:t>
      </w:r>
      <w:r w:rsidR="00566C7C">
        <w:rPr>
          <w:b/>
        </w:rPr>
        <w:t>J</w:t>
      </w:r>
      <w:r w:rsidR="00566C7C" w:rsidRPr="00566C7C">
        <w:rPr>
          <w:b/>
        </w:rPr>
        <w:t>ustify</w:t>
      </w:r>
      <w:r w:rsidR="00566C7C">
        <w:t xml:space="preserve">, </w:t>
      </w:r>
      <w:r w:rsidR="00566C7C">
        <w:rPr>
          <w:b/>
        </w:rPr>
        <w:t>L</w:t>
      </w:r>
      <w:r w:rsidR="00566C7C" w:rsidRPr="00566C7C">
        <w:rPr>
          <w:b/>
        </w:rPr>
        <w:t>eft</w:t>
      </w:r>
      <w:r w:rsidR="00566C7C">
        <w:t xml:space="preserve">, or </w:t>
      </w:r>
      <w:r w:rsidR="00566C7C">
        <w:rPr>
          <w:b/>
        </w:rPr>
        <w:t>R</w:t>
      </w:r>
      <w:r w:rsidR="00566C7C" w:rsidRPr="00566C7C">
        <w:rPr>
          <w:b/>
        </w:rPr>
        <w:t>ight</w:t>
      </w:r>
    </w:p>
    <w:p w14:paraId="481983A4" w14:textId="77777777" w:rsidR="00490BCC" w:rsidRDefault="00490BCC" w:rsidP="00490BCC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 w:rsidRPr="00C94F24">
        <w:rPr>
          <w:b/>
        </w:rPr>
        <w:t>offsetX</w:t>
      </w:r>
      <w:proofErr w:type="spellEnd"/>
      <w:proofErr w:type="gramEnd"/>
      <w:r>
        <w:tab/>
        <w:t>offset along x in mm (negative values allowed)</w:t>
      </w:r>
    </w:p>
    <w:p w14:paraId="15DBF788" w14:textId="77777777" w:rsidR="00490BCC" w:rsidRDefault="00490BCC" w:rsidP="00490BCC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 w:rsidRPr="00C94F24">
        <w:rPr>
          <w:b/>
        </w:rPr>
        <w:t>offsetY</w:t>
      </w:r>
      <w:proofErr w:type="spellEnd"/>
      <w:proofErr w:type="gramEnd"/>
      <w:r>
        <w:tab/>
        <w:t>offset along y in mm (negative values allowed)</w:t>
      </w:r>
    </w:p>
    <w:p w14:paraId="32B3E4CA" w14:textId="77777777" w:rsidR="00490BCC" w:rsidRDefault="00490BCC" w:rsidP="00490BCC">
      <w:pPr>
        <w:shd w:val="clear" w:color="auto" w:fill="F2F2F2" w:themeFill="background1" w:themeFillShade="F2"/>
        <w:tabs>
          <w:tab w:val="left" w:pos="1701"/>
        </w:tabs>
      </w:pPr>
    </w:p>
    <w:p w14:paraId="3A5CDEB1" w14:textId="77777777" w:rsidR="00D450D5" w:rsidRDefault="00D450D5" w:rsidP="00D450D5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t>Parameters:</w:t>
      </w:r>
      <w: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featureke</w:t>
      </w:r>
      <w:r>
        <w:rPr>
          <w:color w:val="76923C" w:themeColor="accent3" w:themeShade="BF"/>
          <w:sz w:val="20"/>
        </w:rPr>
        <w:t>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Feature key value from launch URL</w:t>
      </w:r>
    </w:p>
    <w:p w14:paraId="17D806D1" w14:textId="77777777" w:rsidR="00D450D5" w:rsidRDefault="00D450D5" w:rsidP="00D450D5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databasekey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Database key value from launch URL</w:t>
      </w:r>
    </w:p>
    <w:p w14:paraId="558A4396" w14:textId="77777777" w:rsidR="00D450D5" w:rsidRDefault="00D450D5" w:rsidP="00D450D5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referencekey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Reference key value from launch URL</w:t>
      </w:r>
    </w:p>
    <w:p w14:paraId="344FAC28" w14:textId="77777777" w:rsidR="00E97DA8" w:rsidRDefault="00D450D5" w:rsidP="00D450D5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r w:rsidRPr="00D450D5">
        <w:rPr>
          <w:color w:val="76923C" w:themeColor="accent3" w:themeShade="BF"/>
          <w:sz w:val="20"/>
        </w:rPr>
        <w:t>&amp;#</w:t>
      </w:r>
      <w:proofErr w:type="spellStart"/>
      <w:r w:rsidRPr="00D450D5">
        <w:rPr>
          <w:color w:val="76923C" w:themeColor="accent3" w:themeShade="BF"/>
          <w:sz w:val="20"/>
        </w:rPr>
        <w:t>xA</w:t>
      </w:r>
      <w:proofErr w:type="spellEnd"/>
      <w:r w:rsidRPr="00D450D5">
        <w:rPr>
          <w:color w:val="76923C" w:themeColor="accent3" w:themeShade="BF"/>
          <w:sz w:val="20"/>
        </w:rPr>
        <w:t>;</w:t>
      </w:r>
      <w:r>
        <w:rPr>
          <w:color w:val="76923C" w:themeColor="accent3" w:themeShade="BF"/>
          <w:sz w:val="20"/>
        </w:rPr>
        <w:tab/>
      </w:r>
      <w:r w:rsidRPr="00AE607E">
        <w:t xml:space="preserve">Replaced with </w:t>
      </w:r>
      <w:r>
        <w:t xml:space="preserve">a </w:t>
      </w:r>
      <w:r w:rsidR="000B5DBA">
        <w:t>Line Feed</w:t>
      </w:r>
      <w:r w:rsidR="00E97DA8">
        <w:t xml:space="preserve"> hex entity</w:t>
      </w:r>
    </w:p>
    <w:p w14:paraId="6F8C4C20" w14:textId="77777777" w:rsidR="00D450D5" w:rsidRDefault="00E97DA8" w:rsidP="00D450D5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tab/>
      </w:r>
      <w:r>
        <w:tab/>
        <w:t>(</w:t>
      </w:r>
      <w:proofErr w:type="gramStart"/>
      <w:r>
        <w:t>other</w:t>
      </w:r>
      <w:proofErr w:type="gramEnd"/>
      <w:r>
        <w:t xml:space="preserve"> hex entities can be used as well)</w:t>
      </w:r>
    </w:p>
    <w:p w14:paraId="74516068" w14:textId="77777777" w:rsidR="00D450D5" w:rsidRDefault="00D450D5" w:rsidP="00D450D5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r w:rsidRPr="00D450D5">
        <w:rPr>
          <w:color w:val="76923C" w:themeColor="accent3" w:themeShade="BF"/>
          <w:sz w:val="20"/>
        </w:rPr>
        <w:t>@0</w:t>
      </w:r>
      <w:r w:rsidR="00714E09">
        <w:rPr>
          <w:color w:val="76923C" w:themeColor="accent3" w:themeShade="BF"/>
          <w:sz w:val="20"/>
        </w:rPr>
        <w:t>, @1…</w:t>
      </w:r>
      <w:r w:rsidRPr="00D450D5">
        <w:rPr>
          <w:color w:val="76923C" w:themeColor="accent3" w:themeShade="BF"/>
          <w:sz w:val="20"/>
        </w:rPr>
        <w:t xml:space="preserve"> @n</w:t>
      </w:r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</w:t>
      </w:r>
      <w:r>
        <w:t>column value by index</w:t>
      </w:r>
      <w:r w:rsidR="00F74D57">
        <w:t xml:space="preserve"> (0 indexed)</w:t>
      </w:r>
    </w:p>
    <w:p w14:paraId="70EC6E7D" w14:textId="77777777" w:rsidR="00D450D5" w:rsidRDefault="00D450D5" w:rsidP="00D450D5">
      <w:pPr>
        <w:shd w:val="clear" w:color="auto" w:fill="F2F2F2" w:themeFill="background1" w:themeFillShade="F2"/>
        <w:tabs>
          <w:tab w:val="left" w:pos="1701"/>
        </w:tabs>
      </w:pPr>
      <w:r>
        <w:tab/>
      </w:r>
    </w:p>
    <w:p w14:paraId="3957A33A" w14:textId="77777777" w:rsidR="00490BCC" w:rsidRDefault="00490BCC" w:rsidP="009327AD">
      <w:pPr>
        <w:shd w:val="clear" w:color="auto" w:fill="F2F2F2" w:themeFill="background1" w:themeFillShade="F2"/>
        <w:tabs>
          <w:tab w:val="left" w:pos="1701"/>
        </w:tabs>
      </w:pPr>
    </w:p>
    <w:p w14:paraId="721DBE9C" w14:textId="77777777" w:rsidR="00EE2036" w:rsidRDefault="00EE2036" w:rsidP="0097346E"/>
    <w:p w14:paraId="7A265F01" w14:textId="77777777" w:rsidR="00EE2036" w:rsidRDefault="00EE2036" w:rsidP="0097346E"/>
    <w:p w14:paraId="2D179EC7" w14:textId="77777777" w:rsidR="00EE2036" w:rsidRDefault="00EE2036" w:rsidP="0097346E"/>
    <w:p w14:paraId="7E33040B" w14:textId="217C7495" w:rsidR="00E75615" w:rsidRDefault="00395D5F">
      <w:r>
        <w:br w:type="page"/>
      </w:r>
      <w:r w:rsidR="00E75615">
        <w:lastRenderedPageBreak/>
        <w:br w:type="page"/>
      </w:r>
    </w:p>
    <w:p w14:paraId="64214572" w14:textId="7842B461" w:rsidR="00E75615" w:rsidRDefault="00E75615" w:rsidP="00E75615">
      <w:pPr>
        <w:pStyle w:val="Heading2"/>
      </w:pPr>
      <w:bookmarkStart w:id="75" w:name="_Toc67471511"/>
      <w:r>
        <w:lastRenderedPageBreak/>
        <w:t>Page &gt; Report Pages &gt; Floating Images</w:t>
      </w:r>
      <w:bookmarkEnd w:id="75"/>
    </w:p>
    <w:p w14:paraId="6B721767" w14:textId="77777777" w:rsidR="00E75615" w:rsidRDefault="00E75615" w:rsidP="00E75615"/>
    <w:p w14:paraId="12F8C754" w14:textId="481E5283" w:rsidR="00E75615" w:rsidRDefault="00E75615" w:rsidP="00E75615">
      <w:pPr>
        <w:pStyle w:val="Heading3"/>
      </w:pPr>
      <w:bookmarkStart w:id="76" w:name="_Toc67471512"/>
      <w:r>
        <w:t>&lt;</w:t>
      </w:r>
      <w:proofErr w:type="spellStart"/>
      <w:r>
        <w:t>FloatingImages</w:t>
      </w:r>
      <w:proofErr w:type="spellEnd"/>
      <w:r>
        <w:t>&gt;</w:t>
      </w:r>
      <w:bookmarkEnd w:id="76"/>
    </w:p>
    <w:p w14:paraId="6D038D32" w14:textId="07AC37CB" w:rsidR="00E75615" w:rsidRDefault="00E75615" w:rsidP="00E75615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FloatingImages</w:t>
      </w:r>
      <w:proofErr w:type="spellEnd"/>
      <w:r>
        <w:t>&gt;</w:t>
      </w:r>
    </w:p>
    <w:p w14:paraId="3C4CB365" w14:textId="77777777" w:rsidR="00E75615" w:rsidRDefault="00E75615" w:rsidP="00E75615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only, Optional</w:t>
      </w:r>
    </w:p>
    <w:p w14:paraId="658B09D3" w14:textId="77777777" w:rsidR="00E75615" w:rsidRDefault="00E75615" w:rsidP="00E75615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&lt;Page&gt;</w:t>
      </w:r>
    </w:p>
    <w:p w14:paraId="2204BF38" w14:textId="4A983547" w:rsidR="00E75615" w:rsidRDefault="00E75615" w:rsidP="00E75615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Container for Floating Images.</w:t>
      </w:r>
    </w:p>
    <w:p w14:paraId="1F6ADC09" w14:textId="77777777" w:rsidR="001C1E55" w:rsidRDefault="001C1E55" w:rsidP="00E75615">
      <w:pPr>
        <w:shd w:val="clear" w:color="auto" w:fill="F2F2F2" w:themeFill="background1" w:themeFillShade="F2"/>
        <w:tabs>
          <w:tab w:val="left" w:pos="1701"/>
        </w:tabs>
      </w:pPr>
    </w:p>
    <w:p w14:paraId="2B287979" w14:textId="25D60AD9" w:rsidR="00E75615" w:rsidRDefault="00E75615" w:rsidP="00E75615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4AC8DE4A" w14:textId="0906A78A" w:rsidR="00E75615" w:rsidRPr="00E47CD3" w:rsidRDefault="00E75615" w:rsidP="00E756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FF547F">
        <w:rPr>
          <w:color w:val="76923C" w:themeColor="accent3" w:themeShade="BF"/>
          <w:sz w:val="20"/>
        </w:rPr>
        <w:t>&lt;</w:t>
      </w:r>
      <w:proofErr w:type="spellStart"/>
      <w:r>
        <w:rPr>
          <w:color w:val="76923C" w:themeColor="accent3" w:themeShade="BF"/>
          <w:sz w:val="20"/>
        </w:rPr>
        <w:t>FloatingImages</w:t>
      </w:r>
      <w:proofErr w:type="spellEnd"/>
      <w:r w:rsidRPr="00FF547F">
        <w:rPr>
          <w:color w:val="76923C" w:themeColor="accent3" w:themeShade="BF"/>
          <w:sz w:val="20"/>
        </w:rPr>
        <w:t>&gt;</w:t>
      </w:r>
    </w:p>
    <w:p w14:paraId="170493BA" w14:textId="77777777" w:rsidR="00E75615" w:rsidRDefault="00E75615" w:rsidP="00E75615">
      <w:pPr>
        <w:shd w:val="clear" w:color="auto" w:fill="F2F2F2" w:themeFill="background1" w:themeFillShade="F2"/>
        <w:tabs>
          <w:tab w:val="left" w:pos="1701"/>
        </w:tabs>
      </w:pPr>
    </w:p>
    <w:p w14:paraId="25A40E0E" w14:textId="175A67ED" w:rsidR="00E75615" w:rsidRDefault="00E75615" w:rsidP="00E75615"/>
    <w:p w14:paraId="4CE6C1C8" w14:textId="50CA7343" w:rsidR="0038242D" w:rsidRDefault="0038242D" w:rsidP="0038242D">
      <w:pPr>
        <w:pStyle w:val="Heading3"/>
      </w:pPr>
      <w:bookmarkStart w:id="77" w:name="_Toc67471513"/>
      <w:r>
        <w:t>&lt;</w:t>
      </w:r>
      <w:proofErr w:type="spellStart"/>
      <w:r>
        <w:t>FloatingImage</w:t>
      </w:r>
      <w:proofErr w:type="spellEnd"/>
      <w:r>
        <w:t>&gt;</w:t>
      </w:r>
      <w:bookmarkEnd w:id="77"/>
    </w:p>
    <w:p w14:paraId="4BA4EC33" w14:textId="28703107" w:rsidR="0038242D" w:rsidRDefault="0038242D" w:rsidP="0038242D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FloatingImage</w:t>
      </w:r>
      <w:proofErr w:type="spellEnd"/>
      <w:r>
        <w:t>&gt;</w:t>
      </w:r>
    </w:p>
    <w:p w14:paraId="11063281" w14:textId="77777777" w:rsidR="0038242D" w:rsidRDefault="0038242D" w:rsidP="0038242D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Multiple Allowed, Optional</w:t>
      </w:r>
    </w:p>
    <w:p w14:paraId="35CC2767" w14:textId="7A8F5687" w:rsidR="0038242D" w:rsidRDefault="0038242D" w:rsidP="0038242D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FloatingImages</w:t>
      </w:r>
      <w:proofErr w:type="spellEnd"/>
      <w:r>
        <w:t>&gt;</w:t>
      </w:r>
    </w:p>
    <w:p w14:paraId="74105828" w14:textId="085AFE2F" w:rsidR="0038242D" w:rsidRDefault="0038242D" w:rsidP="0038242D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 xml:space="preserve">Include an image on the page </w:t>
      </w:r>
      <w:r w:rsidR="00821278">
        <w:t>determined by type,</w:t>
      </w:r>
      <w:r>
        <w:t xml:space="preserve"> position</w:t>
      </w:r>
      <w:r w:rsidR="001C1E55">
        <w:t xml:space="preserve"> </w:t>
      </w:r>
      <w:r w:rsidR="00821278">
        <w:t>and multiplier to scale image</w:t>
      </w:r>
    </w:p>
    <w:p w14:paraId="580F1F3B" w14:textId="77777777" w:rsidR="00821278" w:rsidRDefault="00821278" w:rsidP="0038242D">
      <w:pPr>
        <w:shd w:val="clear" w:color="auto" w:fill="F2F2F2" w:themeFill="background1" w:themeFillShade="F2"/>
        <w:tabs>
          <w:tab w:val="left" w:pos="1701"/>
        </w:tabs>
      </w:pPr>
    </w:p>
    <w:p w14:paraId="3212EA26" w14:textId="6C0A9860" w:rsidR="0038242D" w:rsidRDefault="0038242D" w:rsidP="0038242D">
      <w:pPr>
        <w:shd w:val="clear" w:color="auto" w:fill="F2F2F2" w:themeFill="background1" w:themeFillShade="F2"/>
        <w:tabs>
          <w:tab w:val="left" w:pos="1701"/>
        </w:tabs>
      </w:pPr>
      <w:r>
        <w:t>Usage</w:t>
      </w:r>
      <w:r w:rsidR="001C1E55">
        <w:t xml:space="preserve"> (URI)</w:t>
      </w:r>
      <w:r>
        <w:t>:</w:t>
      </w:r>
      <w:r>
        <w:tab/>
      </w:r>
    </w:p>
    <w:p w14:paraId="1AAD71C6" w14:textId="46DF7143" w:rsidR="0038242D" w:rsidRPr="00E47CD3" w:rsidRDefault="0038242D" w:rsidP="00382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F13106">
        <w:rPr>
          <w:color w:val="76923C" w:themeColor="accent3" w:themeShade="BF"/>
          <w:sz w:val="20"/>
        </w:rPr>
        <w:t>&lt;</w:t>
      </w:r>
      <w:proofErr w:type="spellStart"/>
      <w:r>
        <w:rPr>
          <w:color w:val="76923C" w:themeColor="accent3" w:themeShade="BF"/>
          <w:sz w:val="20"/>
        </w:rPr>
        <w:t>FloatingImage</w:t>
      </w:r>
      <w:proofErr w:type="spellEnd"/>
      <w:r w:rsidRPr="00F13106">
        <w:rPr>
          <w:color w:val="76923C" w:themeColor="accent3" w:themeShade="BF"/>
          <w:sz w:val="20"/>
        </w:rPr>
        <w:t xml:space="preserve"> </w:t>
      </w:r>
      <w:r w:rsidR="00662AE1">
        <w:rPr>
          <w:color w:val="76923C" w:themeColor="accent3" w:themeShade="BF"/>
          <w:sz w:val="20"/>
        </w:rPr>
        <w:t>x=</w:t>
      </w:r>
      <w:r w:rsidR="00662AE1" w:rsidRPr="00F13106">
        <w:rPr>
          <w:color w:val="76923C" w:themeColor="accent3" w:themeShade="BF"/>
          <w:sz w:val="20"/>
        </w:rPr>
        <w:t>"</w:t>
      </w:r>
      <w:r w:rsidR="00662AE1">
        <w:rPr>
          <w:color w:val="76923C" w:themeColor="accent3" w:themeShade="BF"/>
          <w:sz w:val="20"/>
        </w:rPr>
        <w:t>10</w:t>
      </w:r>
      <w:r w:rsidR="00662AE1" w:rsidRPr="00F13106">
        <w:rPr>
          <w:color w:val="76923C" w:themeColor="accent3" w:themeShade="BF"/>
          <w:sz w:val="20"/>
        </w:rPr>
        <w:t>"</w:t>
      </w:r>
      <w:r w:rsidR="00662AE1">
        <w:rPr>
          <w:color w:val="76923C" w:themeColor="accent3" w:themeShade="BF"/>
          <w:sz w:val="20"/>
        </w:rPr>
        <w:t xml:space="preserve"> y=</w:t>
      </w:r>
      <w:r w:rsidR="00662AE1" w:rsidRPr="00F13106">
        <w:rPr>
          <w:color w:val="76923C" w:themeColor="accent3" w:themeShade="BF"/>
          <w:sz w:val="20"/>
        </w:rPr>
        <w:t>"</w:t>
      </w:r>
      <w:r w:rsidR="00662AE1">
        <w:rPr>
          <w:color w:val="76923C" w:themeColor="accent3" w:themeShade="BF"/>
          <w:sz w:val="20"/>
        </w:rPr>
        <w:t>50</w:t>
      </w:r>
      <w:r w:rsidR="00662AE1" w:rsidRPr="00F13106">
        <w:rPr>
          <w:color w:val="76923C" w:themeColor="accent3" w:themeShade="BF"/>
          <w:sz w:val="20"/>
        </w:rPr>
        <w:t>"</w:t>
      </w:r>
      <w:r w:rsidR="00662AE1">
        <w:rPr>
          <w:color w:val="76923C" w:themeColor="accent3" w:themeShade="BF"/>
          <w:sz w:val="20"/>
        </w:rPr>
        <w:t xml:space="preserve"> multiplier=</w:t>
      </w:r>
      <w:r w:rsidR="00662AE1" w:rsidRPr="00F13106">
        <w:rPr>
          <w:color w:val="76923C" w:themeColor="accent3" w:themeShade="BF"/>
          <w:sz w:val="20"/>
        </w:rPr>
        <w:t>"</w:t>
      </w:r>
      <w:r w:rsidR="00662AE1">
        <w:rPr>
          <w:color w:val="76923C" w:themeColor="accent3" w:themeShade="BF"/>
          <w:sz w:val="20"/>
        </w:rPr>
        <w:t>0.5</w:t>
      </w:r>
      <w:r w:rsidR="00662AE1" w:rsidRPr="00F13106">
        <w:rPr>
          <w:color w:val="76923C" w:themeColor="accent3" w:themeShade="BF"/>
          <w:sz w:val="20"/>
        </w:rPr>
        <w:t>"</w:t>
      </w:r>
      <w:r w:rsidRPr="00F13106">
        <w:rPr>
          <w:color w:val="76923C" w:themeColor="accent3" w:themeShade="BF"/>
          <w:sz w:val="20"/>
        </w:rPr>
        <w:t xml:space="preserve"> type="</w:t>
      </w:r>
      <w:r w:rsidR="00662AE1">
        <w:rPr>
          <w:color w:val="76923C" w:themeColor="accent3" w:themeShade="BF"/>
          <w:sz w:val="20"/>
        </w:rPr>
        <w:t>URI</w:t>
      </w:r>
      <w:r w:rsidRPr="00F13106">
        <w:rPr>
          <w:color w:val="76923C" w:themeColor="accent3" w:themeShade="BF"/>
          <w:sz w:val="20"/>
        </w:rPr>
        <w:t>"&gt;</w:t>
      </w:r>
    </w:p>
    <w:p w14:paraId="26C19364" w14:textId="77777777" w:rsidR="001C1E55" w:rsidRDefault="001C1E55" w:rsidP="00A102FE">
      <w:pPr>
        <w:shd w:val="clear" w:color="auto" w:fill="F2F2F2" w:themeFill="background1" w:themeFillShade="F2"/>
        <w:tabs>
          <w:tab w:val="left" w:pos="1701"/>
        </w:tabs>
      </w:pPr>
    </w:p>
    <w:p w14:paraId="78A5A4C5" w14:textId="393D866E" w:rsidR="00A102FE" w:rsidRDefault="00A102FE" w:rsidP="00A102FE">
      <w:pPr>
        <w:shd w:val="clear" w:color="auto" w:fill="F2F2F2" w:themeFill="background1" w:themeFillShade="F2"/>
        <w:tabs>
          <w:tab w:val="left" w:pos="1701"/>
        </w:tabs>
      </w:pPr>
      <w:r>
        <w:t>Usage</w:t>
      </w:r>
      <w:r w:rsidR="001C1E55">
        <w:t xml:space="preserve"> (FILE)</w:t>
      </w:r>
      <w:r>
        <w:t>:</w:t>
      </w:r>
      <w:r>
        <w:tab/>
      </w:r>
    </w:p>
    <w:p w14:paraId="05AF1521" w14:textId="3714C1D1" w:rsidR="00A102FE" w:rsidRPr="00E47CD3" w:rsidRDefault="00A102FE" w:rsidP="00A102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F13106">
        <w:rPr>
          <w:color w:val="76923C" w:themeColor="accent3" w:themeShade="BF"/>
          <w:sz w:val="20"/>
        </w:rPr>
        <w:t>&lt;</w:t>
      </w:r>
      <w:proofErr w:type="spellStart"/>
      <w:r>
        <w:rPr>
          <w:color w:val="76923C" w:themeColor="accent3" w:themeShade="BF"/>
          <w:sz w:val="20"/>
        </w:rPr>
        <w:t>FloatingImage</w:t>
      </w:r>
      <w:proofErr w:type="spellEnd"/>
      <w:r w:rsidRPr="00F13106">
        <w:rPr>
          <w:color w:val="76923C" w:themeColor="accent3" w:themeShade="BF"/>
          <w:sz w:val="20"/>
        </w:rPr>
        <w:t xml:space="preserve"> </w:t>
      </w:r>
      <w:r>
        <w:rPr>
          <w:color w:val="76923C" w:themeColor="accent3" w:themeShade="BF"/>
          <w:sz w:val="20"/>
        </w:rPr>
        <w:t>x=</w:t>
      </w:r>
      <w:r w:rsidRPr="00F13106">
        <w:rPr>
          <w:color w:val="76923C" w:themeColor="accent3" w:themeShade="BF"/>
          <w:sz w:val="20"/>
        </w:rPr>
        <w:t>"</w:t>
      </w:r>
      <w:r>
        <w:rPr>
          <w:color w:val="76923C" w:themeColor="accent3" w:themeShade="BF"/>
          <w:sz w:val="20"/>
        </w:rPr>
        <w:t>10</w:t>
      </w:r>
      <w:r w:rsidRPr="00F13106">
        <w:rPr>
          <w:color w:val="76923C" w:themeColor="accent3" w:themeShade="BF"/>
          <w:sz w:val="20"/>
        </w:rPr>
        <w:t>"</w:t>
      </w:r>
      <w:r>
        <w:rPr>
          <w:color w:val="76923C" w:themeColor="accent3" w:themeShade="BF"/>
          <w:sz w:val="20"/>
        </w:rPr>
        <w:t xml:space="preserve"> y=</w:t>
      </w:r>
      <w:r w:rsidRPr="00F13106">
        <w:rPr>
          <w:color w:val="76923C" w:themeColor="accent3" w:themeShade="BF"/>
          <w:sz w:val="20"/>
        </w:rPr>
        <w:t>"</w:t>
      </w:r>
      <w:r>
        <w:rPr>
          <w:color w:val="76923C" w:themeColor="accent3" w:themeShade="BF"/>
          <w:sz w:val="20"/>
        </w:rPr>
        <w:t>50</w:t>
      </w:r>
      <w:r w:rsidRPr="00F13106">
        <w:rPr>
          <w:color w:val="76923C" w:themeColor="accent3" w:themeShade="BF"/>
          <w:sz w:val="20"/>
        </w:rPr>
        <w:t>"</w:t>
      </w:r>
      <w:r>
        <w:rPr>
          <w:color w:val="76923C" w:themeColor="accent3" w:themeShade="BF"/>
          <w:sz w:val="20"/>
        </w:rPr>
        <w:t xml:space="preserve"> multiplier=</w:t>
      </w:r>
      <w:r w:rsidRPr="00F13106">
        <w:rPr>
          <w:color w:val="76923C" w:themeColor="accent3" w:themeShade="BF"/>
          <w:sz w:val="20"/>
        </w:rPr>
        <w:t>"</w:t>
      </w:r>
      <w:r>
        <w:rPr>
          <w:color w:val="76923C" w:themeColor="accent3" w:themeShade="BF"/>
          <w:sz w:val="20"/>
        </w:rPr>
        <w:t>0.5</w:t>
      </w:r>
      <w:r w:rsidRPr="00F13106">
        <w:rPr>
          <w:color w:val="76923C" w:themeColor="accent3" w:themeShade="BF"/>
          <w:sz w:val="20"/>
        </w:rPr>
        <w:t>" type="</w:t>
      </w:r>
      <w:r>
        <w:rPr>
          <w:color w:val="76923C" w:themeColor="accent3" w:themeShade="BF"/>
          <w:sz w:val="20"/>
        </w:rPr>
        <w:t>FILE</w:t>
      </w:r>
      <w:r w:rsidRPr="00F13106">
        <w:rPr>
          <w:color w:val="76923C" w:themeColor="accent3" w:themeShade="BF"/>
          <w:sz w:val="20"/>
        </w:rPr>
        <w:t>"</w:t>
      </w:r>
      <w:r>
        <w:rPr>
          <w:color w:val="76923C" w:themeColor="accent3" w:themeShade="BF"/>
          <w:sz w:val="20"/>
        </w:rPr>
        <w:t xml:space="preserve"> file=</w:t>
      </w:r>
      <w:r w:rsidRPr="00F13106">
        <w:rPr>
          <w:color w:val="76923C" w:themeColor="accent3" w:themeShade="BF"/>
          <w:sz w:val="20"/>
        </w:rPr>
        <w:t>"</w:t>
      </w:r>
      <w:r>
        <w:rPr>
          <w:color w:val="76923C" w:themeColor="accent3" w:themeShade="BF"/>
          <w:sz w:val="20"/>
        </w:rPr>
        <w:t>/path/</w:t>
      </w:r>
      <w:proofErr w:type="spellStart"/>
      <w:r>
        <w:rPr>
          <w:color w:val="76923C" w:themeColor="accent3" w:themeShade="BF"/>
          <w:sz w:val="20"/>
        </w:rPr>
        <w:t>filename.ext</w:t>
      </w:r>
      <w:proofErr w:type="spellEnd"/>
      <w:r w:rsidRPr="00F13106">
        <w:rPr>
          <w:color w:val="76923C" w:themeColor="accent3" w:themeShade="BF"/>
          <w:sz w:val="20"/>
        </w:rPr>
        <w:t>"&gt;</w:t>
      </w:r>
    </w:p>
    <w:p w14:paraId="0AF274BA" w14:textId="77777777" w:rsidR="0038242D" w:rsidRDefault="0038242D" w:rsidP="0038242D">
      <w:pPr>
        <w:shd w:val="clear" w:color="auto" w:fill="F2F2F2" w:themeFill="background1" w:themeFillShade="F2"/>
        <w:tabs>
          <w:tab w:val="left" w:pos="1701"/>
        </w:tabs>
      </w:pPr>
    </w:p>
    <w:p w14:paraId="1274B51A" w14:textId="77777777" w:rsidR="0038242D" w:rsidRDefault="0038242D" w:rsidP="0038242D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3DB7BACA" w14:textId="7A154A9C" w:rsidR="00662AE1" w:rsidRDefault="00662AE1" w:rsidP="0038242D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x</w:t>
      </w:r>
      <w:proofErr w:type="gramEnd"/>
      <w:r w:rsidR="0038242D">
        <w:tab/>
      </w:r>
      <w:r w:rsidR="003B2199">
        <w:t xml:space="preserve">Position in mm </w:t>
      </w:r>
      <w:r w:rsidR="00FC41D1">
        <w:t xml:space="preserve">across the </w:t>
      </w:r>
      <w:r w:rsidR="003B2199">
        <w:t>page</w:t>
      </w:r>
      <w:r w:rsidR="00FC41D1">
        <w:t xml:space="preserve"> from the left-hand edge</w:t>
      </w:r>
      <w:r w:rsidR="003B2199">
        <w:t>.</w:t>
      </w:r>
    </w:p>
    <w:p w14:paraId="73C507EE" w14:textId="7EB6830D" w:rsidR="00662AE1" w:rsidRDefault="00662AE1" w:rsidP="0038242D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662AE1">
        <w:rPr>
          <w:b/>
          <w:bCs/>
        </w:rPr>
        <w:t>y</w:t>
      </w:r>
      <w:proofErr w:type="gramEnd"/>
      <w:r>
        <w:tab/>
      </w:r>
      <w:r w:rsidR="00FC41D1">
        <w:t>Position in mm down the page from the top edge.</w:t>
      </w:r>
    </w:p>
    <w:p w14:paraId="22545C65" w14:textId="1DDC3218" w:rsidR="0038242D" w:rsidRDefault="00662AE1" w:rsidP="0038242D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662AE1">
        <w:rPr>
          <w:b/>
          <w:bCs/>
        </w:rPr>
        <w:t>multiplier</w:t>
      </w:r>
      <w:proofErr w:type="gramEnd"/>
      <w:r>
        <w:tab/>
      </w:r>
      <w:r w:rsidR="0038242D">
        <w:t>value to scale the image size by</w:t>
      </w:r>
    </w:p>
    <w:p w14:paraId="19696024" w14:textId="63023B29" w:rsidR="0038242D" w:rsidRDefault="0038242D" w:rsidP="0038242D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CC46EA">
        <w:rPr>
          <w:b/>
        </w:rPr>
        <w:t>type</w:t>
      </w:r>
      <w:proofErr w:type="gramEnd"/>
      <w:r>
        <w:tab/>
      </w:r>
      <w:r w:rsidRPr="00CC46EA">
        <w:t xml:space="preserve">one of </w:t>
      </w:r>
      <w:r w:rsidR="00662AE1">
        <w:rPr>
          <w:b/>
        </w:rPr>
        <w:t>FILE</w:t>
      </w:r>
      <w:r w:rsidRPr="00CC46EA">
        <w:t xml:space="preserve"> or </w:t>
      </w:r>
      <w:r w:rsidR="00662AE1">
        <w:rPr>
          <w:b/>
        </w:rPr>
        <w:t>URI</w:t>
      </w:r>
    </w:p>
    <w:p w14:paraId="7A9A098F" w14:textId="6D9AB639" w:rsidR="0038242D" w:rsidRPr="003A5917" w:rsidRDefault="003A5917" w:rsidP="0038242D">
      <w:pPr>
        <w:shd w:val="clear" w:color="auto" w:fill="F2F2F2" w:themeFill="background1" w:themeFillShade="F2"/>
        <w:tabs>
          <w:tab w:val="left" w:pos="1701"/>
        </w:tabs>
      </w:pPr>
      <w:r w:rsidRPr="003A5917">
        <w:rPr>
          <w:b/>
          <w:bCs/>
        </w:rPr>
        <w:t>file</w:t>
      </w:r>
      <w:r w:rsidRPr="003A5917">
        <w:rPr>
          <w:b/>
          <w:bCs/>
        </w:rPr>
        <w:tab/>
      </w:r>
      <w:r w:rsidRPr="003A5917">
        <w:t xml:space="preserve">If </w:t>
      </w:r>
      <w:r w:rsidRPr="0067296F">
        <w:rPr>
          <w:b/>
          <w:bCs/>
        </w:rPr>
        <w:t>type=”FILE”</w:t>
      </w:r>
      <w:r>
        <w:t>, the local path and filename to the image</w:t>
      </w:r>
    </w:p>
    <w:p w14:paraId="6D9FCD25" w14:textId="77777777" w:rsidR="003A5917" w:rsidRDefault="003A5917" w:rsidP="0038242D">
      <w:pPr>
        <w:shd w:val="clear" w:color="auto" w:fill="F2F2F2" w:themeFill="background1" w:themeFillShade="F2"/>
        <w:tabs>
          <w:tab w:val="left" w:pos="1701"/>
        </w:tabs>
      </w:pPr>
    </w:p>
    <w:p w14:paraId="333002F6" w14:textId="77777777" w:rsidR="0038242D" w:rsidRDefault="0038242D" w:rsidP="0038242D"/>
    <w:p w14:paraId="53EE5A21" w14:textId="77777777" w:rsidR="0038242D" w:rsidRDefault="0038242D" w:rsidP="0038242D">
      <w:pPr>
        <w:pStyle w:val="Heading3"/>
      </w:pPr>
      <w:bookmarkStart w:id="78" w:name="_Toc67471514"/>
      <w:r>
        <w:t>&lt;URI&gt;</w:t>
      </w:r>
      <w:bookmarkEnd w:id="78"/>
    </w:p>
    <w:p w14:paraId="7A0477C1" w14:textId="77777777" w:rsidR="0038242D" w:rsidRDefault="0038242D" w:rsidP="0038242D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&lt;URI&gt;</w:t>
      </w:r>
    </w:p>
    <w:p w14:paraId="18732A2A" w14:textId="77777777" w:rsidR="0038242D" w:rsidRDefault="0038242D" w:rsidP="0038242D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only, Required</w:t>
      </w:r>
    </w:p>
    <w:p w14:paraId="15255B43" w14:textId="6F90EB33" w:rsidR="0038242D" w:rsidRDefault="0038242D" w:rsidP="0038242D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 w:rsidR="006307A4">
        <w:t>Floating</w:t>
      </w:r>
      <w:r>
        <w:t>Image</w:t>
      </w:r>
      <w:proofErr w:type="spellEnd"/>
      <w:r>
        <w:t>&gt;</w:t>
      </w:r>
    </w:p>
    <w:p w14:paraId="552AD030" w14:textId="1BC16675" w:rsidR="0038242D" w:rsidRDefault="0038242D" w:rsidP="0038242D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 xml:space="preserve">URI to the web service supplying the </w:t>
      </w:r>
      <w:r w:rsidR="006307A4">
        <w:t>floating</w:t>
      </w:r>
      <w:r>
        <w:t xml:space="preserve"> image.</w:t>
      </w:r>
    </w:p>
    <w:p w14:paraId="382ACB63" w14:textId="77777777" w:rsidR="001C1E55" w:rsidRDefault="001C1E55" w:rsidP="0038242D">
      <w:pPr>
        <w:shd w:val="clear" w:color="auto" w:fill="F2F2F2" w:themeFill="background1" w:themeFillShade="F2"/>
        <w:tabs>
          <w:tab w:val="left" w:pos="1701"/>
        </w:tabs>
      </w:pPr>
    </w:p>
    <w:p w14:paraId="668199C7" w14:textId="6187F765" w:rsidR="0038242D" w:rsidRDefault="0038242D" w:rsidP="0038242D">
      <w:pPr>
        <w:shd w:val="clear" w:color="auto" w:fill="F2F2F2" w:themeFill="background1" w:themeFillShade="F2"/>
        <w:tabs>
          <w:tab w:val="left" w:pos="1701"/>
        </w:tabs>
      </w:pPr>
      <w:r>
        <w:t>Usage:</w:t>
      </w:r>
    </w:p>
    <w:p w14:paraId="20B39CCF" w14:textId="2BDC249C" w:rsidR="0038242D" w:rsidRPr="00E47CD3" w:rsidRDefault="0038242D" w:rsidP="00382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D41D08">
        <w:rPr>
          <w:color w:val="76923C" w:themeColor="accent3" w:themeShade="BF"/>
          <w:sz w:val="20"/>
        </w:rPr>
        <w:lastRenderedPageBreak/>
        <w:t xml:space="preserve">&lt;URI </w:t>
      </w:r>
      <w:proofErr w:type="spellStart"/>
      <w:r w:rsidRPr="00D41D08">
        <w:rPr>
          <w:color w:val="76923C" w:themeColor="accent3" w:themeShade="BF"/>
          <w:sz w:val="20"/>
        </w:rPr>
        <w:t>useProxy</w:t>
      </w:r>
      <w:proofErr w:type="spellEnd"/>
      <w:r w:rsidRPr="00D41D08">
        <w:rPr>
          <w:color w:val="76923C" w:themeColor="accent3" w:themeShade="BF"/>
          <w:sz w:val="20"/>
        </w:rPr>
        <w:t>="False"&gt;&lt;![CDATA[https://</w:t>
      </w:r>
      <w:r w:rsidR="00550EDE">
        <w:rPr>
          <w:color w:val="76923C" w:themeColor="accent3" w:themeShade="BF"/>
          <w:sz w:val="20"/>
        </w:rPr>
        <w:t>domain/path</w:t>
      </w:r>
      <w:r w:rsidR="006307A4">
        <w:rPr>
          <w:color w:val="76923C" w:themeColor="accent3" w:themeShade="BF"/>
          <w:sz w:val="20"/>
        </w:rPr>
        <w:t>/image.png</w:t>
      </w:r>
      <w:r w:rsidRPr="00D41D08">
        <w:rPr>
          <w:color w:val="76923C" w:themeColor="accent3" w:themeShade="BF"/>
          <w:sz w:val="20"/>
        </w:rPr>
        <w:t>]]&gt;&lt;/URI&gt;</w:t>
      </w:r>
    </w:p>
    <w:p w14:paraId="259377EF" w14:textId="4248D4A0" w:rsidR="0038242D" w:rsidRDefault="0038242D" w:rsidP="0038242D">
      <w:pPr>
        <w:shd w:val="clear" w:color="auto" w:fill="F2F2F2" w:themeFill="background1" w:themeFillShade="F2"/>
        <w:tabs>
          <w:tab w:val="left" w:pos="1701"/>
        </w:tabs>
      </w:pPr>
    </w:p>
    <w:p w14:paraId="0251B8FB" w14:textId="1AD93DB0" w:rsidR="0038242D" w:rsidRDefault="0038242D" w:rsidP="00E75615"/>
    <w:p w14:paraId="1B203DFD" w14:textId="77777777" w:rsidR="006307A4" w:rsidRDefault="006307A4" w:rsidP="00E75615"/>
    <w:p w14:paraId="3E913815" w14:textId="21BBED81" w:rsidR="00E75615" w:rsidRDefault="00E75615">
      <w:pPr>
        <w:rPr>
          <w:rFonts w:ascii="Segoe UI Black" w:hAnsi="Segoe UI Black"/>
          <w:b/>
          <w:bCs/>
          <w:sz w:val="28"/>
          <w:szCs w:val="26"/>
        </w:rPr>
      </w:pPr>
      <w:r>
        <w:rPr>
          <w:rFonts w:ascii="Segoe UI Black" w:hAnsi="Segoe UI Black"/>
          <w:b/>
          <w:bCs/>
          <w:sz w:val="28"/>
          <w:szCs w:val="26"/>
        </w:rPr>
        <w:br w:type="page"/>
      </w:r>
    </w:p>
    <w:p w14:paraId="062F0C57" w14:textId="77777777" w:rsidR="009949A4" w:rsidRDefault="009949A4" w:rsidP="009949A4">
      <w:pPr>
        <w:pStyle w:val="Heading2"/>
      </w:pPr>
      <w:bookmarkStart w:id="79" w:name="_Toc67471515"/>
      <w:r>
        <w:lastRenderedPageBreak/>
        <w:t xml:space="preserve">Page </w:t>
      </w:r>
      <w:r w:rsidR="001935AC">
        <w:t>&gt;</w:t>
      </w:r>
      <w:r>
        <w:t xml:space="preserve"> Report </w:t>
      </w:r>
      <w:r w:rsidR="001935AC">
        <w:t>Pages &gt;</w:t>
      </w:r>
      <w:r>
        <w:t xml:space="preserve"> Data Tables</w:t>
      </w:r>
      <w:bookmarkEnd w:id="79"/>
    </w:p>
    <w:p w14:paraId="55F92046" w14:textId="77777777" w:rsidR="009949A4" w:rsidRDefault="009949A4" w:rsidP="0097346E"/>
    <w:p w14:paraId="5157FFE2" w14:textId="77777777" w:rsidR="001B3BA8" w:rsidRDefault="001B3BA8" w:rsidP="001B3BA8">
      <w:pPr>
        <w:pStyle w:val="Heading3"/>
      </w:pPr>
      <w:bookmarkStart w:id="80" w:name="_Toc67471516"/>
      <w:r>
        <w:t>&lt;</w:t>
      </w:r>
      <w:proofErr w:type="spellStart"/>
      <w:r>
        <w:t>DataTables</w:t>
      </w:r>
      <w:proofErr w:type="spellEnd"/>
      <w:r>
        <w:t>&gt;</w:t>
      </w:r>
      <w:bookmarkEnd w:id="80"/>
    </w:p>
    <w:p w14:paraId="380074DE" w14:textId="77777777" w:rsidR="0050446B" w:rsidRDefault="0050446B" w:rsidP="0050446B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DataTables</w:t>
      </w:r>
      <w:proofErr w:type="spellEnd"/>
      <w:r>
        <w:t>&gt;</w:t>
      </w:r>
    </w:p>
    <w:p w14:paraId="0490347B" w14:textId="77777777" w:rsidR="0050446B" w:rsidRDefault="0050446B" w:rsidP="0050446B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only, Optional</w:t>
      </w:r>
    </w:p>
    <w:p w14:paraId="2B39FF44" w14:textId="77777777" w:rsidR="0050446B" w:rsidRDefault="0050446B" w:rsidP="0050446B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&lt;Page&gt;</w:t>
      </w:r>
    </w:p>
    <w:p w14:paraId="6B02B076" w14:textId="77777777" w:rsidR="0050446B" w:rsidRDefault="0050446B" w:rsidP="0050446B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Container for Data Tables.</w:t>
      </w:r>
    </w:p>
    <w:p w14:paraId="61389A1F" w14:textId="77777777" w:rsidR="0050446B" w:rsidRDefault="0050446B" w:rsidP="0050446B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537D8FD2" w14:textId="77777777" w:rsidR="0050446B" w:rsidRPr="00E47CD3" w:rsidRDefault="0050446B" w:rsidP="005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FF547F">
        <w:rPr>
          <w:color w:val="76923C" w:themeColor="accent3" w:themeShade="BF"/>
          <w:sz w:val="20"/>
        </w:rPr>
        <w:t>&lt;</w:t>
      </w:r>
      <w:proofErr w:type="spellStart"/>
      <w:r>
        <w:rPr>
          <w:color w:val="76923C" w:themeColor="accent3" w:themeShade="BF"/>
          <w:sz w:val="20"/>
        </w:rPr>
        <w:t>DataTables</w:t>
      </w:r>
      <w:proofErr w:type="spellEnd"/>
      <w:r w:rsidRPr="00FF547F">
        <w:rPr>
          <w:color w:val="76923C" w:themeColor="accent3" w:themeShade="BF"/>
          <w:sz w:val="20"/>
        </w:rPr>
        <w:t>&gt;</w:t>
      </w:r>
    </w:p>
    <w:p w14:paraId="13034F19" w14:textId="77777777" w:rsidR="0050446B" w:rsidRDefault="0050446B" w:rsidP="0050446B">
      <w:pPr>
        <w:shd w:val="clear" w:color="auto" w:fill="F2F2F2" w:themeFill="background1" w:themeFillShade="F2"/>
        <w:tabs>
          <w:tab w:val="left" w:pos="1701"/>
        </w:tabs>
      </w:pPr>
    </w:p>
    <w:p w14:paraId="00FE2377" w14:textId="77777777" w:rsidR="001A7AD9" w:rsidRDefault="001A7AD9" w:rsidP="0097346E"/>
    <w:p w14:paraId="30A3343E" w14:textId="77777777" w:rsidR="001B3BA8" w:rsidRDefault="001B3BA8" w:rsidP="001B3BA8">
      <w:pPr>
        <w:pStyle w:val="Heading3"/>
      </w:pPr>
      <w:bookmarkStart w:id="81" w:name="_Toc67471517"/>
      <w:r>
        <w:t>&lt;</w:t>
      </w:r>
      <w:proofErr w:type="spellStart"/>
      <w:r>
        <w:t>SQLDataTable</w:t>
      </w:r>
      <w:proofErr w:type="spellEnd"/>
      <w:r>
        <w:t>&gt;</w:t>
      </w:r>
      <w:bookmarkEnd w:id="81"/>
    </w:p>
    <w:p w14:paraId="00180838" w14:textId="77777777" w:rsidR="0050446B" w:rsidRDefault="0050446B" w:rsidP="0050446B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SQLDataTable</w:t>
      </w:r>
      <w:proofErr w:type="spellEnd"/>
      <w:r>
        <w:t>&gt;</w:t>
      </w:r>
    </w:p>
    <w:p w14:paraId="34FFF538" w14:textId="77777777" w:rsidR="0050446B" w:rsidRDefault="0050446B" w:rsidP="0050446B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Multiple allowed, Optional</w:t>
      </w:r>
    </w:p>
    <w:p w14:paraId="5A6F2F43" w14:textId="77777777" w:rsidR="0050446B" w:rsidRDefault="0050446B" w:rsidP="0050446B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DataTables</w:t>
      </w:r>
      <w:proofErr w:type="spellEnd"/>
      <w:r>
        <w:t>&gt;</w:t>
      </w:r>
    </w:p>
    <w:p w14:paraId="7674F8DD" w14:textId="77777777" w:rsidR="0050446B" w:rsidRDefault="0050446B" w:rsidP="0050446B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Data table defined by SQL Statement.</w:t>
      </w:r>
    </w:p>
    <w:p w14:paraId="007C1E71" w14:textId="77777777" w:rsidR="0050446B" w:rsidRDefault="0050446B" w:rsidP="0050446B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34A874BF" w14:textId="77777777" w:rsidR="0050446B" w:rsidRPr="00E47CD3" w:rsidRDefault="0050446B" w:rsidP="005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50446B">
        <w:rPr>
          <w:color w:val="76923C" w:themeColor="accent3" w:themeShade="BF"/>
          <w:sz w:val="20"/>
        </w:rPr>
        <w:t>&lt;</w:t>
      </w:r>
      <w:proofErr w:type="spellStart"/>
      <w:r w:rsidRPr="0050446B">
        <w:rPr>
          <w:color w:val="76923C" w:themeColor="accent3" w:themeShade="BF"/>
          <w:sz w:val="20"/>
        </w:rPr>
        <w:t>SQLDataTable</w:t>
      </w:r>
      <w:proofErr w:type="spellEnd"/>
      <w:r w:rsidRPr="0050446B">
        <w:rPr>
          <w:color w:val="76923C" w:themeColor="accent3" w:themeShade="BF"/>
          <w:sz w:val="20"/>
        </w:rPr>
        <w:t xml:space="preserve"> caption="LINZ Primary Land Parcel Information" </w:t>
      </w:r>
      <w:proofErr w:type="spellStart"/>
      <w:r w:rsidRPr="0050446B">
        <w:rPr>
          <w:color w:val="76923C" w:themeColor="accent3" w:themeShade="BF"/>
          <w:sz w:val="20"/>
        </w:rPr>
        <w:t>nodata</w:t>
      </w:r>
      <w:proofErr w:type="spellEnd"/>
      <w:r w:rsidRPr="0050446B">
        <w:rPr>
          <w:color w:val="76923C" w:themeColor="accent3" w:themeShade="BF"/>
          <w:sz w:val="20"/>
        </w:rPr>
        <w:t>="No Information available" description="PostGIS Test"&gt;</w:t>
      </w:r>
    </w:p>
    <w:p w14:paraId="3D9396DC" w14:textId="77777777" w:rsidR="0050446B" w:rsidRDefault="0050446B" w:rsidP="0050446B">
      <w:pPr>
        <w:shd w:val="clear" w:color="auto" w:fill="F2F2F2" w:themeFill="background1" w:themeFillShade="F2"/>
        <w:tabs>
          <w:tab w:val="left" w:pos="1701"/>
        </w:tabs>
      </w:pPr>
    </w:p>
    <w:p w14:paraId="620F423C" w14:textId="77777777" w:rsidR="0050446B" w:rsidRDefault="0050446B" w:rsidP="0050446B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7E6CE4E4" w14:textId="77777777" w:rsidR="0050446B" w:rsidRDefault="0050446B" w:rsidP="0050446B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caption</w:t>
      </w:r>
      <w:proofErr w:type="gramEnd"/>
      <w:r>
        <w:tab/>
      </w:r>
      <w:proofErr w:type="spellStart"/>
      <w:r w:rsidR="00F211CB">
        <w:t>Caption</w:t>
      </w:r>
      <w:proofErr w:type="spellEnd"/>
      <w:r w:rsidR="00F211CB">
        <w:t xml:space="preserve"> text for the data table</w:t>
      </w:r>
    </w:p>
    <w:p w14:paraId="3295EAA7" w14:textId="77777777" w:rsidR="0050446B" w:rsidRDefault="0050446B" w:rsidP="0050446B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>
        <w:rPr>
          <w:b/>
        </w:rPr>
        <w:t>nodata</w:t>
      </w:r>
      <w:proofErr w:type="spellEnd"/>
      <w:proofErr w:type="gramEnd"/>
      <w:r>
        <w:tab/>
      </w:r>
      <w:r w:rsidR="00F211CB">
        <w:t>Text to display if no data returned</w:t>
      </w:r>
    </w:p>
    <w:p w14:paraId="3C57CAD5" w14:textId="77777777" w:rsidR="0050446B" w:rsidRDefault="0050446B" w:rsidP="0050446B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50446B">
        <w:rPr>
          <w:b/>
        </w:rPr>
        <w:t>description</w:t>
      </w:r>
      <w:proofErr w:type="gramEnd"/>
      <w:r>
        <w:tab/>
      </w:r>
      <w:proofErr w:type="spellStart"/>
      <w:r w:rsidR="00F211CB">
        <w:t>Description</w:t>
      </w:r>
      <w:proofErr w:type="spellEnd"/>
      <w:r w:rsidR="00F211CB">
        <w:t xml:space="preserve"> text for the data table</w:t>
      </w:r>
    </w:p>
    <w:p w14:paraId="0F0D0FC5" w14:textId="77777777" w:rsidR="0050446B" w:rsidRDefault="0050446B" w:rsidP="0050446B">
      <w:pPr>
        <w:shd w:val="clear" w:color="auto" w:fill="F2F2F2" w:themeFill="background1" w:themeFillShade="F2"/>
        <w:tabs>
          <w:tab w:val="left" w:pos="1701"/>
        </w:tabs>
      </w:pPr>
    </w:p>
    <w:p w14:paraId="0322A980" w14:textId="77777777" w:rsidR="001A7AD9" w:rsidRDefault="001A7AD9" w:rsidP="0097346E"/>
    <w:p w14:paraId="63CD3810" w14:textId="77777777" w:rsidR="001A7AD9" w:rsidRDefault="001B3BA8" w:rsidP="001B3BA8">
      <w:pPr>
        <w:pStyle w:val="Heading3"/>
      </w:pPr>
      <w:bookmarkStart w:id="82" w:name="_Toc67471518"/>
      <w:r>
        <w:t>&lt;SQL&gt;</w:t>
      </w:r>
      <w:bookmarkEnd w:id="82"/>
    </w:p>
    <w:p w14:paraId="52ECB03B" w14:textId="77777777" w:rsidR="00B5462B" w:rsidRDefault="00B5462B" w:rsidP="00B5462B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&lt;SQL&gt;</w:t>
      </w:r>
    </w:p>
    <w:p w14:paraId="5D319FEC" w14:textId="77777777" w:rsidR="00B5462B" w:rsidRDefault="00B5462B" w:rsidP="00B5462B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</w:p>
    <w:p w14:paraId="53D10E6E" w14:textId="77777777" w:rsidR="00B5462B" w:rsidRDefault="00B5462B" w:rsidP="00B5462B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SQLDataTable</w:t>
      </w:r>
      <w:proofErr w:type="spellEnd"/>
      <w:r>
        <w:t>&gt;</w:t>
      </w:r>
    </w:p>
    <w:p w14:paraId="162368CE" w14:textId="77777777" w:rsidR="00B5462B" w:rsidRDefault="00B5462B" w:rsidP="00B5462B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SQL statement returning data.</w:t>
      </w:r>
    </w:p>
    <w:p w14:paraId="67786E51" w14:textId="77777777" w:rsidR="00B5462B" w:rsidRDefault="00B5462B" w:rsidP="00B5462B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122CFE35" w14:textId="77777777" w:rsidR="00B5462B" w:rsidRPr="00B5462B" w:rsidRDefault="00B5462B" w:rsidP="00B546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B5462B">
        <w:rPr>
          <w:color w:val="76923C" w:themeColor="accent3" w:themeShade="BF"/>
          <w:sz w:val="20"/>
        </w:rPr>
        <w:t>&lt;SQL connection="</w:t>
      </w:r>
      <w:proofErr w:type="spellStart"/>
      <w:r w:rsidRPr="00B5462B">
        <w:rPr>
          <w:color w:val="76923C" w:themeColor="accent3" w:themeShade="BF"/>
          <w:sz w:val="20"/>
        </w:rPr>
        <w:t>pgLINZodbc</w:t>
      </w:r>
      <w:proofErr w:type="spellEnd"/>
      <w:r w:rsidRPr="00B5462B">
        <w:rPr>
          <w:color w:val="76923C" w:themeColor="accent3" w:themeShade="BF"/>
          <w:sz w:val="20"/>
        </w:rPr>
        <w:t xml:space="preserve">" </w:t>
      </w:r>
      <w:proofErr w:type="spellStart"/>
      <w:r w:rsidRPr="00B5462B">
        <w:rPr>
          <w:color w:val="76923C" w:themeColor="accent3" w:themeShade="BF"/>
          <w:sz w:val="20"/>
        </w:rPr>
        <w:t>colwidths</w:t>
      </w:r>
      <w:proofErr w:type="spellEnd"/>
      <w:r w:rsidRPr="00B5462B">
        <w:rPr>
          <w:color w:val="76923C" w:themeColor="accent3" w:themeShade="BF"/>
          <w:sz w:val="20"/>
        </w:rPr>
        <w:t>="20</w:t>
      </w:r>
      <w:proofErr w:type="gramStart"/>
      <w:r w:rsidRPr="00B5462B">
        <w:rPr>
          <w:color w:val="76923C" w:themeColor="accent3" w:themeShade="BF"/>
          <w:sz w:val="20"/>
        </w:rPr>
        <w:t>,80</w:t>
      </w:r>
      <w:proofErr w:type="gramEnd"/>
      <w:r w:rsidRPr="00B5462B">
        <w:rPr>
          <w:color w:val="76923C" w:themeColor="accent3" w:themeShade="BF"/>
          <w:sz w:val="20"/>
        </w:rPr>
        <w:t>"&gt;</w:t>
      </w:r>
    </w:p>
    <w:p w14:paraId="6320F67E" w14:textId="77777777" w:rsidR="00B5462B" w:rsidRPr="00B5462B" w:rsidRDefault="00B5462B" w:rsidP="00B546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proofErr w:type="gramStart"/>
      <w:r w:rsidRPr="00B5462B">
        <w:rPr>
          <w:color w:val="76923C" w:themeColor="accent3" w:themeShade="BF"/>
          <w:sz w:val="20"/>
        </w:rPr>
        <w:t>&lt;![</w:t>
      </w:r>
      <w:proofErr w:type="gramEnd"/>
      <w:r w:rsidRPr="00B5462B">
        <w:rPr>
          <w:color w:val="76923C" w:themeColor="accent3" w:themeShade="BF"/>
          <w:sz w:val="20"/>
        </w:rPr>
        <w:t>CDATA[</w:t>
      </w:r>
    </w:p>
    <w:p w14:paraId="029D254E" w14:textId="77777777" w:rsidR="00B5462B" w:rsidRPr="00B5462B" w:rsidRDefault="00B5462B" w:rsidP="00B546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B5462B">
        <w:rPr>
          <w:color w:val="76923C" w:themeColor="accent3" w:themeShade="BF"/>
          <w:sz w:val="20"/>
        </w:rPr>
        <w:t xml:space="preserve">SELECT </w:t>
      </w:r>
      <w:proofErr w:type="spellStart"/>
      <w:r w:rsidRPr="00B5462B">
        <w:rPr>
          <w:color w:val="76923C" w:themeColor="accent3" w:themeShade="BF"/>
          <w:sz w:val="20"/>
        </w:rPr>
        <w:t>id</w:t>
      </w:r>
      <w:proofErr w:type="gramStart"/>
      <w:r w:rsidRPr="00B5462B">
        <w:rPr>
          <w:color w:val="76923C" w:themeColor="accent3" w:themeShade="BF"/>
          <w:sz w:val="20"/>
        </w:rPr>
        <w:t>,appellation</w:t>
      </w:r>
      <w:proofErr w:type="spellEnd"/>
      <w:proofErr w:type="gramEnd"/>
      <w:r w:rsidRPr="00B5462B">
        <w:rPr>
          <w:color w:val="76923C" w:themeColor="accent3" w:themeShade="BF"/>
          <w:sz w:val="20"/>
        </w:rPr>
        <w:t xml:space="preserve"> FROM </w:t>
      </w:r>
      <w:proofErr w:type="spellStart"/>
      <w:r w:rsidRPr="00B5462B">
        <w:rPr>
          <w:color w:val="76923C" w:themeColor="accent3" w:themeShade="BF"/>
          <w:sz w:val="20"/>
        </w:rPr>
        <w:t>lds.nz_primary_land_parcels</w:t>
      </w:r>
      <w:proofErr w:type="spellEnd"/>
      <w:r w:rsidRPr="00B5462B">
        <w:rPr>
          <w:color w:val="76923C" w:themeColor="accent3" w:themeShade="BF"/>
          <w:sz w:val="20"/>
        </w:rPr>
        <w:t xml:space="preserve"> WHERE id=@</w:t>
      </w:r>
      <w:proofErr w:type="spellStart"/>
      <w:r w:rsidRPr="00B5462B">
        <w:rPr>
          <w:color w:val="76923C" w:themeColor="accent3" w:themeShade="BF"/>
          <w:sz w:val="20"/>
        </w:rPr>
        <w:t>featurekey</w:t>
      </w:r>
      <w:proofErr w:type="spellEnd"/>
    </w:p>
    <w:p w14:paraId="61ACD988" w14:textId="77777777" w:rsidR="00B5462B" w:rsidRPr="00B5462B" w:rsidRDefault="00B5462B" w:rsidP="00B546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B5462B">
        <w:rPr>
          <w:color w:val="76923C" w:themeColor="accent3" w:themeShade="BF"/>
          <w:sz w:val="20"/>
        </w:rPr>
        <w:t>]]&gt;</w:t>
      </w:r>
    </w:p>
    <w:p w14:paraId="3F221917" w14:textId="77777777" w:rsidR="00B5462B" w:rsidRPr="00E47CD3" w:rsidRDefault="00B5462B" w:rsidP="00B546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 w:rsidRPr="00B5462B">
        <w:rPr>
          <w:color w:val="76923C" w:themeColor="accent3" w:themeShade="BF"/>
          <w:sz w:val="20"/>
        </w:rPr>
        <w:t>&lt;/SQL&gt;</w:t>
      </w:r>
    </w:p>
    <w:p w14:paraId="1A295A4E" w14:textId="77777777" w:rsidR="00B5462B" w:rsidRDefault="00B5462B" w:rsidP="00B5462B">
      <w:pPr>
        <w:shd w:val="clear" w:color="auto" w:fill="F2F2F2" w:themeFill="background1" w:themeFillShade="F2"/>
        <w:tabs>
          <w:tab w:val="left" w:pos="1701"/>
        </w:tabs>
      </w:pPr>
    </w:p>
    <w:p w14:paraId="3F7A18BC" w14:textId="77777777" w:rsidR="00B5462B" w:rsidRDefault="00B5462B" w:rsidP="00B5462B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4A13B931" w14:textId="77777777" w:rsidR="00B5462B" w:rsidRDefault="00B5462B" w:rsidP="00B5462B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DC3A3D">
        <w:rPr>
          <w:b/>
        </w:rPr>
        <w:t>connection</w:t>
      </w:r>
      <w:proofErr w:type="gramEnd"/>
      <w:r>
        <w:tab/>
        <w:t xml:space="preserve">Name of the SQL Connection to use (as defined in </w:t>
      </w:r>
      <w:proofErr w:type="spellStart"/>
      <w:r>
        <w:t>web.config</w:t>
      </w:r>
      <w:proofErr w:type="spellEnd"/>
      <w:r>
        <w:t>)</w:t>
      </w:r>
    </w:p>
    <w:p w14:paraId="71B45EEB" w14:textId="77777777" w:rsidR="00B354E4" w:rsidRDefault="00B354E4" w:rsidP="00B5462B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 w:rsidRPr="00B354E4">
        <w:rPr>
          <w:b/>
        </w:rPr>
        <w:t>colwidths</w:t>
      </w:r>
      <w:proofErr w:type="spellEnd"/>
      <w:proofErr w:type="gramEnd"/>
      <w:r>
        <w:tab/>
      </w:r>
      <w:r w:rsidR="00965BEB">
        <w:t>comma delimited list of percentage values for column widths</w:t>
      </w:r>
    </w:p>
    <w:p w14:paraId="2FAA6092" w14:textId="77777777" w:rsidR="00B5462B" w:rsidRDefault="00B5462B" w:rsidP="00B5462B">
      <w:pPr>
        <w:shd w:val="clear" w:color="auto" w:fill="F2F2F2" w:themeFill="background1" w:themeFillShade="F2"/>
        <w:tabs>
          <w:tab w:val="left" w:pos="1701"/>
        </w:tabs>
      </w:pPr>
    </w:p>
    <w:p w14:paraId="36479CFA" w14:textId="77777777" w:rsidR="00B5462B" w:rsidRDefault="00B5462B" w:rsidP="00B5462B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t>Parameters:</w:t>
      </w:r>
      <w: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featureke</w:t>
      </w:r>
      <w:r>
        <w:rPr>
          <w:color w:val="76923C" w:themeColor="accent3" w:themeShade="BF"/>
          <w:sz w:val="20"/>
        </w:rPr>
        <w:t>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Feature key value from launch URL</w:t>
      </w:r>
    </w:p>
    <w:p w14:paraId="745DF7C9" w14:textId="77777777" w:rsidR="00B5462B" w:rsidRDefault="00B5462B" w:rsidP="00B5462B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databasekey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Database key value from launch URL</w:t>
      </w:r>
    </w:p>
    <w:p w14:paraId="53F7D979" w14:textId="77777777" w:rsidR="00B5462B" w:rsidRDefault="00B5462B" w:rsidP="00B5462B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referencekey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Reference key value from launch URL</w:t>
      </w:r>
    </w:p>
    <w:p w14:paraId="665ECFBF" w14:textId="77777777" w:rsidR="00B5462B" w:rsidRDefault="00B5462B" w:rsidP="00B5462B">
      <w:pPr>
        <w:shd w:val="clear" w:color="auto" w:fill="F2F2F2" w:themeFill="background1" w:themeFillShade="F2"/>
        <w:tabs>
          <w:tab w:val="left" w:pos="1701"/>
        </w:tabs>
      </w:pPr>
    </w:p>
    <w:p w14:paraId="5E54B597" w14:textId="77777777" w:rsidR="001A7AD9" w:rsidRDefault="001A7AD9" w:rsidP="0097346E"/>
    <w:p w14:paraId="72C74E93" w14:textId="77777777" w:rsidR="001A7AD9" w:rsidRDefault="00AA2518" w:rsidP="00965BEB">
      <w:pPr>
        <w:pStyle w:val="Heading3"/>
      </w:pPr>
      <w:bookmarkStart w:id="83" w:name="_Toc67471519"/>
      <w:r>
        <w:t>&lt;</w:t>
      </w:r>
      <w:proofErr w:type="spellStart"/>
      <w:r w:rsidR="00965BEB" w:rsidRPr="00965BEB">
        <w:t>JSONDataTable</w:t>
      </w:r>
      <w:proofErr w:type="spellEnd"/>
      <w:r>
        <w:t>&gt;</w:t>
      </w:r>
      <w:bookmarkEnd w:id="83"/>
    </w:p>
    <w:p w14:paraId="631E4CBE" w14:textId="77777777" w:rsidR="00AA2518" w:rsidRDefault="00AA2518" w:rsidP="00AA2518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</w:t>
      </w:r>
      <w:proofErr w:type="spellStart"/>
      <w:r>
        <w:t>JSONDataTable</w:t>
      </w:r>
      <w:proofErr w:type="spellEnd"/>
      <w:r>
        <w:t>&gt;</w:t>
      </w:r>
    </w:p>
    <w:p w14:paraId="1C73123B" w14:textId="77777777" w:rsidR="00AA2518" w:rsidRDefault="00AA2518" w:rsidP="00AA2518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Multiple allowed, Optional</w:t>
      </w:r>
    </w:p>
    <w:p w14:paraId="058F28EB" w14:textId="77777777" w:rsidR="00AA2518" w:rsidRDefault="00AA2518" w:rsidP="00AA2518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DataTables</w:t>
      </w:r>
      <w:proofErr w:type="spellEnd"/>
      <w:r>
        <w:t>&gt;</w:t>
      </w:r>
    </w:p>
    <w:p w14:paraId="60217DC9" w14:textId="77777777" w:rsidR="00AA2518" w:rsidRDefault="00AA2518" w:rsidP="00AA2518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 xml:space="preserve">Data table defined by </w:t>
      </w:r>
      <w:r w:rsidR="00533AB6">
        <w:t xml:space="preserve">response from </w:t>
      </w:r>
      <w:r>
        <w:t xml:space="preserve">JSON Web </w:t>
      </w:r>
      <w:r w:rsidR="00533AB6">
        <w:t>Service</w:t>
      </w:r>
      <w:r>
        <w:t>.</w:t>
      </w:r>
    </w:p>
    <w:p w14:paraId="7FE36D9E" w14:textId="77777777" w:rsidR="00AA2518" w:rsidRDefault="00AA2518" w:rsidP="00AA2518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52F1524A" w14:textId="77777777" w:rsidR="00AA2518" w:rsidRPr="00E47CD3" w:rsidRDefault="00EE662B" w:rsidP="00AA2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>&lt;</w:t>
      </w:r>
      <w:proofErr w:type="spellStart"/>
      <w:r>
        <w:rPr>
          <w:color w:val="76923C" w:themeColor="accent3" w:themeShade="BF"/>
          <w:sz w:val="20"/>
        </w:rPr>
        <w:t>JSON</w:t>
      </w:r>
      <w:r w:rsidRPr="0050446B">
        <w:rPr>
          <w:color w:val="76923C" w:themeColor="accent3" w:themeShade="BF"/>
          <w:sz w:val="20"/>
        </w:rPr>
        <w:t>DataTable</w:t>
      </w:r>
      <w:proofErr w:type="spellEnd"/>
      <w:r w:rsidRPr="0050446B">
        <w:rPr>
          <w:color w:val="76923C" w:themeColor="accent3" w:themeShade="BF"/>
          <w:sz w:val="20"/>
        </w:rPr>
        <w:t xml:space="preserve"> caption="LINZ Primary Land Parcel Information" </w:t>
      </w:r>
      <w:proofErr w:type="spellStart"/>
      <w:r w:rsidRPr="0050446B">
        <w:rPr>
          <w:color w:val="76923C" w:themeColor="accent3" w:themeShade="BF"/>
          <w:sz w:val="20"/>
        </w:rPr>
        <w:t>nodata</w:t>
      </w:r>
      <w:proofErr w:type="spellEnd"/>
      <w:r w:rsidRPr="0050446B">
        <w:rPr>
          <w:color w:val="76923C" w:themeColor="accent3" w:themeShade="BF"/>
          <w:sz w:val="20"/>
        </w:rPr>
        <w:t>="No Information available" description="PostGIS Test"&gt;</w:t>
      </w:r>
    </w:p>
    <w:p w14:paraId="0EEEBF85" w14:textId="77777777" w:rsidR="00AA2518" w:rsidRDefault="00AA2518" w:rsidP="00AA2518">
      <w:pPr>
        <w:shd w:val="clear" w:color="auto" w:fill="F2F2F2" w:themeFill="background1" w:themeFillShade="F2"/>
        <w:tabs>
          <w:tab w:val="left" w:pos="1701"/>
        </w:tabs>
      </w:pPr>
    </w:p>
    <w:p w14:paraId="78361499" w14:textId="77777777" w:rsidR="00AA2518" w:rsidRDefault="00AA2518" w:rsidP="00AA2518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4DC13621" w14:textId="77777777" w:rsidR="00AA2518" w:rsidRDefault="00AA2518" w:rsidP="00AA2518">
      <w:pPr>
        <w:shd w:val="clear" w:color="auto" w:fill="F2F2F2" w:themeFill="background1" w:themeFillShade="F2"/>
        <w:tabs>
          <w:tab w:val="left" w:pos="1701"/>
        </w:tabs>
      </w:pPr>
      <w:proofErr w:type="gramStart"/>
      <w:r>
        <w:rPr>
          <w:b/>
        </w:rPr>
        <w:t>caption</w:t>
      </w:r>
      <w:proofErr w:type="gramEnd"/>
      <w:r>
        <w:tab/>
      </w:r>
      <w:proofErr w:type="spellStart"/>
      <w:r>
        <w:t>Caption</w:t>
      </w:r>
      <w:proofErr w:type="spellEnd"/>
      <w:r>
        <w:t xml:space="preserve"> text for the data table</w:t>
      </w:r>
    </w:p>
    <w:p w14:paraId="08467645" w14:textId="77777777" w:rsidR="00AA2518" w:rsidRDefault="00AA2518" w:rsidP="00AA2518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>
        <w:rPr>
          <w:b/>
        </w:rPr>
        <w:t>nodata</w:t>
      </w:r>
      <w:proofErr w:type="spellEnd"/>
      <w:proofErr w:type="gramEnd"/>
      <w:r>
        <w:tab/>
        <w:t>Text to display if no data returned</w:t>
      </w:r>
    </w:p>
    <w:p w14:paraId="1233E639" w14:textId="77777777" w:rsidR="00AA2518" w:rsidRDefault="00AA2518" w:rsidP="00AA2518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50446B">
        <w:rPr>
          <w:b/>
        </w:rPr>
        <w:t>description</w:t>
      </w:r>
      <w:proofErr w:type="gramEnd"/>
      <w:r>
        <w:tab/>
      </w:r>
      <w:proofErr w:type="spellStart"/>
      <w:r>
        <w:t>Description</w:t>
      </w:r>
      <w:proofErr w:type="spellEnd"/>
      <w:r>
        <w:t xml:space="preserve"> text for the data table</w:t>
      </w:r>
    </w:p>
    <w:p w14:paraId="6C13D22D" w14:textId="77777777" w:rsidR="00AA2518" w:rsidRDefault="00AA2518" w:rsidP="00AA2518">
      <w:pPr>
        <w:shd w:val="clear" w:color="auto" w:fill="F2F2F2" w:themeFill="background1" w:themeFillShade="F2"/>
        <w:tabs>
          <w:tab w:val="left" w:pos="1701"/>
        </w:tabs>
      </w:pPr>
    </w:p>
    <w:p w14:paraId="4F72EE66" w14:textId="77777777" w:rsidR="001A7AD9" w:rsidRDefault="001A7AD9" w:rsidP="0097346E"/>
    <w:p w14:paraId="0730A82F" w14:textId="77777777" w:rsidR="001A7AD9" w:rsidRDefault="002C0077" w:rsidP="002C0077">
      <w:pPr>
        <w:pStyle w:val="Heading3"/>
      </w:pPr>
      <w:bookmarkStart w:id="84" w:name="_Toc67471520"/>
      <w:r>
        <w:t>&lt;</w:t>
      </w:r>
      <w:r w:rsidRPr="002C0077">
        <w:t>JSON</w:t>
      </w:r>
      <w:r>
        <w:t>&gt;</w:t>
      </w:r>
      <w:bookmarkEnd w:id="84"/>
    </w:p>
    <w:p w14:paraId="70B0C07A" w14:textId="77777777" w:rsidR="002C0077" w:rsidRDefault="002C0077" w:rsidP="002C0077">
      <w:pPr>
        <w:shd w:val="clear" w:color="auto" w:fill="F2F2F2" w:themeFill="background1" w:themeFillShade="F2"/>
        <w:tabs>
          <w:tab w:val="left" w:pos="1701"/>
        </w:tabs>
      </w:pPr>
      <w:r>
        <w:t>XML Tag:</w:t>
      </w:r>
      <w:r>
        <w:tab/>
        <w:t>&lt;JSON&gt;</w:t>
      </w:r>
    </w:p>
    <w:p w14:paraId="47D50B5F" w14:textId="77777777" w:rsidR="002C0077" w:rsidRDefault="002C0077" w:rsidP="002C0077">
      <w:pPr>
        <w:shd w:val="clear" w:color="auto" w:fill="F2F2F2" w:themeFill="background1" w:themeFillShade="F2"/>
        <w:tabs>
          <w:tab w:val="left" w:pos="1701"/>
        </w:tabs>
      </w:pPr>
      <w:r>
        <w:t>Occurrence:</w:t>
      </w:r>
      <w:r>
        <w:tab/>
        <w:t>Once only</w:t>
      </w:r>
    </w:p>
    <w:p w14:paraId="53220983" w14:textId="77777777" w:rsidR="002C0077" w:rsidRDefault="002C0077" w:rsidP="002C0077">
      <w:pPr>
        <w:shd w:val="clear" w:color="auto" w:fill="F2F2F2" w:themeFill="background1" w:themeFillShade="F2"/>
        <w:tabs>
          <w:tab w:val="left" w:pos="1701"/>
        </w:tabs>
      </w:pPr>
      <w:r>
        <w:t>Parent:</w:t>
      </w:r>
      <w:r>
        <w:tab/>
        <w:t>&lt;</w:t>
      </w:r>
      <w:proofErr w:type="spellStart"/>
      <w:r>
        <w:t>JSONDataTable</w:t>
      </w:r>
      <w:proofErr w:type="spellEnd"/>
      <w:r>
        <w:t>&gt;</w:t>
      </w:r>
    </w:p>
    <w:p w14:paraId="5BD3C3CD" w14:textId="77777777" w:rsidR="002C0077" w:rsidRDefault="002C0077" w:rsidP="002C0077">
      <w:pPr>
        <w:shd w:val="clear" w:color="auto" w:fill="F2F2F2" w:themeFill="background1" w:themeFillShade="F2"/>
        <w:tabs>
          <w:tab w:val="left" w:pos="1701"/>
        </w:tabs>
      </w:pPr>
      <w:r>
        <w:t>Description:</w:t>
      </w:r>
      <w:r>
        <w:tab/>
        <w:t>JSON Web Request parameters.</w:t>
      </w:r>
    </w:p>
    <w:p w14:paraId="660B67D0" w14:textId="77777777" w:rsidR="002C0077" w:rsidRDefault="002C0077" w:rsidP="002C0077">
      <w:pPr>
        <w:shd w:val="clear" w:color="auto" w:fill="F2F2F2" w:themeFill="background1" w:themeFillShade="F2"/>
        <w:tabs>
          <w:tab w:val="left" w:pos="1701"/>
        </w:tabs>
      </w:pPr>
      <w:r>
        <w:t>Usage:</w:t>
      </w:r>
      <w:r>
        <w:tab/>
      </w:r>
    </w:p>
    <w:p w14:paraId="5E9A7652" w14:textId="77777777" w:rsidR="002C0077" w:rsidRPr="00E47CD3" w:rsidRDefault="00EE662B" w:rsidP="002C00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>&lt;JSON</w:t>
      </w:r>
      <w:r w:rsidRPr="00B5462B">
        <w:rPr>
          <w:color w:val="76923C" w:themeColor="accent3" w:themeShade="BF"/>
          <w:sz w:val="20"/>
        </w:rPr>
        <w:t xml:space="preserve"> </w:t>
      </w:r>
      <w:proofErr w:type="spellStart"/>
      <w:r>
        <w:rPr>
          <w:color w:val="76923C" w:themeColor="accent3" w:themeShade="BF"/>
          <w:sz w:val="20"/>
        </w:rPr>
        <w:t>url</w:t>
      </w:r>
      <w:proofErr w:type="spellEnd"/>
      <w:r w:rsidRPr="00B5462B">
        <w:rPr>
          <w:color w:val="76923C" w:themeColor="accent3" w:themeShade="BF"/>
          <w:sz w:val="20"/>
        </w:rPr>
        <w:t>="</w:t>
      </w:r>
      <w:proofErr w:type="spellStart"/>
      <w:r>
        <w:rPr>
          <w:color w:val="76923C" w:themeColor="accent3" w:themeShade="BF"/>
          <w:sz w:val="20"/>
        </w:rPr>
        <w:t>xxxxxx</w:t>
      </w:r>
      <w:proofErr w:type="spellEnd"/>
      <w:r w:rsidRPr="00B5462B">
        <w:rPr>
          <w:color w:val="76923C" w:themeColor="accent3" w:themeShade="BF"/>
          <w:sz w:val="20"/>
        </w:rPr>
        <w:t xml:space="preserve">" </w:t>
      </w:r>
      <w:proofErr w:type="spellStart"/>
      <w:r w:rsidRPr="00B5462B">
        <w:rPr>
          <w:color w:val="76923C" w:themeColor="accent3" w:themeShade="BF"/>
          <w:sz w:val="20"/>
        </w:rPr>
        <w:t>colwidths</w:t>
      </w:r>
      <w:proofErr w:type="spellEnd"/>
      <w:r w:rsidRPr="00B5462B">
        <w:rPr>
          <w:color w:val="76923C" w:themeColor="accent3" w:themeShade="BF"/>
          <w:sz w:val="20"/>
        </w:rPr>
        <w:t>="20</w:t>
      </w:r>
      <w:proofErr w:type="gramStart"/>
      <w:r w:rsidRPr="00B5462B">
        <w:rPr>
          <w:color w:val="76923C" w:themeColor="accent3" w:themeShade="BF"/>
          <w:sz w:val="20"/>
        </w:rPr>
        <w:t>,80</w:t>
      </w:r>
      <w:proofErr w:type="gramEnd"/>
      <w:r w:rsidRPr="00B5462B">
        <w:rPr>
          <w:color w:val="76923C" w:themeColor="accent3" w:themeShade="BF"/>
          <w:sz w:val="20"/>
        </w:rPr>
        <w:t>"&gt;&lt;/</w:t>
      </w:r>
      <w:r>
        <w:rPr>
          <w:color w:val="76923C" w:themeColor="accent3" w:themeShade="BF"/>
          <w:sz w:val="20"/>
        </w:rPr>
        <w:t>JSON</w:t>
      </w:r>
      <w:r w:rsidRPr="00B5462B">
        <w:rPr>
          <w:color w:val="76923C" w:themeColor="accent3" w:themeShade="BF"/>
          <w:sz w:val="20"/>
        </w:rPr>
        <w:t>&gt;</w:t>
      </w:r>
    </w:p>
    <w:p w14:paraId="66BA06DF" w14:textId="77777777" w:rsidR="002C0077" w:rsidRDefault="002C0077" w:rsidP="002C0077">
      <w:pPr>
        <w:shd w:val="clear" w:color="auto" w:fill="F2F2F2" w:themeFill="background1" w:themeFillShade="F2"/>
        <w:tabs>
          <w:tab w:val="left" w:pos="1701"/>
        </w:tabs>
      </w:pPr>
    </w:p>
    <w:p w14:paraId="09A6861C" w14:textId="77777777" w:rsidR="002C0077" w:rsidRDefault="002C0077" w:rsidP="002C0077">
      <w:pPr>
        <w:shd w:val="clear" w:color="auto" w:fill="F2F2F2" w:themeFill="background1" w:themeFillShade="F2"/>
        <w:tabs>
          <w:tab w:val="left" w:pos="1701"/>
        </w:tabs>
      </w:pPr>
      <w:r>
        <w:t>Attributes:</w:t>
      </w:r>
    </w:p>
    <w:p w14:paraId="5473A5A1" w14:textId="77777777" w:rsidR="002C0077" w:rsidRDefault="002C0077" w:rsidP="002C0077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>
        <w:rPr>
          <w:b/>
        </w:rPr>
        <w:t>url</w:t>
      </w:r>
      <w:proofErr w:type="spellEnd"/>
      <w:proofErr w:type="gramEnd"/>
      <w:r>
        <w:tab/>
      </w:r>
      <w:r w:rsidR="002F1DA6">
        <w:t>URL</w:t>
      </w:r>
      <w:r>
        <w:t xml:space="preserve"> to use </w:t>
      </w:r>
      <w:r w:rsidR="002F1DA6">
        <w:t>to connect to JSON Web Service</w:t>
      </w:r>
    </w:p>
    <w:p w14:paraId="73A5F9EF" w14:textId="77777777" w:rsidR="002C0077" w:rsidRDefault="002C0077" w:rsidP="002C0077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2F1DA6">
        <w:rPr>
          <w:b/>
        </w:rPr>
        <w:t>username</w:t>
      </w:r>
      <w:proofErr w:type="gramEnd"/>
      <w:r>
        <w:tab/>
      </w:r>
      <w:proofErr w:type="spellStart"/>
      <w:r w:rsidR="00EE662B">
        <w:t>Username</w:t>
      </w:r>
      <w:proofErr w:type="spellEnd"/>
      <w:r w:rsidR="00EE662B">
        <w:t xml:space="preserve"> to access web service (Optional)</w:t>
      </w:r>
    </w:p>
    <w:p w14:paraId="41724DF8" w14:textId="77777777" w:rsidR="002C0077" w:rsidRDefault="002C0077" w:rsidP="002C0077">
      <w:pPr>
        <w:shd w:val="clear" w:color="auto" w:fill="F2F2F2" w:themeFill="background1" w:themeFillShade="F2"/>
        <w:tabs>
          <w:tab w:val="left" w:pos="1701"/>
        </w:tabs>
      </w:pPr>
      <w:proofErr w:type="gramStart"/>
      <w:r w:rsidRPr="002F1DA6">
        <w:rPr>
          <w:b/>
        </w:rPr>
        <w:t>password</w:t>
      </w:r>
      <w:proofErr w:type="gramEnd"/>
      <w:r>
        <w:tab/>
      </w:r>
      <w:proofErr w:type="spellStart"/>
      <w:r w:rsidR="00EE662B">
        <w:t>Password</w:t>
      </w:r>
      <w:proofErr w:type="spellEnd"/>
      <w:r w:rsidR="00EE662B">
        <w:t xml:space="preserve"> to access web service (Optional)</w:t>
      </w:r>
    </w:p>
    <w:p w14:paraId="5925FE94" w14:textId="77777777" w:rsidR="002C0077" w:rsidRDefault="002C0077" w:rsidP="002C0077">
      <w:pPr>
        <w:shd w:val="clear" w:color="auto" w:fill="F2F2F2" w:themeFill="background1" w:themeFillShade="F2"/>
        <w:tabs>
          <w:tab w:val="left" w:pos="1701"/>
        </w:tabs>
      </w:pPr>
      <w:proofErr w:type="spellStart"/>
      <w:proofErr w:type="gramStart"/>
      <w:r w:rsidRPr="00B354E4">
        <w:rPr>
          <w:b/>
        </w:rPr>
        <w:t>colwidths</w:t>
      </w:r>
      <w:proofErr w:type="spellEnd"/>
      <w:proofErr w:type="gramEnd"/>
      <w:r>
        <w:tab/>
        <w:t>comma delimited list of percentage values for column widths</w:t>
      </w:r>
    </w:p>
    <w:p w14:paraId="21A46BA7" w14:textId="77777777" w:rsidR="002C0077" w:rsidRDefault="002C0077" w:rsidP="002C0077">
      <w:pPr>
        <w:shd w:val="clear" w:color="auto" w:fill="F2F2F2" w:themeFill="background1" w:themeFillShade="F2"/>
        <w:tabs>
          <w:tab w:val="left" w:pos="1701"/>
        </w:tabs>
      </w:pPr>
    </w:p>
    <w:p w14:paraId="3BC2B11F" w14:textId="77777777" w:rsidR="002C0077" w:rsidRDefault="002C0077" w:rsidP="002C0077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t>Parameters:</w:t>
      </w:r>
      <w: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featureke</w:t>
      </w:r>
      <w:r>
        <w:rPr>
          <w:color w:val="76923C" w:themeColor="accent3" w:themeShade="BF"/>
          <w:sz w:val="20"/>
        </w:rPr>
        <w:t>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Feature key value from launch URL</w:t>
      </w:r>
    </w:p>
    <w:p w14:paraId="3711C8BB" w14:textId="77777777" w:rsidR="002C0077" w:rsidRDefault="002C0077" w:rsidP="002C0077">
      <w:pPr>
        <w:shd w:val="clear" w:color="auto" w:fill="F2F2F2" w:themeFill="background1" w:themeFillShade="F2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databasekey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Database key value from launch URL</w:t>
      </w:r>
    </w:p>
    <w:p w14:paraId="404E78F0" w14:textId="77777777" w:rsidR="002C0077" w:rsidRDefault="002C0077" w:rsidP="002C0077">
      <w:pPr>
        <w:shd w:val="clear" w:color="auto" w:fill="F2F2F2" w:themeFill="background1" w:themeFillShade="F2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r w:rsidRPr="008B3859">
        <w:rPr>
          <w:color w:val="76923C" w:themeColor="accent3" w:themeShade="BF"/>
          <w:sz w:val="20"/>
        </w:rPr>
        <w:t>@</w:t>
      </w:r>
      <w:proofErr w:type="spellStart"/>
      <w:r w:rsidRPr="008B3859">
        <w:rPr>
          <w:color w:val="76923C" w:themeColor="accent3" w:themeShade="BF"/>
          <w:sz w:val="20"/>
        </w:rPr>
        <w:t>referencekey</w:t>
      </w:r>
      <w:proofErr w:type="spellEnd"/>
      <w:r>
        <w:rPr>
          <w:color w:val="76923C" w:themeColor="accent3" w:themeShade="BF"/>
          <w:sz w:val="20"/>
        </w:rPr>
        <w:tab/>
      </w:r>
      <w:proofErr w:type="gramStart"/>
      <w:r w:rsidRPr="00AE607E">
        <w:t>Replaced</w:t>
      </w:r>
      <w:proofErr w:type="gramEnd"/>
      <w:r w:rsidRPr="00AE607E">
        <w:t xml:space="preserve"> with Reference key value from launch URL</w:t>
      </w:r>
    </w:p>
    <w:p w14:paraId="1D826236" w14:textId="77777777" w:rsidR="002C0077" w:rsidRDefault="002C0077" w:rsidP="002C0077">
      <w:pPr>
        <w:shd w:val="clear" w:color="auto" w:fill="F2F2F2" w:themeFill="background1" w:themeFillShade="F2"/>
        <w:tabs>
          <w:tab w:val="left" w:pos="1701"/>
        </w:tabs>
      </w:pPr>
    </w:p>
    <w:p w14:paraId="2DFE6EFC" w14:textId="77777777" w:rsidR="001A7AD9" w:rsidRDefault="001A7AD9" w:rsidP="0097346E"/>
    <w:p w14:paraId="14F48A53" w14:textId="77777777" w:rsidR="002C0077" w:rsidRDefault="002C0077" w:rsidP="0097346E"/>
    <w:p w14:paraId="046B3E4A" w14:textId="77777777" w:rsidR="002C0077" w:rsidRDefault="002C0077" w:rsidP="0097346E"/>
    <w:p w14:paraId="21414FD6" w14:textId="77777777" w:rsidR="002C0077" w:rsidRDefault="002C0077" w:rsidP="0097346E"/>
    <w:p w14:paraId="61A08BFF" w14:textId="77777777" w:rsidR="002C0077" w:rsidRDefault="002C0077" w:rsidP="0097346E"/>
    <w:p w14:paraId="6727ABDF" w14:textId="77777777" w:rsidR="002C0077" w:rsidRDefault="002C0077" w:rsidP="0097346E"/>
    <w:p w14:paraId="77F97BF9" w14:textId="77777777" w:rsidR="002C0077" w:rsidRDefault="002C0077" w:rsidP="0097346E"/>
    <w:p w14:paraId="39160A3A" w14:textId="77777777" w:rsidR="002C0077" w:rsidRDefault="002C0077" w:rsidP="0097346E"/>
    <w:p w14:paraId="1D9315D5" w14:textId="77777777" w:rsidR="002C0077" w:rsidRDefault="002C0077" w:rsidP="0097346E"/>
    <w:p w14:paraId="2EB96026" w14:textId="77777777" w:rsidR="002C0077" w:rsidRDefault="002C0077" w:rsidP="0097346E"/>
    <w:p w14:paraId="18AA6E7E" w14:textId="77777777" w:rsidR="004A6BF5" w:rsidRDefault="004A6BF5" w:rsidP="0097346E"/>
    <w:p w14:paraId="5D5DA5B3" w14:textId="77777777" w:rsidR="00957011" w:rsidRDefault="00957011" w:rsidP="0097346E">
      <w:pPr>
        <w:sectPr w:rsidR="00957011" w:rsidSect="00380AD2">
          <w:headerReference w:type="default" r:id="rId27"/>
          <w:pgSz w:w="11906" w:h="16838"/>
          <w:pgMar w:top="1560" w:right="1440" w:bottom="1560" w:left="1440" w:header="708" w:footer="708" w:gutter="0"/>
          <w:cols w:space="708"/>
          <w:docGrid w:linePitch="360"/>
        </w:sectPr>
      </w:pPr>
    </w:p>
    <w:p w14:paraId="6CAA9A44" w14:textId="77777777" w:rsidR="00957011" w:rsidRDefault="00957011" w:rsidP="00957011">
      <w:pPr>
        <w:pStyle w:val="Heading1"/>
      </w:pPr>
      <w:bookmarkStart w:id="85" w:name="_Toc67471521"/>
      <w:r>
        <w:lastRenderedPageBreak/>
        <w:t>Page Templates</w:t>
      </w:r>
      <w:bookmarkEnd w:id="85"/>
    </w:p>
    <w:p w14:paraId="67ED2587" w14:textId="77777777" w:rsidR="003139CA" w:rsidRDefault="00A13DE0" w:rsidP="003C644D">
      <w:r>
        <w:t>P</w:t>
      </w:r>
      <w:r w:rsidRPr="00A13DE0">
        <w:t xml:space="preserve">age templates for Pinpoint Reports are created </w:t>
      </w:r>
      <w:r w:rsidR="00707384">
        <w:t>using QGIS</w:t>
      </w:r>
      <w:r w:rsidR="00807A75">
        <w:t xml:space="preserve"> version 3+</w:t>
      </w:r>
      <w:r w:rsidR="00707384">
        <w:t>.</w:t>
      </w:r>
      <w:r w:rsidR="008039C9" w:rsidRPr="008039C9">
        <w:t xml:space="preserve"> </w:t>
      </w:r>
      <w:r w:rsidR="008039C9">
        <w:t xml:space="preserve"> </w:t>
      </w:r>
    </w:p>
    <w:p w14:paraId="0FC58B94" w14:textId="77777777" w:rsidR="003139CA" w:rsidRDefault="003139CA" w:rsidP="003C644D"/>
    <w:p w14:paraId="288876F2" w14:textId="77777777" w:rsidR="00707384" w:rsidRDefault="008039C9" w:rsidP="003C644D">
      <w:r w:rsidRPr="008039C9">
        <w:t>QGIS is a professional GIS application that is built on top of and proud to be itself Free and Open Source Software (FOSS).</w:t>
      </w:r>
    </w:p>
    <w:p w14:paraId="1647F503" w14:textId="77777777" w:rsidR="00707384" w:rsidRDefault="00707384" w:rsidP="003C644D"/>
    <w:p w14:paraId="618F386C" w14:textId="77777777" w:rsidR="00164B12" w:rsidRDefault="00164B12" w:rsidP="00164B12">
      <w:pPr>
        <w:shd w:val="clear" w:color="auto" w:fill="EEECE1" w:themeFill="background2"/>
        <w:jc w:val="center"/>
      </w:pPr>
    </w:p>
    <w:p w14:paraId="4E747A40" w14:textId="77777777" w:rsidR="00707384" w:rsidRDefault="00597011" w:rsidP="00164B12">
      <w:pPr>
        <w:shd w:val="clear" w:color="auto" w:fill="EEECE1" w:themeFill="background2"/>
        <w:jc w:val="center"/>
      </w:pPr>
      <w:hyperlink r:id="rId28" w:history="1">
        <w:r w:rsidR="00707384" w:rsidRPr="003E5868">
          <w:rPr>
            <w:rStyle w:val="Hyperlink"/>
          </w:rPr>
          <w:t>http://qgis.org</w:t>
        </w:r>
      </w:hyperlink>
    </w:p>
    <w:p w14:paraId="6582BC1E" w14:textId="77777777" w:rsidR="00164B12" w:rsidRDefault="00164B12" w:rsidP="00164B12">
      <w:pPr>
        <w:shd w:val="clear" w:color="auto" w:fill="EEECE1" w:themeFill="background2"/>
        <w:jc w:val="center"/>
      </w:pPr>
    </w:p>
    <w:p w14:paraId="6377C70E" w14:textId="77777777" w:rsidR="00707384" w:rsidRDefault="00707384" w:rsidP="003C644D"/>
    <w:p w14:paraId="051C3D1B" w14:textId="77777777" w:rsidR="003C644D" w:rsidRDefault="00707384" w:rsidP="003C644D">
      <w:r>
        <w:t>T</w:t>
      </w:r>
      <w:r w:rsidR="00A13DE0" w:rsidRPr="00A13DE0">
        <w:t>he QGIS Print Layout functionality</w:t>
      </w:r>
      <w:r>
        <w:t xml:space="preserve"> </w:t>
      </w:r>
      <w:r w:rsidR="00FE3447">
        <w:t>allows saving of</w:t>
      </w:r>
      <w:r w:rsidR="00A13DE0" w:rsidRPr="00A13DE0">
        <w:t xml:space="preserve"> templates </w:t>
      </w:r>
      <w:r>
        <w:t>as an</w:t>
      </w:r>
      <w:r w:rsidR="00A13DE0" w:rsidRPr="00A13DE0">
        <w:t xml:space="preserve"> XML </w:t>
      </w:r>
      <w:r>
        <w:t xml:space="preserve">file </w:t>
      </w:r>
      <w:r w:rsidRPr="00A13DE0">
        <w:t xml:space="preserve">format </w:t>
      </w:r>
      <w:r>
        <w:t>(.</w:t>
      </w:r>
      <w:proofErr w:type="spellStart"/>
      <w:r>
        <w:t>qpt</w:t>
      </w:r>
      <w:proofErr w:type="spellEnd"/>
      <w:r>
        <w:t xml:space="preserve">) </w:t>
      </w:r>
      <w:r w:rsidR="00A13DE0" w:rsidRPr="00A13DE0">
        <w:t xml:space="preserve">which </w:t>
      </w:r>
      <w:r>
        <w:t>are</w:t>
      </w:r>
      <w:r w:rsidR="00A13DE0" w:rsidRPr="00A13DE0">
        <w:t xml:space="preserve"> then read and used by </w:t>
      </w:r>
      <w:r w:rsidR="00A13DE0">
        <w:t>Pinpoint Reports</w:t>
      </w:r>
      <w:r w:rsidR="00A13DE0" w:rsidRPr="00A13DE0">
        <w:t xml:space="preserve"> to </w:t>
      </w:r>
      <w:r w:rsidR="00A13DE0">
        <w:t xml:space="preserve">layout a report </w:t>
      </w:r>
      <w:r w:rsidR="00A13DE0" w:rsidRPr="00A13DE0">
        <w:t>page.</w:t>
      </w:r>
    </w:p>
    <w:p w14:paraId="2760E032" w14:textId="77777777" w:rsidR="003C644D" w:rsidRDefault="003C644D" w:rsidP="003C644D"/>
    <w:p w14:paraId="4A859829" w14:textId="77777777" w:rsidR="003C644D" w:rsidRDefault="003C644D" w:rsidP="003C644D">
      <w:r>
        <w:t xml:space="preserve">Page Templates are stored in the “Templates” folder within the </w:t>
      </w:r>
      <w:r w:rsidR="00A13DE0" w:rsidRPr="00A13DE0">
        <w:t xml:space="preserve">Pinpoint Reports </w:t>
      </w:r>
      <w:r>
        <w:t>application folder…</w:t>
      </w:r>
    </w:p>
    <w:p w14:paraId="022B2701" w14:textId="77777777" w:rsidR="003C644D" w:rsidRDefault="003C644D" w:rsidP="003C644D"/>
    <w:p w14:paraId="4C83F720" w14:textId="77777777" w:rsidR="00164B12" w:rsidRDefault="00164B12" w:rsidP="00164B12">
      <w:pPr>
        <w:shd w:val="clear" w:color="auto" w:fill="EEECE1" w:themeFill="background2"/>
        <w:jc w:val="center"/>
      </w:pPr>
    </w:p>
    <w:p w14:paraId="7DAC7571" w14:textId="7C7F8CC8" w:rsidR="001B6E5D" w:rsidRDefault="00A13DE0" w:rsidP="00164B12">
      <w:pPr>
        <w:shd w:val="clear" w:color="auto" w:fill="EEECE1" w:themeFill="background2"/>
        <w:jc w:val="center"/>
      </w:pPr>
      <w:r w:rsidRPr="00A13DE0">
        <w:t>C:\</w:t>
      </w:r>
      <w:r w:rsidR="006A259D">
        <w:t>WDC</w:t>
      </w:r>
      <w:r w:rsidRPr="00A13DE0">
        <w:t>\www\PinpointReports\templates</w:t>
      </w:r>
    </w:p>
    <w:p w14:paraId="5C2279B1" w14:textId="77777777" w:rsidR="00164B12" w:rsidRDefault="00164B12" w:rsidP="00164B12">
      <w:pPr>
        <w:shd w:val="clear" w:color="auto" w:fill="EEECE1" w:themeFill="background2"/>
        <w:jc w:val="center"/>
      </w:pPr>
    </w:p>
    <w:p w14:paraId="31A36F11" w14:textId="77777777" w:rsidR="00A13DE0" w:rsidRDefault="00A13DE0" w:rsidP="003C644D"/>
    <w:p w14:paraId="65E8AB00" w14:textId="77777777" w:rsidR="00A13DE0" w:rsidRDefault="00A13DE0" w:rsidP="003C644D"/>
    <w:p w14:paraId="29F51850" w14:textId="77777777" w:rsidR="00FE3447" w:rsidRDefault="00FE3447">
      <w:pPr>
        <w:rPr>
          <w:rFonts w:ascii="Segoe UI Black" w:hAnsi="Segoe UI Black"/>
          <w:b/>
          <w:bCs/>
          <w:sz w:val="28"/>
          <w:szCs w:val="26"/>
        </w:rPr>
      </w:pPr>
      <w:r>
        <w:br w:type="page"/>
      </w:r>
    </w:p>
    <w:p w14:paraId="3AB26B76" w14:textId="77777777" w:rsidR="001B6E5D" w:rsidRDefault="00FE3447" w:rsidP="00FE3447">
      <w:pPr>
        <w:pStyle w:val="Heading2"/>
      </w:pPr>
      <w:bookmarkStart w:id="86" w:name="_Toc67471522"/>
      <w:r>
        <w:lastRenderedPageBreak/>
        <w:t>Running QGIS</w:t>
      </w:r>
      <w:bookmarkEnd w:id="86"/>
    </w:p>
    <w:p w14:paraId="69D162C2" w14:textId="77777777" w:rsidR="00FE3447" w:rsidRDefault="00FE3447" w:rsidP="00FE3447">
      <w:pPr>
        <w:rPr>
          <w:rFonts w:asciiTheme="minorHAnsi" w:hAnsiTheme="minorHAnsi"/>
          <w:sz w:val="22"/>
          <w:szCs w:val="22"/>
          <w:lang w:eastAsia="en-NZ"/>
        </w:rPr>
      </w:pPr>
      <w:r>
        <w:t>Depending on your operating system, there are many ways to open a QGIS session.</w:t>
      </w:r>
    </w:p>
    <w:p w14:paraId="20C6A4F7" w14:textId="77777777" w:rsidR="00FE3447" w:rsidRDefault="00FE3447" w:rsidP="00FE3447"/>
    <w:p w14:paraId="7FB34E33" w14:textId="77777777" w:rsidR="00FE3447" w:rsidRDefault="005A43B3" w:rsidP="00E62C16">
      <w:pPr>
        <w:shd w:val="clear" w:color="auto" w:fill="EEECE1" w:themeFill="background2"/>
      </w:pPr>
      <w:r>
        <w:t xml:space="preserve">For </w:t>
      </w:r>
      <w:r w:rsidR="00E62C16">
        <w:t>Windows 10</w:t>
      </w:r>
      <w:r>
        <w:t>…</w:t>
      </w:r>
    </w:p>
    <w:p w14:paraId="1CCBFCC1" w14:textId="77777777" w:rsidR="00FE3447" w:rsidRDefault="00FE3447" w:rsidP="00E62C16">
      <w:pPr>
        <w:shd w:val="clear" w:color="auto" w:fill="EEECE1" w:themeFill="background2"/>
      </w:pPr>
    </w:p>
    <w:p w14:paraId="58AC4643" w14:textId="77777777" w:rsidR="00FE3447" w:rsidRDefault="00FE3447" w:rsidP="00E62C16">
      <w:pPr>
        <w:shd w:val="clear" w:color="auto" w:fill="EEECE1" w:themeFill="background2"/>
      </w:pPr>
      <w:r>
        <w:t xml:space="preserve">With your mouse, </w:t>
      </w:r>
      <w:r w:rsidRPr="005A325D">
        <w:rPr>
          <w:b/>
        </w:rPr>
        <w:t>left</w:t>
      </w:r>
      <w:r>
        <w:t xml:space="preserve"> </w:t>
      </w:r>
      <w:r w:rsidRPr="005A325D">
        <w:rPr>
          <w:b/>
        </w:rPr>
        <w:t>mouse</w:t>
      </w:r>
      <w:r>
        <w:t xml:space="preserve"> </w:t>
      </w:r>
      <w:r w:rsidRPr="005A325D">
        <w:rPr>
          <w:b/>
        </w:rPr>
        <w:t>click</w:t>
      </w:r>
      <w:r>
        <w:t xml:space="preserve"> the </w:t>
      </w:r>
      <w:r w:rsidRPr="005A325D">
        <w:rPr>
          <w:b/>
        </w:rPr>
        <w:t>Windows start</w:t>
      </w:r>
      <w:r>
        <w:t xml:space="preserve"> button (bottom left hand corner)</w:t>
      </w:r>
    </w:p>
    <w:p w14:paraId="6410637C" w14:textId="77777777" w:rsidR="00FE3447" w:rsidRDefault="00FE3447" w:rsidP="00E62C16">
      <w:pPr>
        <w:shd w:val="clear" w:color="auto" w:fill="EEECE1" w:themeFill="background2"/>
        <w:jc w:val="center"/>
      </w:pPr>
      <w:r>
        <w:t xml:space="preserve">Type </w:t>
      </w:r>
      <w:r w:rsidRPr="005A325D">
        <w:rPr>
          <w:b/>
        </w:rPr>
        <w:t>QGIS</w:t>
      </w:r>
      <w:r>
        <w:br/>
      </w:r>
      <w:r>
        <w:br/>
      </w:r>
      <w:r>
        <w:rPr>
          <w:noProof/>
          <w:lang w:eastAsia="en-NZ"/>
        </w:rPr>
        <w:drawing>
          <wp:inline distT="0" distB="0" distL="0" distR="0" wp14:anchorId="7D1C595F" wp14:editId="439D9E9A">
            <wp:extent cx="3787140" cy="2373630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3C58282" w14:textId="77777777" w:rsidR="00FE3447" w:rsidRDefault="00FE3447" w:rsidP="00E62C16">
      <w:pPr>
        <w:shd w:val="clear" w:color="auto" w:fill="EEECE1" w:themeFill="background2"/>
      </w:pPr>
      <w:r>
        <w:t xml:space="preserve">Choose </w:t>
      </w:r>
      <w:r w:rsidRPr="00E62C16">
        <w:rPr>
          <w:b/>
        </w:rPr>
        <w:t xml:space="preserve">QGIS </w:t>
      </w:r>
      <w:proofErr w:type="gramStart"/>
      <w:r w:rsidRPr="00E62C16">
        <w:rPr>
          <w:b/>
        </w:rPr>
        <w:t>Desktop</w:t>
      </w:r>
      <w:proofErr w:type="gramEnd"/>
      <w:r w:rsidRPr="00E62C16">
        <w:rPr>
          <w:b/>
        </w:rPr>
        <w:br/>
      </w:r>
      <w:r>
        <w:t>(note the version number may differ)</w:t>
      </w:r>
    </w:p>
    <w:p w14:paraId="2B2C95BC" w14:textId="77777777" w:rsidR="00FE3447" w:rsidRDefault="00FE3447" w:rsidP="00E62C16">
      <w:pPr>
        <w:shd w:val="clear" w:color="auto" w:fill="EEECE1" w:themeFill="background2"/>
      </w:pPr>
    </w:p>
    <w:p w14:paraId="68792556" w14:textId="77777777" w:rsidR="00FE3447" w:rsidRDefault="00FE3447" w:rsidP="00FE3447"/>
    <w:p w14:paraId="0A9A3E7E" w14:textId="77777777" w:rsidR="00FE3447" w:rsidRDefault="00FE3447">
      <w:pPr>
        <w:rPr>
          <w:rFonts w:ascii="Segoe UI Black" w:hAnsi="Segoe UI Black"/>
          <w:b/>
          <w:bCs/>
          <w:sz w:val="28"/>
          <w:szCs w:val="26"/>
        </w:rPr>
      </w:pPr>
      <w:bookmarkStart w:id="87" w:name="_Toc520979627"/>
      <w:bookmarkStart w:id="88" w:name="_Toc518051535"/>
      <w:r>
        <w:br w:type="page"/>
      </w:r>
    </w:p>
    <w:p w14:paraId="5A5C30FA" w14:textId="77777777" w:rsidR="001B6E5D" w:rsidRDefault="00E94082" w:rsidP="00E94082">
      <w:pPr>
        <w:pStyle w:val="Heading2"/>
      </w:pPr>
      <w:bookmarkStart w:id="89" w:name="_Toc67471523"/>
      <w:bookmarkEnd w:id="87"/>
      <w:bookmarkEnd w:id="88"/>
      <w:r>
        <w:lastRenderedPageBreak/>
        <w:t>Creating a QGIS Layout Template</w:t>
      </w:r>
      <w:bookmarkEnd w:id="89"/>
    </w:p>
    <w:p w14:paraId="1DCFD26B" w14:textId="77777777" w:rsidR="001B6E5D" w:rsidRDefault="001B6E5D" w:rsidP="0097346E"/>
    <w:p w14:paraId="48C8266A" w14:textId="77777777" w:rsidR="00FE3447" w:rsidRDefault="0007614E" w:rsidP="00FE3447">
      <w:r>
        <w:t>C</w:t>
      </w:r>
      <w:r w:rsidR="00FE3447">
        <w:t>reate a new Map Layout as an A4 Portrait page</w:t>
      </w:r>
      <w:r w:rsidR="00E62C16">
        <w:t>…</w:t>
      </w:r>
    </w:p>
    <w:p w14:paraId="41769EA7" w14:textId="77777777" w:rsidR="00E62C16" w:rsidRDefault="00E62C16" w:rsidP="00FE3447">
      <w:pPr>
        <w:rPr>
          <w:rFonts w:asciiTheme="minorHAnsi" w:hAnsiTheme="minorHAnsi"/>
          <w:sz w:val="22"/>
          <w:szCs w:val="22"/>
          <w:lang w:eastAsia="en-NZ"/>
        </w:rPr>
      </w:pPr>
    </w:p>
    <w:p w14:paraId="7EB146F4" w14:textId="77777777" w:rsidR="00E62C16" w:rsidRDefault="00E62C16" w:rsidP="00E62C16">
      <w:pPr>
        <w:shd w:val="clear" w:color="auto" w:fill="EEECE1" w:themeFill="background2"/>
        <w:tabs>
          <w:tab w:val="left" w:pos="3367"/>
        </w:tabs>
      </w:pPr>
    </w:p>
    <w:p w14:paraId="71FBFA1F" w14:textId="77777777" w:rsidR="00FE3447" w:rsidRDefault="00FE3447" w:rsidP="00E62C16">
      <w:pPr>
        <w:shd w:val="clear" w:color="auto" w:fill="EEECE1" w:themeFill="background2"/>
        <w:tabs>
          <w:tab w:val="left" w:pos="3367"/>
        </w:tabs>
      </w:pPr>
      <w:r>
        <w:t xml:space="preserve">Launch the </w:t>
      </w:r>
      <w:r w:rsidRPr="00E62C16">
        <w:rPr>
          <w:b/>
        </w:rPr>
        <w:t>Layout Manager</w:t>
      </w:r>
      <w:r>
        <w:t xml:space="preserve"> from the toolbar using the </w:t>
      </w:r>
      <w:r>
        <w:rPr>
          <w:noProof/>
          <w:lang w:eastAsia="en-NZ"/>
        </w:rPr>
        <w:drawing>
          <wp:inline distT="0" distB="0" distL="0" distR="0" wp14:anchorId="10DA54FD" wp14:editId="22FB15A0">
            <wp:extent cx="293370" cy="297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tool</w:t>
      </w:r>
    </w:p>
    <w:p w14:paraId="6AB75E49" w14:textId="77777777" w:rsidR="00FE3447" w:rsidRDefault="00FE3447" w:rsidP="00E62C16">
      <w:pPr>
        <w:shd w:val="clear" w:color="auto" w:fill="EEECE1" w:themeFill="background2"/>
        <w:tabs>
          <w:tab w:val="left" w:pos="3367"/>
        </w:tabs>
      </w:pPr>
      <w:r>
        <w:t xml:space="preserve">Click the </w:t>
      </w:r>
      <w:r w:rsidRPr="00E62C16">
        <w:rPr>
          <w:b/>
        </w:rPr>
        <w:t>Create</w:t>
      </w:r>
      <w:r>
        <w:t xml:space="preserve"> button</w:t>
      </w:r>
    </w:p>
    <w:p w14:paraId="17A90D6F" w14:textId="77777777" w:rsidR="00E62C16" w:rsidRDefault="00FE3447" w:rsidP="00E62C16">
      <w:pPr>
        <w:shd w:val="clear" w:color="auto" w:fill="EEECE1" w:themeFill="background2"/>
        <w:tabs>
          <w:tab w:val="left" w:pos="3367"/>
        </w:tabs>
      </w:pPr>
      <w:r>
        <w:t>Give the Layout a Title</w:t>
      </w:r>
      <w:r w:rsidR="00FC2B38">
        <w:t xml:space="preserve"> (optional)</w:t>
      </w:r>
    </w:p>
    <w:p w14:paraId="4B7518EA" w14:textId="77777777" w:rsidR="00FE3447" w:rsidRDefault="00FE3447" w:rsidP="00E62C16">
      <w:pPr>
        <w:shd w:val="clear" w:color="auto" w:fill="EEECE1" w:themeFill="background2"/>
        <w:tabs>
          <w:tab w:val="left" w:pos="3367"/>
        </w:tabs>
        <w:jc w:val="center"/>
      </w:pPr>
      <w:r>
        <w:br/>
      </w:r>
      <w:r>
        <w:rPr>
          <w:noProof/>
          <w:lang w:eastAsia="en-NZ"/>
        </w:rPr>
        <w:drawing>
          <wp:inline distT="0" distB="0" distL="0" distR="0" wp14:anchorId="157958F2" wp14:editId="6B55E9C5">
            <wp:extent cx="2590800" cy="1295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649AEAF" w14:textId="77777777" w:rsidR="00E62C16" w:rsidRDefault="00FE3447" w:rsidP="00E62C16">
      <w:pPr>
        <w:shd w:val="clear" w:color="auto" w:fill="EEECE1" w:themeFill="background2"/>
        <w:tabs>
          <w:tab w:val="left" w:pos="3367"/>
        </w:tabs>
      </w:pPr>
      <w:r>
        <w:t xml:space="preserve">Click the </w:t>
      </w:r>
      <w:r w:rsidRPr="00E62C16">
        <w:rPr>
          <w:b/>
        </w:rPr>
        <w:t>OK</w:t>
      </w:r>
      <w:r>
        <w:t xml:space="preserve"> button.  The Layout wind</w:t>
      </w:r>
      <w:r w:rsidR="00E62C16">
        <w:t>ow will open with a blank page.</w:t>
      </w:r>
    </w:p>
    <w:p w14:paraId="33BF5C12" w14:textId="77777777" w:rsidR="00FE3447" w:rsidRDefault="00FE3447" w:rsidP="00E62C16">
      <w:pPr>
        <w:shd w:val="clear" w:color="auto" w:fill="EEECE1" w:themeFill="background2"/>
        <w:tabs>
          <w:tab w:val="left" w:pos="3367"/>
        </w:tabs>
        <w:jc w:val="center"/>
      </w:pPr>
      <w:r>
        <w:br/>
      </w:r>
      <w:r>
        <w:rPr>
          <w:noProof/>
          <w:lang w:eastAsia="en-NZ"/>
        </w:rPr>
        <w:drawing>
          <wp:inline distT="0" distB="0" distL="0" distR="0" wp14:anchorId="59F60AB3" wp14:editId="4F0550AA">
            <wp:extent cx="5044440" cy="30022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F3BF8FA" w14:textId="77777777" w:rsidR="00E62C16" w:rsidRDefault="00FE3447" w:rsidP="00E62C16">
      <w:pPr>
        <w:shd w:val="clear" w:color="auto" w:fill="EEECE1" w:themeFill="background2"/>
        <w:tabs>
          <w:tab w:val="left" w:pos="3367"/>
        </w:tabs>
      </w:pPr>
      <w:r w:rsidRPr="00E62C16">
        <w:rPr>
          <w:b/>
        </w:rPr>
        <w:t>Right</w:t>
      </w:r>
      <w:r>
        <w:t xml:space="preserve"> click the blank page and choose </w:t>
      </w:r>
      <w:r w:rsidRPr="00E62C16">
        <w:rPr>
          <w:b/>
        </w:rPr>
        <w:t>Page Properties…</w:t>
      </w:r>
      <w:r w:rsidRPr="00E62C16">
        <w:rPr>
          <w:b/>
        </w:rPr>
        <w:br/>
      </w:r>
    </w:p>
    <w:p w14:paraId="4ACB71E0" w14:textId="77777777" w:rsidR="00FE3447" w:rsidRDefault="00FE3447" w:rsidP="00E62C16">
      <w:pPr>
        <w:shd w:val="clear" w:color="auto" w:fill="EEECE1" w:themeFill="background2"/>
        <w:tabs>
          <w:tab w:val="left" w:pos="3367"/>
        </w:tabs>
        <w:jc w:val="center"/>
      </w:pPr>
      <w:r>
        <w:lastRenderedPageBreak/>
        <w:br/>
      </w:r>
      <w:r>
        <w:rPr>
          <w:noProof/>
          <w:lang w:eastAsia="en-NZ"/>
        </w:rPr>
        <w:drawing>
          <wp:inline distT="0" distB="0" distL="0" distR="0" wp14:anchorId="19F46938" wp14:editId="50754C8E">
            <wp:extent cx="2678430" cy="191643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3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9DC7D28" w14:textId="77777777" w:rsidR="00FE3447" w:rsidRDefault="00FE3447" w:rsidP="00E62C16">
      <w:pPr>
        <w:shd w:val="clear" w:color="auto" w:fill="EEECE1" w:themeFill="background2"/>
        <w:tabs>
          <w:tab w:val="left" w:pos="3367"/>
        </w:tabs>
      </w:pPr>
      <w:r>
        <w:t xml:space="preserve">Set the </w:t>
      </w:r>
      <w:r w:rsidRPr="00E62C16">
        <w:rPr>
          <w:b/>
        </w:rPr>
        <w:t>Size</w:t>
      </w:r>
      <w:r>
        <w:t xml:space="preserve"> to </w:t>
      </w:r>
      <w:r w:rsidRPr="00E62C16">
        <w:rPr>
          <w:b/>
        </w:rPr>
        <w:t>A4</w:t>
      </w:r>
    </w:p>
    <w:p w14:paraId="1ABA5F1F" w14:textId="77777777" w:rsidR="00FE3447" w:rsidRDefault="00FE3447" w:rsidP="00E62C16">
      <w:pPr>
        <w:shd w:val="clear" w:color="auto" w:fill="EEECE1" w:themeFill="background2"/>
        <w:tabs>
          <w:tab w:val="left" w:pos="3367"/>
        </w:tabs>
      </w:pPr>
      <w:r>
        <w:t xml:space="preserve">Set the </w:t>
      </w:r>
      <w:r w:rsidRPr="00E62C16">
        <w:rPr>
          <w:b/>
        </w:rPr>
        <w:t>Orientation</w:t>
      </w:r>
      <w:r>
        <w:t xml:space="preserve"> to </w:t>
      </w:r>
      <w:r w:rsidRPr="00E62C16">
        <w:rPr>
          <w:b/>
        </w:rPr>
        <w:t>Portrait</w:t>
      </w:r>
    </w:p>
    <w:p w14:paraId="7ADFD7D7" w14:textId="77777777" w:rsidR="00FE3447" w:rsidRDefault="00FE3447" w:rsidP="00E62C16">
      <w:pPr>
        <w:shd w:val="clear" w:color="auto" w:fill="EEECE1" w:themeFill="background2"/>
        <w:tabs>
          <w:tab w:val="left" w:pos="3367"/>
        </w:tabs>
      </w:pPr>
    </w:p>
    <w:p w14:paraId="78683A0E" w14:textId="77777777" w:rsidR="00FE3447" w:rsidRDefault="00FE3447" w:rsidP="00E62C16">
      <w:pPr>
        <w:shd w:val="clear" w:color="auto" w:fill="EEECE1" w:themeFill="background2"/>
        <w:tabs>
          <w:tab w:val="left" w:pos="3367"/>
        </w:tabs>
      </w:pPr>
      <w:r>
        <w:t>Let’s also setup a grid to help us place items on the page</w:t>
      </w:r>
    </w:p>
    <w:p w14:paraId="51881B1A" w14:textId="77777777" w:rsidR="00FE3447" w:rsidRDefault="00FE3447" w:rsidP="00E62C16">
      <w:pPr>
        <w:shd w:val="clear" w:color="auto" w:fill="EEECE1" w:themeFill="background2"/>
        <w:tabs>
          <w:tab w:val="left" w:pos="3367"/>
        </w:tabs>
      </w:pPr>
    </w:p>
    <w:p w14:paraId="6D84A390" w14:textId="77777777" w:rsidR="00E62C16" w:rsidRDefault="00FE3447" w:rsidP="00E62C16">
      <w:pPr>
        <w:shd w:val="clear" w:color="auto" w:fill="EEECE1" w:themeFill="background2"/>
        <w:tabs>
          <w:tab w:val="left" w:pos="3367"/>
        </w:tabs>
      </w:pPr>
      <w:r>
        <w:t xml:space="preserve">Enable grids through the menu </w:t>
      </w:r>
      <w:r w:rsidRPr="00E62C16">
        <w:rPr>
          <w:b/>
        </w:rPr>
        <w:t>View</w:t>
      </w:r>
      <w:r>
        <w:t xml:space="preserve"> </w:t>
      </w:r>
      <w:r w:rsidRPr="00E62C16">
        <w:rPr>
          <w:rFonts w:ascii="Tahoma" w:hAnsi="Tahoma" w:cs="Tahoma"/>
        </w:rPr>
        <w:t>‣</w:t>
      </w:r>
      <w:r>
        <w:t xml:space="preserve"> </w:t>
      </w:r>
      <w:r w:rsidRPr="00E62C16">
        <w:rPr>
          <w:b/>
        </w:rPr>
        <w:t>Show Grid</w:t>
      </w:r>
      <w:r w:rsidR="00E62C16">
        <w:t xml:space="preserve"> </w:t>
      </w:r>
    </w:p>
    <w:p w14:paraId="1483B377" w14:textId="77777777" w:rsidR="00FE3447" w:rsidRDefault="00FE3447" w:rsidP="00E62C16">
      <w:pPr>
        <w:shd w:val="clear" w:color="auto" w:fill="EEECE1" w:themeFill="background2"/>
        <w:tabs>
          <w:tab w:val="left" w:pos="3367"/>
        </w:tabs>
        <w:jc w:val="center"/>
      </w:pPr>
      <w:r>
        <w:br/>
      </w:r>
      <w:r>
        <w:rPr>
          <w:noProof/>
          <w:lang w:eastAsia="en-NZ"/>
        </w:rPr>
        <w:drawing>
          <wp:inline distT="0" distB="0" distL="0" distR="0" wp14:anchorId="3F06BACE" wp14:editId="003934CD">
            <wp:extent cx="2259330" cy="17373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33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B88A24A" w14:textId="77777777" w:rsidR="00FE3447" w:rsidRDefault="00FE3447" w:rsidP="00E62C16">
      <w:pPr>
        <w:shd w:val="clear" w:color="auto" w:fill="EEECE1" w:themeFill="background2"/>
        <w:tabs>
          <w:tab w:val="left" w:pos="3367"/>
        </w:tabs>
      </w:pPr>
      <w:r>
        <w:t xml:space="preserve">Enable snap to grids through the menu </w:t>
      </w:r>
      <w:r w:rsidRPr="00E62C16">
        <w:rPr>
          <w:b/>
        </w:rPr>
        <w:t>View</w:t>
      </w:r>
      <w:r>
        <w:t xml:space="preserve"> </w:t>
      </w:r>
      <w:r w:rsidRPr="00E62C16">
        <w:rPr>
          <w:rFonts w:ascii="Tahoma" w:hAnsi="Tahoma" w:cs="Tahoma"/>
        </w:rPr>
        <w:t>‣</w:t>
      </w:r>
      <w:r>
        <w:t xml:space="preserve"> </w:t>
      </w:r>
      <w:r w:rsidRPr="00E62C16">
        <w:rPr>
          <w:b/>
        </w:rPr>
        <w:t>Snap to Grid</w:t>
      </w:r>
      <w:r>
        <w:t xml:space="preserve"> </w:t>
      </w:r>
    </w:p>
    <w:p w14:paraId="63C6C45A" w14:textId="77777777" w:rsidR="00FE3447" w:rsidRDefault="00FE3447" w:rsidP="00E62C16">
      <w:pPr>
        <w:shd w:val="clear" w:color="auto" w:fill="EEECE1" w:themeFill="background2"/>
        <w:tabs>
          <w:tab w:val="left" w:pos="3367"/>
        </w:tabs>
      </w:pPr>
    </w:p>
    <w:p w14:paraId="5B6797DF" w14:textId="77777777" w:rsidR="001B6E5D" w:rsidRDefault="001B6E5D" w:rsidP="00E62C16"/>
    <w:p w14:paraId="303A246C" w14:textId="77777777" w:rsidR="001B6E5D" w:rsidRDefault="001B6E5D" w:rsidP="00E62C16"/>
    <w:p w14:paraId="419417FA" w14:textId="77777777" w:rsidR="00FE3447" w:rsidRDefault="00FE3447">
      <w:pPr>
        <w:rPr>
          <w:rFonts w:ascii="Segoe UI Black" w:hAnsi="Segoe UI Black"/>
          <w:b/>
          <w:bCs/>
          <w:sz w:val="28"/>
          <w:szCs w:val="26"/>
        </w:rPr>
      </w:pPr>
      <w:r>
        <w:br w:type="page"/>
      </w:r>
    </w:p>
    <w:p w14:paraId="6968BC5E" w14:textId="77777777" w:rsidR="001B6E5D" w:rsidRDefault="00B71D87" w:rsidP="001B6E5D">
      <w:pPr>
        <w:pStyle w:val="Heading2"/>
      </w:pPr>
      <w:bookmarkStart w:id="90" w:name="_Toc67471524"/>
      <w:r>
        <w:lastRenderedPageBreak/>
        <w:t xml:space="preserve">Adding QGIS Layout </w:t>
      </w:r>
      <w:r w:rsidR="001B6E5D">
        <w:t>Template Components</w:t>
      </w:r>
      <w:bookmarkEnd w:id="90"/>
    </w:p>
    <w:p w14:paraId="720F4739" w14:textId="77777777" w:rsidR="001B6E5D" w:rsidRDefault="001B6E5D" w:rsidP="0097346E"/>
    <w:p w14:paraId="4F2C572F" w14:textId="77777777" w:rsidR="0037672D" w:rsidRDefault="0037672D" w:rsidP="0097346E"/>
    <w:p w14:paraId="73197B1D" w14:textId="77777777" w:rsidR="0037672D" w:rsidRDefault="0037672D" w:rsidP="0037672D">
      <w:pPr>
        <w:pStyle w:val="Heading3"/>
      </w:pPr>
      <w:bookmarkStart w:id="91" w:name="_Toc67471525"/>
      <w:r>
        <w:t>Map Image Placeholder</w:t>
      </w:r>
      <w:bookmarkEnd w:id="91"/>
    </w:p>
    <w:p w14:paraId="33950DF5" w14:textId="77777777" w:rsidR="00BB78C0" w:rsidRDefault="00BB78C0" w:rsidP="007D15DD">
      <w:pPr>
        <w:shd w:val="clear" w:color="auto" w:fill="EEECE1" w:themeFill="background2"/>
        <w:tabs>
          <w:tab w:val="left" w:pos="3367"/>
        </w:tabs>
      </w:pPr>
      <w:r>
        <w:t>Use the </w:t>
      </w:r>
      <w:r>
        <w:rPr>
          <w:noProof/>
          <w:lang w:eastAsia="en-NZ"/>
        </w:rPr>
        <w:drawing>
          <wp:inline distT="0" distB="0" distL="0" distR="0" wp14:anchorId="2DAB4649" wp14:editId="1EB41FA3">
            <wp:extent cx="228600" cy="228600"/>
            <wp:effectExtent l="0" t="0" r="0" b="0"/>
            <wp:docPr id="325" name="Picture 325" descr="addMap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 descr="addMap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 w:rsidRPr="00804597">
        <w:rPr>
          <w:b/>
          <w:bCs/>
        </w:rPr>
        <w:t>Add Map</w:t>
      </w:r>
      <w:r>
        <w:t> tool to add a new Map item to the page by drawing a rectangle</w:t>
      </w:r>
      <w:r w:rsidR="00804597">
        <w:t xml:space="preserve"> on the layout canvas.</w:t>
      </w:r>
    </w:p>
    <w:p w14:paraId="784544BF" w14:textId="77777777" w:rsidR="0037672D" w:rsidRDefault="0037672D" w:rsidP="007D15DD">
      <w:pPr>
        <w:shd w:val="clear" w:color="auto" w:fill="EEECE1" w:themeFill="background2"/>
      </w:pPr>
    </w:p>
    <w:p w14:paraId="146B3DF0" w14:textId="77777777" w:rsidR="001B3168" w:rsidRDefault="00A76A31" w:rsidP="007D15DD">
      <w:pPr>
        <w:shd w:val="clear" w:color="auto" w:fill="EEECE1" w:themeFill="background2"/>
        <w:jc w:val="center"/>
      </w:pPr>
      <w:r w:rsidRPr="00A76A31">
        <w:rPr>
          <w:noProof/>
          <w:lang w:eastAsia="en-NZ"/>
        </w:rPr>
        <w:drawing>
          <wp:inline distT="0" distB="0" distL="0" distR="0" wp14:anchorId="7F2E6C27" wp14:editId="32F8205C">
            <wp:extent cx="1859441" cy="2564352"/>
            <wp:effectExtent l="0" t="0" r="7620" b="762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25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DF0D" w14:textId="77777777" w:rsidR="001B3168" w:rsidRDefault="001B3168" w:rsidP="007D15DD">
      <w:pPr>
        <w:shd w:val="clear" w:color="auto" w:fill="EEECE1" w:themeFill="background2"/>
      </w:pPr>
    </w:p>
    <w:p w14:paraId="6E00DEC5" w14:textId="77777777" w:rsidR="00457FDE" w:rsidRDefault="00A76A31" w:rsidP="007D15DD">
      <w:pPr>
        <w:shd w:val="clear" w:color="auto" w:fill="EEECE1" w:themeFill="background2"/>
      </w:pPr>
      <w:r>
        <w:t xml:space="preserve">In the </w:t>
      </w:r>
      <w:r w:rsidRPr="00A76A31">
        <w:rPr>
          <w:b/>
        </w:rPr>
        <w:t>Item Properties</w:t>
      </w:r>
      <w:r>
        <w:t xml:space="preserve"> for the Map, set the </w:t>
      </w:r>
      <w:r w:rsidRPr="00A76A31">
        <w:rPr>
          <w:b/>
        </w:rPr>
        <w:t>Item ID</w:t>
      </w:r>
      <w:r>
        <w:t xml:space="preserve"> to </w:t>
      </w:r>
    </w:p>
    <w:p w14:paraId="326F1EE2" w14:textId="77777777" w:rsidR="001B3168" w:rsidRPr="00457FDE" w:rsidRDefault="00A76A31" w:rsidP="00457F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color w:val="76923C" w:themeColor="accent3" w:themeShade="BF"/>
        </w:rPr>
      </w:pPr>
      <w:proofErr w:type="spellStart"/>
      <w:proofErr w:type="gramStart"/>
      <w:r w:rsidRPr="00457FDE">
        <w:rPr>
          <w:b/>
          <w:color w:val="76923C" w:themeColor="accent3" w:themeShade="BF"/>
        </w:rPr>
        <w:t>ppMap</w:t>
      </w:r>
      <w:proofErr w:type="spellEnd"/>
      <w:proofErr w:type="gramEnd"/>
    </w:p>
    <w:p w14:paraId="6C008C8E" w14:textId="77777777" w:rsidR="00A76A31" w:rsidRDefault="00A76A31" w:rsidP="007D15DD">
      <w:pPr>
        <w:shd w:val="clear" w:color="auto" w:fill="EEECE1" w:themeFill="background2"/>
      </w:pPr>
    </w:p>
    <w:p w14:paraId="6C1D1639" w14:textId="77777777" w:rsidR="00A76A31" w:rsidRDefault="003B302F" w:rsidP="007D15DD">
      <w:pPr>
        <w:shd w:val="clear" w:color="auto" w:fill="EEECE1" w:themeFill="background2"/>
        <w:jc w:val="center"/>
      </w:pPr>
      <w:r w:rsidRPr="003B302F">
        <w:rPr>
          <w:noProof/>
          <w:lang w:eastAsia="en-NZ"/>
        </w:rPr>
        <w:drawing>
          <wp:inline distT="0" distB="0" distL="0" distR="0" wp14:anchorId="73FE3D90" wp14:editId="7B8CBCD6">
            <wp:extent cx="1497460" cy="1661304"/>
            <wp:effectExtent l="0" t="0" r="762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9746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859D" w14:textId="77777777" w:rsidR="00A76A31" w:rsidRDefault="00A76A31" w:rsidP="007D15DD">
      <w:pPr>
        <w:shd w:val="clear" w:color="auto" w:fill="EEECE1" w:themeFill="background2"/>
      </w:pPr>
    </w:p>
    <w:p w14:paraId="6A14AA14" w14:textId="77777777" w:rsidR="00C3791D" w:rsidRDefault="00C3791D" w:rsidP="00C3791D"/>
    <w:p w14:paraId="35CDBD7F" w14:textId="77777777" w:rsidR="00157B11" w:rsidRDefault="00157B11">
      <w:pPr>
        <w:rPr>
          <w:b/>
          <w:bCs/>
          <w:sz w:val="28"/>
        </w:rPr>
      </w:pPr>
      <w:r>
        <w:br w:type="page"/>
      </w:r>
    </w:p>
    <w:p w14:paraId="30EB911F" w14:textId="77777777" w:rsidR="0037672D" w:rsidRDefault="0037672D" w:rsidP="00FA3245">
      <w:pPr>
        <w:pStyle w:val="Heading3"/>
      </w:pPr>
      <w:bookmarkStart w:id="92" w:name="_Toc67471526"/>
      <w:r>
        <w:lastRenderedPageBreak/>
        <w:t>Data Tables Placeholder</w:t>
      </w:r>
      <w:bookmarkEnd w:id="92"/>
    </w:p>
    <w:p w14:paraId="582B1FE3" w14:textId="77777777" w:rsidR="005E7FD3" w:rsidRDefault="005E7FD3" w:rsidP="00094691">
      <w:pPr>
        <w:shd w:val="clear" w:color="auto" w:fill="EEECE1" w:themeFill="background2"/>
        <w:tabs>
          <w:tab w:val="left" w:pos="3367"/>
        </w:tabs>
      </w:pPr>
      <w:r>
        <w:t>Use the </w:t>
      </w:r>
      <w:r>
        <w:rPr>
          <w:noProof/>
          <w:lang w:eastAsia="en-NZ"/>
        </w:rPr>
        <w:drawing>
          <wp:inline distT="0" distB="0" distL="0" distR="0" wp14:anchorId="613563F0" wp14:editId="5847D450">
            <wp:extent cx="228600" cy="228600"/>
            <wp:effectExtent l="0" t="0" r="0" b="0"/>
            <wp:docPr id="328" name="Picture 328" descr="label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label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 w:rsidRPr="005E7FD3">
        <w:rPr>
          <w:b/>
          <w:bCs/>
        </w:rPr>
        <w:t>Add Label</w:t>
      </w:r>
      <w:r>
        <w:t> tool to add a label to the Layout</w:t>
      </w:r>
    </w:p>
    <w:p w14:paraId="09732833" w14:textId="77777777" w:rsidR="0037672D" w:rsidRDefault="0037672D" w:rsidP="00094691">
      <w:pPr>
        <w:shd w:val="clear" w:color="auto" w:fill="EEECE1" w:themeFill="background2"/>
      </w:pPr>
    </w:p>
    <w:p w14:paraId="21D9F31D" w14:textId="77777777" w:rsidR="003B302F" w:rsidRDefault="003B302F" w:rsidP="00094691">
      <w:pPr>
        <w:shd w:val="clear" w:color="auto" w:fill="EEECE1" w:themeFill="background2"/>
        <w:jc w:val="center"/>
      </w:pPr>
      <w:r w:rsidRPr="003B302F">
        <w:rPr>
          <w:noProof/>
          <w:lang w:eastAsia="en-NZ"/>
        </w:rPr>
        <w:drawing>
          <wp:inline distT="0" distB="0" distL="0" distR="0" wp14:anchorId="56A8F101" wp14:editId="2A329B71">
            <wp:extent cx="1832769" cy="2556732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2769" cy="25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570F" w14:textId="77777777" w:rsidR="00F135C2" w:rsidRDefault="00F135C2" w:rsidP="00094691">
      <w:pPr>
        <w:shd w:val="clear" w:color="auto" w:fill="EEECE1" w:themeFill="background2"/>
      </w:pPr>
    </w:p>
    <w:p w14:paraId="4228A4C7" w14:textId="77777777" w:rsidR="00457FDE" w:rsidRDefault="00F135C2" w:rsidP="00094691">
      <w:pPr>
        <w:shd w:val="clear" w:color="auto" w:fill="EEECE1" w:themeFill="background2"/>
      </w:pPr>
      <w:r>
        <w:t xml:space="preserve">In the </w:t>
      </w:r>
      <w:r w:rsidRPr="00A76A31">
        <w:rPr>
          <w:b/>
        </w:rPr>
        <w:t>Item Properties</w:t>
      </w:r>
      <w:r>
        <w:t xml:space="preserve"> for the Label, set the </w:t>
      </w:r>
      <w:r w:rsidRPr="00A76A31">
        <w:rPr>
          <w:b/>
        </w:rPr>
        <w:t>Item ID</w:t>
      </w:r>
      <w:r>
        <w:t xml:space="preserve"> to </w:t>
      </w:r>
    </w:p>
    <w:p w14:paraId="2C464754" w14:textId="77777777" w:rsidR="00F135C2" w:rsidRPr="00457FDE" w:rsidRDefault="00F135C2" w:rsidP="00457F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76923C" w:themeColor="accent3" w:themeShade="BF"/>
        </w:rPr>
      </w:pPr>
      <w:proofErr w:type="spellStart"/>
      <w:proofErr w:type="gramStart"/>
      <w:r w:rsidRPr="00457FDE">
        <w:rPr>
          <w:b/>
          <w:color w:val="76923C" w:themeColor="accent3" w:themeShade="BF"/>
        </w:rPr>
        <w:t>ppData</w:t>
      </w:r>
      <w:proofErr w:type="spellEnd"/>
      <w:proofErr w:type="gramEnd"/>
    </w:p>
    <w:p w14:paraId="1F2B1D9C" w14:textId="77777777" w:rsidR="00F135C2" w:rsidRDefault="00F135C2" w:rsidP="00094691">
      <w:pPr>
        <w:shd w:val="clear" w:color="auto" w:fill="EEECE1" w:themeFill="background2"/>
      </w:pPr>
    </w:p>
    <w:p w14:paraId="541BB712" w14:textId="77777777" w:rsidR="00F135C2" w:rsidRDefault="003B302F" w:rsidP="00094691">
      <w:pPr>
        <w:shd w:val="clear" w:color="auto" w:fill="EEECE1" w:themeFill="background2"/>
        <w:jc w:val="center"/>
      </w:pPr>
      <w:r w:rsidRPr="003B302F">
        <w:rPr>
          <w:noProof/>
          <w:lang w:eastAsia="en-NZ"/>
        </w:rPr>
        <w:drawing>
          <wp:inline distT="0" distB="0" distL="0" distR="0" wp14:anchorId="7281FCFD" wp14:editId="7FD365ED">
            <wp:extent cx="1508891" cy="1276461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12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1FBB" w14:textId="77777777" w:rsidR="003B302F" w:rsidRPr="0037672D" w:rsidRDefault="003B302F" w:rsidP="00094691">
      <w:pPr>
        <w:shd w:val="clear" w:color="auto" w:fill="EEECE1" w:themeFill="background2"/>
      </w:pPr>
    </w:p>
    <w:p w14:paraId="4B0D1BE1" w14:textId="77777777" w:rsidR="00C3791D" w:rsidRDefault="00C3791D" w:rsidP="00C3791D"/>
    <w:p w14:paraId="50F36380" w14:textId="77777777" w:rsidR="00157B11" w:rsidRDefault="00157B11">
      <w:pPr>
        <w:rPr>
          <w:b/>
          <w:bCs/>
          <w:sz w:val="28"/>
        </w:rPr>
      </w:pPr>
      <w:r>
        <w:br w:type="page"/>
      </w:r>
    </w:p>
    <w:p w14:paraId="243CFA65" w14:textId="77777777" w:rsidR="00157B11" w:rsidRDefault="00157B11" w:rsidP="00157B11">
      <w:pPr>
        <w:pStyle w:val="Heading3"/>
      </w:pPr>
      <w:bookmarkStart w:id="93" w:name="_Toc67471527"/>
      <w:r>
        <w:lastRenderedPageBreak/>
        <w:t>Data Table Styles</w:t>
      </w:r>
      <w:bookmarkEnd w:id="93"/>
    </w:p>
    <w:p w14:paraId="525EC6D0" w14:textId="77777777" w:rsidR="00157B11" w:rsidRDefault="00CA2894" w:rsidP="00C3791D"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FA2437" wp14:editId="764C3A34">
                <wp:simplePos x="0" y="0"/>
                <wp:positionH relativeFrom="column">
                  <wp:posOffset>2228850</wp:posOffset>
                </wp:positionH>
                <wp:positionV relativeFrom="paragraph">
                  <wp:posOffset>71120</wp:posOffset>
                </wp:positionV>
                <wp:extent cx="929640" cy="365760"/>
                <wp:effectExtent l="0" t="0" r="22860" b="205740"/>
                <wp:wrapNone/>
                <wp:docPr id="349" name="Speech Bubble: Rectangl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365760"/>
                        </a:xfrm>
                        <a:prstGeom prst="wedgeRectCallout">
                          <a:avLst>
                            <a:gd name="adj1" fmla="val -45825"/>
                            <a:gd name="adj2" fmla="val 10180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5E9DF" w14:textId="77777777" w:rsidR="00597011" w:rsidRDefault="00597011" w:rsidP="00CA2894">
                            <w:pPr>
                              <w:jc w:val="center"/>
                            </w:pPr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FA243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349" o:spid="_x0000_s1026" type="#_x0000_t61" style="position:absolute;margin-left:175.5pt;margin-top:5.6pt;width:73.2pt;height:28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" adj="902,32789" fillcolor="white [3201]" strokecolor="black [3200]" strokeweight="2pt">
                <v:textbox>
                  <w:txbxContent>
                    <w:p w14:paraId="1C65E9DF" w14:textId="77777777" w:rsidR="00597011" w:rsidRDefault="00597011" w:rsidP="00CA2894">
                      <w:pPr>
                        <w:jc w:val="center"/>
                      </w:pPr>
                      <w: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</w:p>
    <w:p w14:paraId="18FDF667" w14:textId="77777777" w:rsidR="00E952B4" w:rsidRDefault="00E952B4" w:rsidP="00C3791D"/>
    <w:p w14:paraId="61E282EA" w14:textId="77777777" w:rsidR="00E952B4" w:rsidRDefault="00E952B4" w:rsidP="00C3791D"/>
    <w:p w14:paraId="49C53F5F" w14:textId="77777777" w:rsidR="00157B11" w:rsidRDefault="002F5967" w:rsidP="00E952B4">
      <w:pPr>
        <w:jc w:val="center"/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61D034" wp14:editId="747D49B5">
                <wp:simplePos x="0" y="0"/>
                <wp:positionH relativeFrom="column">
                  <wp:posOffset>4472940</wp:posOffset>
                </wp:positionH>
                <wp:positionV relativeFrom="paragraph">
                  <wp:posOffset>810260</wp:posOffset>
                </wp:positionV>
                <wp:extent cx="1238250" cy="365760"/>
                <wp:effectExtent l="476250" t="38100" r="19050" b="15240"/>
                <wp:wrapNone/>
                <wp:docPr id="353" name="Speech Bubble: Rectangl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65760"/>
                        </a:xfrm>
                        <a:prstGeom prst="wedgeRectCallout">
                          <a:avLst>
                            <a:gd name="adj1" fmla="val -88270"/>
                            <a:gd name="adj2" fmla="val -5965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7742EB" w14:textId="77777777" w:rsidR="00597011" w:rsidRDefault="00597011" w:rsidP="00CA2894">
                            <w:pPr>
                              <w:jc w:val="center"/>
                            </w:pPr>
                            <w:r>
                              <w:t>Alternate Row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1D034" id="Speech Bubble: Rectangle 353" o:spid="_x0000_s1027" type="#_x0000_t61" style="position:absolute;left:0;text-align:left;margin-left:352.2pt;margin-top:63.8pt;width:97.5pt;height:28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" adj="-8266,-2086" fillcolor="white [3201]" strokecolor="black [3200]" strokeweight="2pt">
                <v:textbox>
                  <w:txbxContent>
                    <w:p w14:paraId="337742EB" w14:textId="77777777" w:rsidR="00597011" w:rsidRDefault="00597011" w:rsidP="00CA2894">
                      <w:pPr>
                        <w:jc w:val="center"/>
                      </w:pPr>
                      <w:r>
                        <w:t>Alternate Row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819766" wp14:editId="5799D43C">
                <wp:simplePos x="0" y="0"/>
                <wp:positionH relativeFrom="column">
                  <wp:posOffset>4438650</wp:posOffset>
                </wp:positionH>
                <wp:positionV relativeFrom="paragraph">
                  <wp:posOffset>132080</wp:posOffset>
                </wp:positionV>
                <wp:extent cx="1089660" cy="365760"/>
                <wp:effectExtent l="419100" t="0" r="15240" b="129540"/>
                <wp:wrapNone/>
                <wp:docPr id="352" name="Speech Bubble: Rectangle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365760"/>
                        </a:xfrm>
                        <a:prstGeom prst="wedgeRectCallout">
                          <a:avLst>
                            <a:gd name="adj1" fmla="val -87347"/>
                            <a:gd name="adj2" fmla="val 8096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D86DE" w14:textId="77777777" w:rsidR="00597011" w:rsidRDefault="00597011" w:rsidP="00CA2894">
                            <w:pPr>
                              <w:jc w:val="center"/>
                            </w:pPr>
                            <w:r>
                              <w:t>Default Row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19766" id="Speech Bubble: Rectangle 352" o:spid="_x0000_s1028" type="#_x0000_t61" style="position:absolute;left:0;text-align:left;margin-left:349.5pt;margin-top:10.4pt;width:85.8pt;height:28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" adj="-8067,28289" fillcolor="white [3201]" strokecolor="black [3200]" strokeweight="2pt">
                <v:textbox>
                  <w:txbxContent>
                    <w:p w14:paraId="508D86DE" w14:textId="77777777" w:rsidR="00597011" w:rsidRDefault="00597011" w:rsidP="00CA2894">
                      <w:pPr>
                        <w:jc w:val="center"/>
                      </w:pPr>
                      <w:r>
                        <w:t>Default Row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6FD3C5" wp14:editId="341BFB78">
                <wp:simplePos x="0" y="0"/>
                <wp:positionH relativeFrom="column">
                  <wp:posOffset>266700</wp:posOffset>
                </wp:positionH>
                <wp:positionV relativeFrom="paragraph">
                  <wp:posOffset>775970</wp:posOffset>
                </wp:positionV>
                <wp:extent cx="1089660" cy="365760"/>
                <wp:effectExtent l="0" t="323850" r="434340" b="15240"/>
                <wp:wrapNone/>
                <wp:docPr id="351" name="Speech Bubble: 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365760"/>
                        </a:xfrm>
                        <a:prstGeom prst="wedgeRectCallout">
                          <a:avLst>
                            <a:gd name="adj1" fmla="val 88527"/>
                            <a:gd name="adj2" fmla="val -13569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4215A" w14:textId="77777777" w:rsidR="00597011" w:rsidRDefault="00597011" w:rsidP="00CA2894">
                            <w:pPr>
                              <w:jc w:val="center"/>
                            </w:pPr>
                            <w:r>
                              <w:t>Heading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FD3C5" id="Speech Bubble: Rectangle 351" o:spid="_x0000_s1029" type="#_x0000_t61" style="position:absolute;left:0;text-align:left;margin-left:21pt;margin-top:61.1pt;width:85.8pt;height:28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" adj="29922,-18511" fillcolor="white [3201]" strokecolor="black [3200]" strokeweight="2pt">
                <v:textbox>
                  <w:txbxContent>
                    <w:p w14:paraId="0744215A" w14:textId="77777777" w:rsidR="00597011" w:rsidRDefault="00597011" w:rsidP="00CA2894">
                      <w:pPr>
                        <w:jc w:val="center"/>
                      </w:pPr>
                      <w:r>
                        <w:t>Heading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8AE856" wp14:editId="5BFFF87E">
                <wp:simplePos x="0" y="0"/>
                <wp:positionH relativeFrom="column">
                  <wp:posOffset>224790</wp:posOffset>
                </wp:positionH>
                <wp:positionV relativeFrom="paragraph">
                  <wp:posOffset>132080</wp:posOffset>
                </wp:positionV>
                <wp:extent cx="1089660" cy="365760"/>
                <wp:effectExtent l="0" t="0" r="472440" b="15240"/>
                <wp:wrapNone/>
                <wp:docPr id="350" name="Speech Bubble: Rectangl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365760"/>
                        </a:xfrm>
                        <a:prstGeom prst="wedgeRectCallout">
                          <a:avLst>
                            <a:gd name="adj1" fmla="val 90625"/>
                            <a:gd name="adj2" fmla="val -861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3273C" w14:textId="77777777" w:rsidR="00597011" w:rsidRDefault="00597011" w:rsidP="00CA2894">
                            <w:pPr>
                              <w:jc w:val="center"/>
                            </w:pPr>
                            <w: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AE856" id="Speech Bubble: Rectangle 350" o:spid="_x0000_s1030" type="#_x0000_t61" style="position:absolute;left:0;text-align:left;margin-left:17.7pt;margin-top:10.4pt;width:85.8pt;height:2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" adj="30375,8939" fillcolor="white [3201]" strokecolor="black [3200]" strokeweight="2pt">
                <v:textbox>
                  <w:txbxContent>
                    <w:p w14:paraId="78F3273C" w14:textId="77777777" w:rsidR="00597011" w:rsidRDefault="00597011" w:rsidP="00CA2894">
                      <w:pPr>
                        <w:jc w:val="center"/>
                      </w:pPr>
                      <w: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  <w:r w:rsidR="00E952B4" w:rsidRPr="00E952B4">
        <w:rPr>
          <w:noProof/>
          <w:lang w:eastAsia="en-NZ"/>
        </w:rPr>
        <w:drawing>
          <wp:inline distT="0" distB="0" distL="0" distR="0" wp14:anchorId="05ECDE08" wp14:editId="6B0E8DBA">
            <wp:extent cx="2245216" cy="1363980"/>
            <wp:effectExtent l="0" t="0" r="3175" b="762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8861" cy="136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FCB9" w14:textId="77777777" w:rsidR="00157B11" w:rsidRDefault="00157B11" w:rsidP="00C3791D"/>
    <w:p w14:paraId="06181D8D" w14:textId="77777777" w:rsidR="0037672D" w:rsidRDefault="008C3EBF" w:rsidP="00157B11">
      <w:pPr>
        <w:pStyle w:val="Heading4"/>
      </w:pPr>
      <w:r>
        <w:t>Data Table</w:t>
      </w:r>
      <w:r w:rsidR="0037672D">
        <w:t xml:space="preserve"> Title Style</w:t>
      </w:r>
      <w:r w:rsidR="00457FDE">
        <w:t xml:space="preserve"> Placeholder</w:t>
      </w:r>
    </w:p>
    <w:p w14:paraId="6632639E" w14:textId="77777777" w:rsidR="00B6562D" w:rsidRDefault="00B6562D" w:rsidP="004702FC">
      <w:pPr>
        <w:shd w:val="clear" w:color="auto" w:fill="EEECE1" w:themeFill="background2"/>
        <w:tabs>
          <w:tab w:val="left" w:pos="3367"/>
        </w:tabs>
      </w:pPr>
      <w:r>
        <w:t>Use the </w:t>
      </w:r>
      <w:r>
        <w:rPr>
          <w:noProof/>
          <w:lang w:eastAsia="en-NZ"/>
        </w:rPr>
        <w:drawing>
          <wp:inline distT="0" distB="0" distL="0" distR="0" wp14:anchorId="28601AF3" wp14:editId="09F691DB">
            <wp:extent cx="228600" cy="228600"/>
            <wp:effectExtent l="0" t="0" r="0" b="0"/>
            <wp:docPr id="343" name="Picture 343" descr="label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label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 w:rsidRPr="005E7FD3">
        <w:rPr>
          <w:b/>
          <w:bCs/>
        </w:rPr>
        <w:t>Add Label</w:t>
      </w:r>
      <w:r>
        <w:t> tool to add a label to the Layout</w:t>
      </w:r>
    </w:p>
    <w:p w14:paraId="3624837C" w14:textId="77777777" w:rsidR="00157B11" w:rsidRDefault="00157B11" w:rsidP="004702FC">
      <w:pPr>
        <w:shd w:val="clear" w:color="auto" w:fill="EEECE1" w:themeFill="background2"/>
      </w:pPr>
    </w:p>
    <w:p w14:paraId="31D4F2C8" w14:textId="77777777" w:rsidR="00457FDE" w:rsidRDefault="00157B11" w:rsidP="004702FC">
      <w:pPr>
        <w:shd w:val="clear" w:color="auto" w:fill="EEECE1" w:themeFill="background2"/>
      </w:pPr>
      <w:r>
        <w:t xml:space="preserve">In the </w:t>
      </w:r>
      <w:r w:rsidRPr="00A76A31">
        <w:rPr>
          <w:b/>
        </w:rPr>
        <w:t>Item Properties</w:t>
      </w:r>
      <w:r>
        <w:t xml:space="preserve"> for the Label, set the </w:t>
      </w:r>
      <w:r w:rsidRPr="00A76A31">
        <w:rPr>
          <w:b/>
        </w:rPr>
        <w:t>Item ID</w:t>
      </w:r>
      <w:r>
        <w:t xml:space="preserve"> to </w:t>
      </w:r>
    </w:p>
    <w:p w14:paraId="5172A81D" w14:textId="77777777" w:rsidR="00A24491" w:rsidRPr="00457FDE" w:rsidRDefault="008C3EBF" w:rsidP="00457F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76923C" w:themeColor="accent3" w:themeShade="BF"/>
        </w:rPr>
      </w:pPr>
      <w:proofErr w:type="spellStart"/>
      <w:proofErr w:type="gramStart"/>
      <w:r w:rsidRPr="00457FDE">
        <w:rPr>
          <w:b/>
          <w:color w:val="76923C" w:themeColor="accent3" w:themeShade="BF"/>
        </w:rPr>
        <w:t>ppDataTableTitleStyle</w:t>
      </w:r>
      <w:proofErr w:type="spellEnd"/>
      <w:proofErr w:type="gramEnd"/>
    </w:p>
    <w:p w14:paraId="36A848FC" w14:textId="77777777" w:rsidR="00B6562D" w:rsidRPr="00A24491" w:rsidRDefault="00B6562D" w:rsidP="004702FC">
      <w:pPr>
        <w:shd w:val="clear" w:color="auto" w:fill="EEECE1" w:themeFill="background2"/>
      </w:pPr>
    </w:p>
    <w:p w14:paraId="7104CD53" w14:textId="77777777" w:rsidR="00C3791D" w:rsidRDefault="00C3791D" w:rsidP="00C3791D"/>
    <w:p w14:paraId="6045EAED" w14:textId="77777777" w:rsidR="0037672D" w:rsidRDefault="008C3EBF" w:rsidP="00157B11">
      <w:pPr>
        <w:pStyle w:val="Heading4"/>
      </w:pPr>
      <w:r>
        <w:t>Data Table</w:t>
      </w:r>
      <w:r w:rsidR="0037672D">
        <w:t xml:space="preserve"> Description Style</w:t>
      </w:r>
      <w:r w:rsidR="00457FDE">
        <w:t xml:space="preserve"> Placeholder</w:t>
      </w:r>
    </w:p>
    <w:p w14:paraId="75527703" w14:textId="77777777" w:rsidR="00B6562D" w:rsidRDefault="00B6562D" w:rsidP="004702FC">
      <w:pPr>
        <w:shd w:val="clear" w:color="auto" w:fill="EEECE1" w:themeFill="background2"/>
        <w:tabs>
          <w:tab w:val="left" w:pos="3367"/>
        </w:tabs>
      </w:pPr>
      <w:r>
        <w:t>Use the </w:t>
      </w:r>
      <w:r>
        <w:rPr>
          <w:noProof/>
          <w:lang w:eastAsia="en-NZ"/>
        </w:rPr>
        <w:drawing>
          <wp:inline distT="0" distB="0" distL="0" distR="0" wp14:anchorId="53462D2A" wp14:editId="463F7D59">
            <wp:extent cx="228600" cy="228600"/>
            <wp:effectExtent l="0" t="0" r="0" b="0"/>
            <wp:docPr id="344" name="Picture 344" descr="label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label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 w:rsidRPr="005E7FD3">
        <w:rPr>
          <w:b/>
          <w:bCs/>
        </w:rPr>
        <w:t>Add Label</w:t>
      </w:r>
      <w:r>
        <w:t> tool to add a label to the Layout</w:t>
      </w:r>
    </w:p>
    <w:p w14:paraId="77ACA406" w14:textId="77777777" w:rsidR="00157B11" w:rsidRDefault="00157B11" w:rsidP="004702FC">
      <w:pPr>
        <w:shd w:val="clear" w:color="auto" w:fill="EEECE1" w:themeFill="background2"/>
      </w:pPr>
    </w:p>
    <w:p w14:paraId="351D76C9" w14:textId="77777777" w:rsidR="00457FDE" w:rsidRDefault="00157B11" w:rsidP="004702FC">
      <w:pPr>
        <w:shd w:val="clear" w:color="auto" w:fill="EEECE1" w:themeFill="background2"/>
      </w:pPr>
      <w:r>
        <w:t xml:space="preserve">In the </w:t>
      </w:r>
      <w:r w:rsidRPr="00A76A31">
        <w:rPr>
          <w:b/>
        </w:rPr>
        <w:t>Item Properties</w:t>
      </w:r>
      <w:r>
        <w:t xml:space="preserve"> for the Label, set the </w:t>
      </w:r>
      <w:r w:rsidRPr="00A76A31">
        <w:rPr>
          <w:b/>
        </w:rPr>
        <w:t>Item ID</w:t>
      </w:r>
      <w:r>
        <w:t xml:space="preserve"> to </w:t>
      </w:r>
    </w:p>
    <w:p w14:paraId="4662D98E" w14:textId="77777777" w:rsidR="00A24491" w:rsidRPr="00457FDE" w:rsidRDefault="008C3EBF" w:rsidP="00457F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76923C" w:themeColor="accent3" w:themeShade="BF"/>
        </w:rPr>
      </w:pPr>
      <w:proofErr w:type="spellStart"/>
      <w:proofErr w:type="gramStart"/>
      <w:r w:rsidRPr="00457FDE">
        <w:rPr>
          <w:b/>
          <w:color w:val="76923C" w:themeColor="accent3" w:themeShade="BF"/>
        </w:rPr>
        <w:t>ppDataTableDescriptionStyle</w:t>
      </w:r>
      <w:proofErr w:type="spellEnd"/>
      <w:proofErr w:type="gramEnd"/>
    </w:p>
    <w:p w14:paraId="594102F0" w14:textId="77777777" w:rsidR="00B6562D" w:rsidRPr="00A24491" w:rsidRDefault="00B6562D" w:rsidP="004702FC">
      <w:pPr>
        <w:shd w:val="clear" w:color="auto" w:fill="EEECE1" w:themeFill="background2"/>
      </w:pPr>
    </w:p>
    <w:p w14:paraId="2E1A8FAC" w14:textId="77777777" w:rsidR="00C3791D" w:rsidRDefault="00C3791D" w:rsidP="00C3791D"/>
    <w:p w14:paraId="4C069532" w14:textId="77777777" w:rsidR="008C3EBF" w:rsidRDefault="008C3EBF" w:rsidP="00C3791D"/>
    <w:p w14:paraId="33968598" w14:textId="77777777" w:rsidR="008C3EBF" w:rsidRDefault="008C3EBF" w:rsidP="00157B11">
      <w:pPr>
        <w:pStyle w:val="Heading4"/>
      </w:pPr>
      <w:r>
        <w:t>Data Table Heading Style</w:t>
      </w:r>
      <w:r w:rsidR="00457FDE">
        <w:t xml:space="preserve"> Placeholder</w:t>
      </w:r>
    </w:p>
    <w:p w14:paraId="308FD74F" w14:textId="77777777" w:rsidR="00B6562D" w:rsidRDefault="00B6562D" w:rsidP="004702FC">
      <w:pPr>
        <w:shd w:val="clear" w:color="auto" w:fill="EEECE1" w:themeFill="background2"/>
        <w:tabs>
          <w:tab w:val="left" w:pos="3367"/>
        </w:tabs>
      </w:pPr>
      <w:r>
        <w:t>Use the </w:t>
      </w:r>
      <w:r>
        <w:rPr>
          <w:noProof/>
          <w:lang w:eastAsia="en-NZ"/>
        </w:rPr>
        <w:drawing>
          <wp:inline distT="0" distB="0" distL="0" distR="0" wp14:anchorId="0CB8980D" wp14:editId="20ADE099">
            <wp:extent cx="228600" cy="228600"/>
            <wp:effectExtent l="0" t="0" r="0" b="0"/>
            <wp:docPr id="345" name="Picture 345" descr="label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label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 w:rsidRPr="005E7FD3">
        <w:rPr>
          <w:b/>
          <w:bCs/>
        </w:rPr>
        <w:t>Add Label</w:t>
      </w:r>
      <w:r>
        <w:t> tool to add a label to the Layout</w:t>
      </w:r>
    </w:p>
    <w:p w14:paraId="1943C94B" w14:textId="77777777" w:rsidR="00157B11" w:rsidRDefault="00157B11" w:rsidP="004702FC">
      <w:pPr>
        <w:shd w:val="clear" w:color="auto" w:fill="EEECE1" w:themeFill="background2"/>
      </w:pPr>
    </w:p>
    <w:p w14:paraId="588E02AF" w14:textId="77777777" w:rsidR="00457FDE" w:rsidRDefault="00157B11" w:rsidP="004702FC">
      <w:pPr>
        <w:shd w:val="clear" w:color="auto" w:fill="EEECE1" w:themeFill="background2"/>
      </w:pPr>
      <w:r>
        <w:t xml:space="preserve">In the </w:t>
      </w:r>
      <w:r w:rsidRPr="00A76A31">
        <w:rPr>
          <w:b/>
        </w:rPr>
        <w:t>Item Properties</w:t>
      </w:r>
      <w:r>
        <w:t xml:space="preserve"> for the Label, set the </w:t>
      </w:r>
      <w:r w:rsidRPr="00A76A31">
        <w:rPr>
          <w:b/>
        </w:rPr>
        <w:t>Item ID</w:t>
      </w:r>
      <w:r>
        <w:t xml:space="preserve"> to </w:t>
      </w:r>
    </w:p>
    <w:p w14:paraId="5B09D581" w14:textId="77777777" w:rsidR="008C3EBF" w:rsidRPr="00457FDE" w:rsidRDefault="008C3EBF" w:rsidP="00457F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76923C" w:themeColor="accent3" w:themeShade="BF"/>
        </w:rPr>
      </w:pPr>
      <w:proofErr w:type="spellStart"/>
      <w:proofErr w:type="gramStart"/>
      <w:r w:rsidRPr="00457FDE">
        <w:rPr>
          <w:b/>
          <w:color w:val="76923C" w:themeColor="accent3" w:themeShade="BF"/>
        </w:rPr>
        <w:t>ppDataTableHeadingStyle</w:t>
      </w:r>
      <w:proofErr w:type="spellEnd"/>
      <w:proofErr w:type="gramEnd"/>
    </w:p>
    <w:p w14:paraId="23509F37" w14:textId="77777777" w:rsidR="00B6562D" w:rsidRDefault="00B6562D" w:rsidP="004702FC">
      <w:pPr>
        <w:shd w:val="clear" w:color="auto" w:fill="EEECE1" w:themeFill="background2"/>
      </w:pPr>
    </w:p>
    <w:p w14:paraId="66F8C34A" w14:textId="77777777" w:rsidR="008C3EBF" w:rsidRDefault="008C3EBF" w:rsidP="00C3791D"/>
    <w:p w14:paraId="7068E491" w14:textId="77777777" w:rsidR="008C3EBF" w:rsidRDefault="008C3EBF" w:rsidP="00157B11">
      <w:pPr>
        <w:pStyle w:val="Heading4"/>
      </w:pPr>
      <w:r>
        <w:t>Data Table Row Default Style</w:t>
      </w:r>
      <w:r w:rsidR="00457FDE">
        <w:t xml:space="preserve"> Placeholder</w:t>
      </w:r>
    </w:p>
    <w:p w14:paraId="03158418" w14:textId="77777777" w:rsidR="00B6562D" w:rsidRDefault="00B6562D" w:rsidP="004702FC">
      <w:pPr>
        <w:shd w:val="clear" w:color="auto" w:fill="EEECE1" w:themeFill="background2"/>
        <w:tabs>
          <w:tab w:val="left" w:pos="3367"/>
        </w:tabs>
      </w:pPr>
      <w:r>
        <w:t>Use the </w:t>
      </w:r>
      <w:r>
        <w:rPr>
          <w:noProof/>
          <w:lang w:eastAsia="en-NZ"/>
        </w:rPr>
        <w:drawing>
          <wp:inline distT="0" distB="0" distL="0" distR="0" wp14:anchorId="498E180F" wp14:editId="6B3DE66A">
            <wp:extent cx="228600" cy="228600"/>
            <wp:effectExtent l="0" t="0" r="0" b="0"/>
            <wp:docPr id="346" name="Picture 346" descr="label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label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 w:rsidRPr="005E7FD3">
        <w:rPr>
          <w:b/>
          <w:bCs/>
        </w:rPr>
        <w:t>Add Label</w:t>
      </w:r>
      <w:r>
        <w:t> tool to add a label to the Layout</w:t>
      </w:r>
    </w:p>
    <w:p w14:paraId="6B79321B" w14:textId="77777777" w:rsidR="00157B11" w:rsidRDefault="00157B11" w:rsidP="004702FC">
      <w:pPr>
        <w:shd w:val="clear" w:color="auto" w:fill="EEECE1" w:themeFill="background2"/>
      </w:pPr>
    </w:p>
    <w:p w14:paraId="23842827" w14:textId="77777777" w:rsidR="00457FDE" w:rsidRDefault="00157B11" w:rsidP="004702FC">
      <w:pPr>
        <w:shd w:val="clear" w:color="auto" w:fill="EEECE1" w:themeFill="background2"/>
      </w:pPr>
      <w:r>
        <w:t xml:space="preserve">In the </w:t>
      </w:r>
      <w:r w:rsidRPr="00A76A31">
        <w:rPr>
          <w:b/>
        </w:rPr>
        <w:t>Item Properties</w:t>
      </w:r>
      <w:r>
        <w:t xml:space="preserve"> for the Label, set the </w:t>
      </w:r>
      <w:r w:rsidRPr="00A76A31">
        <w:rPr>
          <w:b/>
        </w:rPr>
        <w:t>Item ID</w:t>
      </w:r>
      <w:r>
        <w:t xml:space="preserve"> to </w:t>
      </w:r>
    </w:p>
    <w:p w14:paraId="200531C4" w14:textId="77777777" w:rsidR="008C3EBF" w:rsidRPr="00457FDE" w:rsidRDefault="008C3EBF" w:rsidP="00457F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76923C" w:themeColor="accent3" w:themeShade="BF"/>
        </w:rPr>
      </w:pPr>
      <w:proofErr w:type="spellStart"/>
      <w:proofErr w:type="gramStart"/>
      <w:r w:rsidRPr="00457FDE">
        <w:rPr>
          <w:b/>
          <w:color w:val="76923C" w:themeColor="accent3" w:themeShade="BF"/>
        </w:rPr>
        <w:t>ppDataTableRowDefaultStyle</w:t>
      </w:r>
      <w:proofErr w:type="spellEnd"/>
      <w:proofErr w:type="gramEnd"/>
    </w:p>
    <w:p w14:paraId="0252FEA1" w14:textId="77777777" w:rsidR="00B6562D" w:rsidRDefault="00B6562D" w:rsidP="004702FC">
      <w:pPr>
        <w:shd w:val="clear" w:color="auto" w:fill="EEECE1" w:themeFill="background2"/>
      </w:pPr>
    </w:p>
    <w:p w14:paraId="44FF1279" w14:textId="77777777" w:rsidR="008C3EBF" w:rsidRDefault="008C3EBF" w:rsidP="00C3791D"/>
    <w:p w14:paraId="08747757" w14:textId="77777777" w:rsidR="008C3EBF" w:rsidRDefault="008C3EBF" w:rsidP="00C3791D"/>
    <w:p w14:paraId="771304BE" w14:textId="77777777" w:rsidR="008C3EBF" w:rsidRDefault="008C3EBF" w:rsidP="00157B11">
      <w:pPr>
        <w:pStyle w:val="Heading4"/>
      </w:pPr>
      <w:r>
        <w:t>Data Table Row Alternate Style</w:t>
      </w:r>
      <w:r w:rsidR="00457FDE">
        <w:t xml:space="preserve"> Placeholder</w:t>
      </w:r>
    </w:p>
    <w:p w14:paraId="2FA9D972" w14:textId="77777777" w:rsidR="00B6562D" w:rsidRDefault="00B6562D" w:rsidP="00DA297E">
      <w:pPr>
        <w:shd w:val="clear" w:color="auto" w:fill="EEECE1" w:themeFill="background2"/>
        <w:tabs>
          <w:tab w:val="left" w:pos="3367"/>
        </w:tabs>
      </w:pPr>
      <w:r>
        <w:t>Use the </w:t>
      </w:r>
      <w:r>
        <w:rPr>
          <w:noProof/>
          <w:lang w:eastAsia="en-NZ"/>
        </w:rPr>
        <w:drawing>
          <wp:inline distT="0" distB="0" distL="0" distR="0" wp14:anchorId="40BD7116" wp14:editId="3EA82725">
            <wp:extent cx="228600" cy="228600"/>
            <wp:effectExtent l="0" t="0" r="0" b="0"/>
            <wp:docPr id="347" name="Picture 347" descr="label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label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 w:rsidRPr="005E7FD3">
        <w:rPr>
          <w:b/>
          <w:bCs/>
        </w:rPr>
        <w:t>Add Label</w:t>
      </w:r>
      <w:r>
        <w:t> tool to add a label to the Layout</w:t>
      </w:r>
    </w:p>
    <w:p w14:paraId="2207BDF6" w14:textId="77777777" w:rsidR="00157B11" w:rsidRDefault="00157B11" w:rsidP="00DA297E">
      <w:pPr>
        <w:shd w:val="clear" w:color="auto" w:fill="EEECE1" w:themeFill="background2"/>
      </w:pPr>
    </w:p>
    <w:p w14:paraId="1E0F4E27" w14:textId="77777777" w:rsidR="00457FDE" w:rsidRDefault="00157B11" w:rsidP="00DA297E">
      <w:pPr>
        <w:shd w:val="clear" w:color="auto" w:fill="EEECE1" w:themeFill="background2"/>
      </w:pPr>
      <w:r>
        <w:t xml:space="preserve">In the </w:t>
      </w:r>
      <w:r w:rsidRPr="00A76A31">
        <w:rPr>
          <w:b/>
        </w:rPr>
        <w:t>Item Properties</w:t>
      </w:r>
      <w:r>
        <w:t xml:space="preserve"> for the Label, set the </w:t>
      </w:r>
      <w:r w:rsidRPr="00A76A31">
        <w:rPr>
          <w:b/>
        </w:rPr>
        <w:t>Item ID</w:t>
      </w:r>
      <w:r>
        <w:t xml:space="preserve"> to </w:t>
      </w:r>
    </w:p>
    <w:p w14:paraId="4C35E218" w14:textId="77777777" w:rsidR="008C3EBF" w:rsidRPr="00457FDE" w:rsidRDefault="008C3EBF" w:rsidP="00457F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76923C" w:themeColor="accent3" w:themeShade="BF"/>
        </w:rPr>
      </w:pPr>
      <w:proofErr w:type="spellStart"/>
      <w:proofErr w:type="gramStart"/>
      <w:r w:rsidRPr="00457FDE">
        <w:rPr>
          <w:b/>
          <w:color w:val="76923C" w:themeColor="accent3" w:themeShade="BF"/>
        </w:rPr>
        <w:t>ppDataTableRowAlternateStyle</w:t>
      </w:r>
      <w:proofErr w:type="spellEnd"/>
      <w:proofErr w:type="gramEnd"/>
    </w:p>
    <w:p w14:paraId="4A2F87D6" w14:textId="77777777" w:rsidR="00B6562D" w:rsidRDefault="00B6562D" w:rsidP="00DA297E">
      <w:pPr>
        <w:shd w:val="clear" w:color="auto" w:fill="EEECE1" w:themeFill="background2"/>
      </w:pPr>
    </w:p>
    <w:p w14:paraId="1C7B03C5" w14:textId="77777777" w:rsidR="008C3EBF" w:rsidRDefault="008C3EBF" w:rsidP="00C3791D"/>
    <w:p w14:paraId="364C6D0A" w14:textId="77777777" w:rsidR="00B93D03" w:rsidRDefault="00B93D03" w:rsidP="00B93D03">
      <w:pPr>
        <w:pStyle w:val="Heading4"/>
      </w:pPr>
      <w:r>
        <w:t>Label properties used by Style Placeholders</w:t>
      </w:r>
    </w:p>
    <w:p w14:paraId="2CFFF59F" w14:textId="77777777" w:rsidR="00FB73C4" w:rsidRPr="00FB73C4" w:rsidRDefault="00FB73C4" w:rsidP="00DA297E">
      <w:pPr>
        <w:shd w:val="clear" w:color="auto" w:fill="EEECE1" w:themeFill="background2"/>
      </w:pPr>
    </w:p>
    <w:p w14:paraId="727E9832" w14:textId="77777777" w:rsidR="00B93D03" w:rsidRPr="00FB73C4" w:rsidRDefault="002F7D3E" w:rsidP="00DA297E">
      <w:pPr>
        <w:shd w:val="clear" w:color="auto" w:fill="EEECE1" w:themeFill="background2"/>
        <w:rPr>
          <w:b/>
        </w:rPr>
      </w:pPr>
      <w:r w:rsidRPr="00FB73C4">
        <w:rPr>
          <w:b/>
        </w:rPr>
        <w:t>Font</w:t>
      </w:r>
    </w:p>
    <w:p w14:paraId="7DA1A248" w14:textId="77777777" w:rsidR="002F7D3E" w:rsidRPr="00FB73C4" w:rsidRDefault="002F7D3E" w:rsidP="00DA297E">
      <w:pPr>
        <w:shd w:val="clear" w:color="auto" w:fill="EEECE1" w:themeFill="background2"/>
        <w:rPr>
          <w:b/>
        </w:rPr>
      </w:pPr>
      <w:r w:rsidRPr="00FB73C4">
        <w:rPr>
          <w:b/>
        </w:rPr>
        <w:t>Font Style (Regular, Bold and Italic)</w:t>
      </w:r>
    </w:p>
    <w:p w14:paraId="3CDBA88E" w14:textId="77777777" w:rsidR="002F7D3E" w:rsidRPr="00FB73C4" w:rsidRDefault="002F7D3E" w:rsidP="00DA297E">
      <w:pPr>
        <w:shd w:val="clear" w:color="auto" w:fill="EEECE1" w:themeFill="background2"/>
        <w:rPr>
          <w:b/>
        </w:rPr>
      </w:pPr>
      <w:r w:rsidRPr="00FB73C4">
        <w:rPr>
          <w:b/>
        </w:rPr>
        <w:t>Font Size</w:t>
      </w:r>
    </w:p>
    <w:p w14:paraId="51DE27ED" w14:textId="77777777" w:rsidR="00DA297E" w:rsidRDefault="00DA297E" w:rsidP="00DA297E">
      <w:pPr>
        <w:shd w:val="clear" w:color="auto" w:fill="EEECE1" w:themeFill="background2"/>
        <w:jc w:val="center"/>
      </w:pPr>
      <w:r w:rsidRPr="00DA297E">
        <w:rPr>
          <w:noProof/>
          <w:lang w:eastAsia="en-NZ"/>
        </w:rPr>
        <w:drawing>
          <wp:inline distT="0" distB="0" distL="0" distR="0" wp14:anchorId="53F27B3A" wp14:editId="186E302C">
            <wp:extent cx="1908975" cy="1489839"/>
            <wp:effectExtent l="0" t="0" r="0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8975" cy="14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8EDB" w14:textId="77777777" w:rsidR="00DA297E" w:rsidRPr="00FB73C4" w:rsidRDefault="00B610BA" w:rsidP="00DA297E">
      <w:pPr>
        <w:shd w:val="clear" w:color="auto" w:fill="EEECE1" w:themeFill="background2"/>
        <w:rPr>
          <w:b/>
        </w:rPr>
      </w:pPr>
      <w:r w:rsidRPr="00FB73C4">
        <w:rPr>
          <w:b/>
        </w:rPr>
        <w:t xml:space="preserve">Font </w:t>
      </w:r>
      <w:proofErr w:type="spellStart"/>
      <w:r w:rsidR="002F7D3E" w:rsidRPr="00FB73C4">
        <w:rPr>
          <w:b/>
        </w:rPr>
        <w:t>C</w:t>
      </w:r>
      <w:r w:rsidRPr="00FB73C4">
        <w:rPr>
          <w:b/>
        </w:rPr>
        <w:t>olor</w:t>
      </w:r>
      <w:proofErr w:type="spellEnd"/>
    </w:p>
    <w:p w14:paraId="0DAB46A5" w14:textId="77777777" w:rsidR="00B610BA" w:rsidRDefault="002F7D3E" w:rsidP="002F7D3E">
      <w:pPr>
        <w:shd w:val="clear" w:color="auto" w:fill="EEECE1" w:themeFill="background2"/>
        <w:jc w:val="center"/>
      </w:pPr>
      <w:r w:rsidRPr="002F7D3E">
        <w:rPr>
          <w:noProof/>
          <w:lang w:eastAsia="en-NZ"/>
        </w:rPr>
        <w:drawing>
          <wp:inline distT="0" distB="0" distL="0" distR="0" wp14:anchorId="563AC221" wp14:editId="27364408">
            <wp:extent cx="1364098" cy="95258"/>
            <wp:effectExtent l="0" t="0" r="762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EEAC" w14:textId="77777777" w:rsidR="00B610BA" w:rsidRPr="00FB73C4" w:rsidRDefault="002F7D3E" w:rsidP="00DA297E">
      <w:pPr>
        <w:shd w:val="clear" w:color="auto" w:fill="EEECE1" w:themeFill="background2"/>
        <w:rPr>
          <w:b/>
        </w:rPr>
      </w:pPr>
      <w:r w:rsidRPr="00FB73C4">
        <w:rPr>
          <w:b/>
        </w:rPr>
        <w:t xml:space="preserve">Background </w:t>
      </w:r>
      <w:proofErr w:type="spellStart"/>
      <w:r w:rsidRPr="00FB73C4">
        <w:rPr>
          <w:b/>
        </w:rPr>
        <w:t>Color</w:t>
      </w:r>
      <w:proofErr w:type="spellEnd"/>
    </w:p>
    <w:p w14:paraId="70EE284E" w14:textId="77777777" w:rsidR="002F7D3E" w:rsidRDefault="002F7D3E" w:rsidP="002F7D3E">
      <w:pPr>
        <w:shd w:val="clear" w:color="auto" w:fill="EEECE1" w:themeFill="background2"/>
        <w:jc w:val="center"/>
      </w:pPr>
      <w:r w:rsidRPr="002F7D3E">
        <w:rPr>
          <w:noProof/>
          <w:lang w:eastAsia="en-NZ"/>
        </w:rPr>
        <w:drawing>
          <wp:inline distT="0" distB="0" distL="0" distR="0" wp14:anchorId="67DCAACA" wp14:editId="1790F6F4">
            <wp:extent cx="1630821" cy="232430"/>
            <wp:effectExtent l="0" t="0" r="7620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2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20DC" w14:textId="77777777" w:rsidR="002F7D3E" w:rsidRPr="00FB73C4" w:rsidRDefault="002F7D3E" w:rsidP="00DA297E">
      <w:pPr>
        <w:shd w:val="clear" w:color="auto" w:fill="EEECE1" w:themeFill="background2"/>
        <w:rPr>
          <w:b/>
        </w:rPr>
      </w:pPr>
      <w:r w:rsidRPr="00FB73C4">
        <w:rPr>
          <w:b/>
        </w:rPr>
        <w:t xml:space="preserve">Frame </w:t>
      </w:r>
      <w:proofErr w:type="spellStart"/>
      <w:r w:rsidRPr="00FB73C4">
        <w:rPr>
          <w:b/>
        </w:rPr>
        <w:t>color</w:t>
      </w:r>
      <w:proofErr w:type="spellEnd"/>
    </w:p>
    <w:p w14:paraId="703280BE" w14:textId="77777777" w:rsidR="002F7D3E" w:rsidRPr="00FB73C4" w:rsidRDefault="002F7D3E" w:rsidP="00DA297E">
      <w:pPr>
        <w:shd w:val="clear" w:color="auto" w:fill="EEECE1" w:themeFill="background2"/>
        <w:rPr>
          <w:b/>
        </w:rPr>
      </w:pPr>
      <w:r w:rsidRPr="00FB73C4">
        <w:rPr>
          <w:b/>
        </w:rPr>
        <w:t>Frame Thickness</w:t>
      </w:r>
    </w:p>
    <w:p w14:paraId="5C81FDB8" w14:textId="77777777" w:rsidR="002F7D3E" w:rsidRDefault="002F7D3E" w:rsidP="002F7D3E">
      <w:pPr>
        <w:shd w:val="clear" w:color="auto" w:fill="EEECE1" w:themeFill="background2"/>
        <w:jc w:val="center"/>
      </w:pPr>
      <w:r w:rsidRPr="002F7D3E">
        <w:rPr>
          <w:noProof/>
          <w:lang w:eastAsia="en-NZ"/>
        </w:rPr>
        <w:drawing>
          <wp:inline distT="0" distB="0" distL="0" distR="0" wp14:anchorId="2F5EB3E0" wp14:editId="5F276BEB">
            <wp:extent cx="1630821" cy="304826"/>
            <wp:effectExtent l="0" t="0" r="762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7010" w14:textId="77777777" w:rsidR="00DA297E" w:rsidRDefault="00DA297E" w:rsidP="00DA297E">
      <w:pPr>
        <w:shd w:val="clear" w:color="auto" w:fill="EEECE1" w:themeFill="background2"/>
      </w:pPr>
    </w:p>
    <w:p w14:paraId="59AABEB9" w14:textId="77777777" w:rsidR="00DA297E" w:rsidRDefault="00DA297E" w:rsidP="00C3791D"/>
    <w:p w14:paraId="06639FCC" w14:textId="77777777" w:rsidR="00B93D03" w:rsidRDefault="00B93D03" w:rsidP="00C3791D"/>
    <w:p w14:paraId="36F5FE65" w14:textId="77777777" w:rsidR="00B93D03" w:rsidRDefault="00B93D03" w:rsidP="00C3791D"/>
    <w:p w14:paraId="162D45C1" w14:textId="77777777" w:rsidR="00B93D03" w:rsidRDefault="00B93D03" w:rsidP="00C3791D"/>
    <w:p w14:paraId="61D9C784" w14:textId="77777777" w:rsidR="00157B11" w:rsidRDefault="00157B11">
      <w:pPr>
        <w:rPr>
          <w:b/>
          <w:bCs/>
          <w:sz w:val="28"/>
        </w:rPr>
      </w:pPr>
      <w:r>
        <w:br w:type="page"/>
      </w:r>
    </w:p>
    <w:p w14:paraId="7AC7FAF3" w14:textId="77777777" w:rsidR="0037672D" w:rsidRDefault="0037672D" w:rsidP="0037672D">
      <w:pPr>
        <w:pStyle w:val="Heading3"/>
      </w:pPr>
      <w:bookmarkStart w:id="94" w:name="_Toc67471528"/>
      <w:r>
        <w:lastRenderedPageBreak/>
        <w:t>Page Borders</w:t>
      </w:r>
      <w:bookmarkEnd w:id="94"/>
    </w:p>
    <w:p w14:paraId="64F340F9" w14:textId="77777777" w:rsidR="00A24491" w:rsidRDefault="00A24491" w:rsidP="00261EB9">
      <w:pPr>
        <w:shd w:val="clear" w:color="auto" w:fill="EEECE1" w:themeFill="background2"/>
      </w:pPr>
      <w:r>
        <w:t>Use the </w:t>
      </w:r>
      <w:r>
        <w:rPr>
          <w:noProof/>
          <w:lang w:eastAsia="en-NZ"/>
        </w:rPr>
        <w:drawing>
          <wp:inline distT="0" distB="0" distL="0" distR="0" wp14:anchorId="06640485" wp14:editId="460E163E">
            <wp:extent cx="228600" cy="228600"/>
            <wp:effectExtent l="0" t="0" r="0" b="0"/>
            <wp:docPr id="330" name="Picture 330" descr="addBasicShape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 descr="addBasicShape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b/>
          <w:bCs/>
        </w:rPr>
        <w:t>Add Shape</w:t>
      </w:r>
      <w:r>
        <w:t xml:space="preserve"> tool and choose </w:t>
      </w:r>
      <w:r>
        <w:rPr>
          <w:noProof/>
          <w:lang w:eastAsia="en-NZ"/>
        </w:rPr>
        <w:drawing>
          <wp:inline distT="0" distB="0" distL="0" distR="0" wp14:anchorId="25781DA5" wp14:editId="0C16039C">
            <wp:extent cx="259080" cy="228600"/>
            <wp:effectExtent l="0" t="0" r="7620" b="0"/>
            <wp:docPr id="329" name="Picture 329" descr="addBasicRectangle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addBasicRectangle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b/>
          <w:bCs/>
        </w:rPr>
        <w:t xml:space="preserve">Add Rectangle </w:t>
      </w:r>
      <w:r w:rsidR="00644419">
        <w:rPr>
          <w:bCs/>
        </w:rPr>
        <w:t>then draw</w:t>
      </w:r>
      <w:r w:rsidR="00644419">
        <w:t xml:space="preserve"> a rectangle on the layout canvas.</w:t>
      </w:r>
      <w:r>
        <w:rPr>
          <w:bCs/>
        </w:rPr>
        <w:br/>
      </w:r>
    </w:p>
    <w:p w14:paraId="631084AB" w14:textId="77777777" w:rsidR="009B53AF" w:rsidRDefault="009B53AF" w:rsidP="00261EB9">
      <w:pPr>
        <w:shd w:val="clear" w:color="auto" w:fill="EEECE1" w:themeFill="background2"/>
      </w:pPr>
      <w:r>
        <w:t xml:space="preserve">No </w:t>
      </w:r>
      <w:r w:rsidRPr="00A76A31">
        <w:rPr>
          <w:b/>
        </w:rPr>
        <w:t>Item ID</w:t>
      </w:r>
      <w:r>
        <w:t xml:space="preserve"> is required.</w:t>
      </w:r>
    </w:p>
    <w:p w14:paraId="0BBE89C3" w14:textId="77777777" w:rsidR="009B53AF" w:rsidRPr="00A24491" w:rsidRDefault="009B53AF" w:rsidP="00261EB9">
      <w:pPr>
        <w:shd w:val="clear" w:color="auto" w:fill="EEECE1" w:themeFill="background2"/>
      </w:pPr>
    </w:p>
    <w:p w14:paraId="27B7B810" w14:textId="77777777" w:rsidR="00C3791D" w:rsidRDefault="00C3791D" w:rsidP="00C3791D"/>
    <w:p w14:paraId="4E1CF675" w14:textId="77777777" w:rsidR="0037672D" w:rsidRDefault="0037672D" w:rsidP="0037672D">
      <w:pPr>
        <w:pStyle w:val="Heading3"/>
      </w:pPr>
      <w:bookmarkStart w:id="95" w:name="_Toc67471529"/>
      <w:r>
        <w:t>Page Images (Static)</w:t>
      </w:r>
      <w:bookmarkEnd w:id="95"/>
    </w:p>
    <w:p w14:paraId="4827CCA2" w14:textId="77777777" w:rsidR="00096446" w:rsidRDefault="00804597" w:rsidP="00261EB9">
      <w:pPr>
        <w:shd w:val="clear" w:color="auto" w:fill="EEECE1" w:themeFill="background2"/>
      </w:pPr>
      <w:r>
        <w:t>Use the </w:t>
      </w:r>
      <w:r>
        <w:rPr>
          <w:noProof/>
          <w:lang w:eastAsia="en-NZ"/>
        </w:rPr>
        <w:drawing>
          <wp:inline distT="0" distB="0" distL="0" distR="0" wp14:anchorId="439521C8" wp14:editId="4B3DD2A4">
            <wp:extent cx="228600" cy="228600"/>
            <wp:effectExtent l="0" t="0" r="0" b="0"/>
            <wp:docPr id="326" name="Picture 326" descr="addImage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 descr="addImage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b/>
          <w:bCs/>
        </w:rPr>
        <w:t>Add Picture</w:t>
      </w:r>
      <w:r>
        <w:t> tool to add a new picture to the Layout by drawing a rectangle</w:t>
      </w:r>
    </w:p>
    <w:p w14:paraId="39E22C6F" w14:textId="77777777" w:rsidR="00096446" w:rsidRDefault="00096446" w:rsidP="00261EB9">
      <w:pPr>
        <w:shd w:val="clear" w:color="auto" w:fill="EEECE1" w:themeFill="background2"/>
      </w:pPr>
    </w:p>
    <w:p w14:paraId="34CF600A" w14:textId="77777777" w:rsidR="00096446" w:rsidRDefault="009B53AF" w:rsidP="00261EB9">
      <w:pPr>
        <w:shd w:val="clear" w:color="auto" w:fill="EEECE1" w:themeFill="background2"/>
        <w:rPr>
          <w:b/>
        </w:rPr>
      </w:pPr>
      <w:r>
        <w:t xml:space="preserve">Browse for the image in the </w:t>
      </w:r>
      <w:r w:rsidRPr="009B53AF">
        <w:rPr>
          <w:b/>
        </w:rPr>
        <w:t>Main Properties</w:t>
      </w:r>
      <w:r>
        <w:t xml:space="preserve"> section, </w:t>
      </w:r>
      <w:r w:rsidRPr="009B53AF">
        <w:rPr>
          <w:b/>
        </w:rPr>
        <w:t>Image source</w:t>
      </w:r>
    </w:p>
    <w:p w14:paraId="12A41E93" w14:textId="77777777" w:rsidR="009B53AF" w:rsidRDefault="009B53AF" w:rsidP="00261EB9">
      <w:pPr>
        <w:shd w:val="clear" w:color="auto" w:fill="EEECE1" w:themeFill="background2"/>
      </w:pPr>
    </w:p>
    <w:p w14:paraId="3D35B70F" w14:textId="77777777" w:rsidR="009B53AF" w:rsidRDefault="009B53AF" w:rsidP="009B53AF">
      <w:pPr>
        <w:shd w:val="clear" w:color="auto" w:fill="EEECE1" w:themeFill="background2"/>
        <w:jc w:val="center"/>
      </w:pPr>
      <w:r w:rsidRPr="009B53AF">
        <w:rPr>
          <w:noProof/>
          <w:lang w:eastAsia="en-NZ"/>
        </w:rPr>
        <w:drawing>
          <wp:inline distT="0" distB="0" distL="0" distR="0" wp14:anchorId="1DC6C761" wp14:editId="6DDB99FE">
            <wp:extent cx="1764183" cy="567739"/>
            <wp:effectExtent l="0" t="0" r="7620" b="381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64183" cy="5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8321" w14:textId="77777777" w:rsidR="009B53AF" w:rsidRDefault="009B53AF" w:rsidP="009B53AF">
      <w:pPr>
        <w:shd w:val="clear" w:color="auto" w:fill="EEECE1" w:themeFill="background2"/>
      </w:pPr>
    </w:p>
    <w:p w14:paraId="6AFF6A2B" w14:textId="77777777" w:rsidR="00E96379" w:rsidRDefault="00E96379" w:rsidP="009B53AF">
      <w:pPr>
        <w:shd w:val="clear" w:color="auto" w:fill="EEECE1" w:themeFill="background2"/>
      </w:pPr>
      <w:r>
        <w:t xml:space="preserve">To control the </w:t>
      </w:r>
      <w:r w:rsidR="005919EF">
        <w:t>size</w:t>
      </w:r>
      <w:r>
        <w:t xml:space="preserve"> of the image, use the </w:t>
      </w:r>
      <w:r w:rsidRPr="005919EF">
        <w:rPr>
          <w:b/>
        </w:rPr>
        <w:t>Frame</w:t>
      </w:r>
      <w:r>
        <w:t xml:space="preserve"> </w:t>
      </w:r>
      <w:r w:rsidRPr="005919EF">
        <w:rPr>
          <w:b/>
        </w:rPr>
        <w:t>thickness</w:t>
      </w:r>
      <w:r w:rsidR="005919EF">
        <w:t xml:space="preserve"> value (Pinpoint Reports multiplies the image width and height by this value)</w:t>
      </w:r>
    </w:p>
    <w:p w14:paraId="6398E403" w14:textId="77777777" w:rsidR="005919EF" w:rsidRDefault="005919EF" w:rsidP="009B53AF">
      <w:pPr>
        <w:shd w:val="clear" w:color="auto" w:fill="EEECE1" w:themeFill="background2"/>
      </w:pPr>
    </w:p>
    <w:p w14:paraId="7B70329C" w14:textId="77777777" w:rsidR="00E96379" w:rsidRDefault="005919EF" w:rsidP="005919EF">
      <w:pPr>
        <w:shd w:val="clear" w:color="auto" w:fill="EEECE1" w:themeFill="background2"/>
        <w:jc w:val="center"/>
      </w:pPr>
      <w:r w:rsidRPr="005919EF">
        <w:rPr>
          <w:noProof/>
          <w:lang w:eastAsia="en-NZ"/>
        </w:rPr>
        <w:drawing>
          <wp:inline distT="0" distB="0" distL="0" distR="0" wp14:anchorId="1CAFA999" wp14:editId="1A0A2408">
            <wp:extent cx="1649873" cy="308637"/>
            <wp:effectExtent l="0" t="0" r="7620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49873" cy="3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7D9D" w14:textId="77777777" w:rsidR="00E96379" w:rsidRDefault="00E96379" w:rsidP="009B53AF">
      <w:pPr>
        <w:shd w:val="clear" w:color="auto" w:fill="EEECE1" w:themeFill="background2"/>
      </w:pPr>
    </w:p>
    <w:p w14:paraId="69A9BC16" w14:textId="77777777" w:rsidR="009B53AF" w:rsidRDefault="009B53AF" w:rsidP="009B53AF">
      <w:pPr>
        <w:shd w:val="clear" w:color="auto" w:fill="EEECE1" w:themeFill="background2"/>
      </w:pPr>
      <w:r>
        <w:t xml:space="preserve">In the </w:t>
      </w:r>
      <w:r w:rsidRPr="00A76A31">
        <w:rPr>
          <w:b/>
        </w:rPr>
        <w:t>Item Properties</w:t>
      </w:r>
      <w:r>
        <w:t xml:space="preserve"> for the Image, set the </w:t>
      </w:r>
      <w:r w:rsidRPr="00A76A31">
        <w:rPr>
          <w:b/>
        </w:rPr>
        <w:t>Item ID</w:t>
      </w:r>
      <w:r>
        <w:t xml:space="preserve"> to </w:t>
      </w:r>
    </w:p>
    <w:p w14:paraId="2FA17FD8" w14:textId="77777777" w:rsidR="009B53AF" w:rsidRPr="00457FDE" w:rsidRDefault="009B53AF" w:rsidP="009B53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76923C" w:themeColor="accent3" w:themeShade="BF"/>
        </w:rPr>
      </w:pPr>
      <w:proofErr w:type="spellStart"/>
      <w:proofErr w:type="gramStart"/>
      <w:r w:rsidRPr="009B53AF">
        <w:rPr>
          <w:b/>
          <w:color w:val="76923C" w:themeColor="accent3" w:themeShade="BF"/>
        </w:rPr>
        <w:t>ppImage</w:t>
      </w:r>
      <w:proofErr w:type="spellEnd"/>
      <w:proofErr w:type="gramEnd"/>
    </w:p>
    <w:p w14:paraId="61B251DD" w14:textId="77777777" w:rsidR="009B53AF" w:rsidRDefault="009B53AF" w:rsidP="009B53AF">
      <w:pPr>
        <w:shd w:val="clear" w:color="auto" w:fill="EEECE1" w:themeFill="background2"/>
      </w:pPr>
    </w:p>
    <w:p w14:paraId="10FB87AB" w14:textId="77777777" w:rsidR="00C3791D" w:rsidRDefault="00C3791D" w:rsidP="00C3791D"/>
    <w:p w14:paraId="1C9072AE" w14:textId="77777777" w:rsidR="0037672D" w:rsidRDefault="0037672D" w:rsidP="0037672D">
      <w:pPr>
        <w:pStyle w:val="Heading3"/>
      </w:pPr>
      <w:bookmarkStart w:id="96" w:name="_Toc67471530"/>
      <w:r>
        <w:t>Page Images</w:t>
      </w:r>
      <w:r w:rsidRPr="00010481">
        <w:t xml:space="preserve"> </w:t>
      </w:r>
      <w:r>
        <w:t>(Dynamic via SQL)</w:t>
      </w:r>
      <w:bookmarkEnd w:id="96"/>
    </w:p>
    <w:p w14:paraId="6C8C4298" w14:textId="77777777" w:rsidR="006F2C96" w:rsidRDefault="006F2C96" w:rsidP="00261EB9">
      <w:pPr>
        <w:shd w:val="clear" w:color="auto" w:fill="EEECE1" w:themeFill="background2"/>
        <w:tabs>
          <w:tab w:val="left" w:pos="3367"/>
        </w:tabs>
      </w:pPr>
      <w:r>
        <w:t>Use the </w:t>
      </w:r>
      <w:r>
        <w:rPr>
          <w:noProof/>
          <w:lang w:eastAsia="en-NZ"/>
        </w:rPr>
        <w:drawing>
          <wp:inline distT="0" distB="0" distL="0" distR="0" wp14:anchorId="12150B65" wp14:editId="4C62D5EA">
            <wp:extent cx="228600" cy="228600"/>
            <wp:effectExtent l="0" t="0" r="0" b="0"/>
            <wp:docPr id="331" name="Picture 331" descr="label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label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 w:rsidRPr="005E7FD3">
        <w:rPr>
          <w:b/>
          <w:bCs/>
        </w:rPr>
        <w:t>Add Label</w:t>
      </w:r>
      <w:r>
        <w:t> tool to add a label to the Layout</w:t>
      </w:r>
    </w:p>
    <w:p w14:paraId="5BE3A2B3" w14:textId="77777777" w:rsidR="00804597" w:rsidRDefault="00804597" w:rsidP="00261EB9">
      <w:pPr>
        <w:shd w:val="clear" w:color="auto" w:fill="EEECE1" w:themeFill="background2"/>
      </w:pPr>
    </w:p>
    <w:p w14:paraId="46E59301" w14:textId="77777777" w:rsidR="002E47BC" w:rsidRDefault="002E47BC" w:rsidP="002E47BC">
      <w:pPr>
        <w:shd w:val="clear" w:color="auto" w:fill="EEECE1" w:themeFill="background2"/>
      </w:pPr>
      <w:r>
        <w:t xml:space="preserve">In the </w:t>
      </w:r>
      <w:r w:rsidRPr="009F0EDD">
        <w:rPr>
          <w:b/>
        </w:rPr>
        <w:t xml:space="preserve">Item Properties </w:t>
      </w:r>
      <w:r>
        <w:t xml:space="preserve">tab for the label, change the text for the label to the </w:t>
      </w:r>
      <w:r w:rsidRPr="009F0EDD">
        <w:rPr>
          <w:b/>
        </w:rPr>
        <w:t>SQL statement</w:t>
      </w:r>
      <w:r>
        <w:t xml:space="preserve"> required to define the </w:t>
      </w:r>
      <w:r w:rsidR="000C2B4D">
        <w:t>URL for the image</w:t>
      </w:r>
      <w:r>
        <w:t>…</w:t>
      </w:r>
    </w:p>
    <w:p w14:paraId="70456F5E" w14:textId="77777777" w:rsidR="002E47BC" w:rsidRDefault="002E47BC" w:rsidP="002E47BC">
      <w:pPr>
        <w:shd w:val="clear" w:color="auto" w:fill="EEECE1" w:themeFill="background2"/>
      </w:pPr>
    </w:p>
    <w:p w14:paraId="32CE5978" w14:textId="77777777" w:rsidR="009F0EDD" w:rsidRPr="009F0EDD" w:rsidRDefault="009F0EDD" w:rsidP="009F0E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76923C" w:themeColor="accent3" w:themeShade="BF"/>
        </w:rPr>
      </w:pPr>
      <w:r w:rsidRPr="009F0EDD">
        <w:rPr>
          <w:color w:val="76923C" w:themeColor="accent3" w:themeShade="BF"/>
        </w:rPr>
        <w:t xml:space="preserve">SELECT </w:t>
      </w:r>
      <w:proofErr w:type="spellStart"/>
      <w:r w:rsidRPr="009F0EDD">
        <w:rPr>
          <w:color w:val="76923C" w:themeColor="accent3" w:themeShade="BF"/>
        </w:rPr>
        <w:t>image</w:t>
      </w:r>
      <w:r>
        <w:rPr>
          <w:color w:val="76923C" w:themeColor="accent3" w:themeShade="BF"/>
        </w:rPr>
        <w:t>name</w:t>
      </w:r>
      <w:proofErr w:type="spellEnd"/>
      <w:r>
        <w:rPr>
          <w:color w:val="76923C" w:themeColor="accent3" w:themeShade="BF"/>
        </w:rPr>
        <w:t xml:space="preserve"> FROM </w:t>
      </w:r>
      <w:proofErr w:type="spellStart"/>
      <w:r>
        <w:rPr>
          <w:color w:val="76923C" w:themeColor="accent3" w:themeShade="BF"/>
        </w:rPr>
        <w:t>schema.table</w:t>
      </w:r>
      <w:proofErr w:type="spellEnd"/>
      <w:r>
        <w:rPr>
          <w:color w:val="76923C" w:themeColor="accent3" w:themeShade="BF"/>
        </w:rPr>
        <w:t xml:space="preserve"> WHERE id=@</w:t>
      </w:r>
      <w:proofErr w:type="spellStart"/>
      <w:r>
        <w:rPr>
          <w:color w:val="76923C" w:themeColor="accent3" w:themeShade="BF"/>
        </w:rPr>
        <w:t>featurekey</w:t>
      </w:r>
      <w:proofErr w:type="spellEnd"/>
    </w:p>
    <w:p w14:paraId="314B0EDC" w14:textId="77777777" w:rsidR="002E47BC" w:rsidRDefault="002E47BC" w:rsidP="002E47BC">
      <w:pPr>
        <w:shd w:val="clear" w:color="auto" w:fill="EEECE1" w:themeFill="background2"/>
      </w:pPr>
      <w:r>
        <w:t xml:space="preserve"> </w:t>
      </w:r>
    </w:p>
    <w:p w14:paraId="2785E597" w14:textId="77777777" w:rsidR="002E47BC" w:rsidRDefault="002E47BC" w:rsidP="009F0EDD">
      <w:pPr>
        <w:shd w:val="clear" w:color="auto" w:fill="EEECE1" w:themeFill="background2"/>
        <w:tabs>
          <w:tab w:val="left" w:pos="1560"/>
          <w:tab w:val="left" w:pos="3402"/>
        </w:tabs>
      </w:pPr>
      <w:r>
        <w:t>Parameters:</w:t>
      </w:r>
      <w:r>
        <w:tab/>
        <w:t>@</w:t>
      </w:r>
      <w:proofErr w:type="spellStart"/>
      <w:r>
        <w:t>featurekey</w:t>
      </w:r>
      <w:proofErr w:type="spellEnd"/>
      <w:r>
        <w:tab/>
      </w:r>
      <w:proofErr w:type="gramStart"/>
      <w:r>
        <w:t>Replaced</w:t>
      </w:r>
      <w:proofErr w:type="gramEnd"/>
      <w:r>
        <w:t xml:space="preserve"> with Feature key value from launch URL</w:t>
      </w:r>
    </w:p>
    <w:p w14:paraId="56C59943" w14:textId="77777777" w:rsidR="002E47BC" w:rsidRDefault="002E47BC" w:rsidP="009F0EDD">
      <w:pPr>
        <w:shd w:val="clear" w:color="auto" w:fill="EEECE1" w:themeFill="background2"/>
        <w:tabs>
          <w:tab w:val="left" w:pos="1560"/>
          <w:tab w:val="left" w:pos="3402"/>
        </w:tabs>
      </w:pPr>
      <w:r>
        <w:tab/>
        <w:t>@</w:t>
      </w:r>
      <w:proofErr w:type="spellStart"/>
      <w:r>
        <w:t>databasekey</w:t>
      </w:r>
      <w:proofErr w:type="spellEnd"/>
      <w:r>
        <w:tab/>
      </w:r>
      <w:proofErr w:type="gramStart"/>
      <w:r>
        <w:t>Replaced</w:t>
      </w:r>
      <w:proofErr w:type="gramEnd"/>
      <w:r>
        <w:t xml:space="preserve"> with Database key value from launch URL</w:t>
      </w:r>
    </w:p>
    <w:p w14:paraId="75957D26" w14:textId="77777777" w:rsidR="002E47BC" w:rsidRDefault="002E47BC" w:rsidP="009F0EDD">
      <w:pPr>
        <w:shd w:val="clear" w:color="auto" w:fill="EEECE1" w:themeFill="background2"/>
        <w:tabs>
          <w:tab w:val="left" w:pos="1560"/>
          <w:tab w:val="left" w:pos="3402"/>
        </w:tabs>
      </w:pPr>
      <w:r>
        <w:tab/>
        <w:t>@</w:t>
      </w:r>
      <w:proofErr w:type="spellStart"/>
      <w:r>
        <w:t>referencekey</w:t>
      </w:r>
      <w:proofErr w:type="spellEnd"/>
      <w:r>
        <w:tab/>
      </w:r>
      <w:proofErr w:type="gramStart"/>
      <w:r>
        <w:t>Replaced</w:t>
      </w:r>
      <w:proofErr w:type="gramEnd"/>
      <w:r>
        <w:t xml:space="preserve"> with Reference key value from launch URL</w:t>
      </w:r>
    </w:p>
    <w:p w14:paraId="02EF0488" w14:textId="77777777" w:rsidR="002E47BC" w:rsidRDefault="002E47BC" w:rsidP="002E47BC">
      <w:pPr>
        <w:shd w:val="clear" w:color="auto" w:fill="EEECE1" w:themeFill="background2"/>
      </w:pPr>
    </w:p>
    <w:p w14:paraId="268D9446" w14:textId="77777777" w:rsidR="002E47BC" w:rsidRDefault="002E47BC" w:rsidP="002E47BC">
      <w:pPr>
        <w:shd w:val="clear" w:color="auto" w:fill="EEECE1" w:themeFill="background2"/>
      </w:pPr>
      <w:r>
        <w:t xml:space="preserve">Only the first column of the first record is returned as the </w:t>
      </w:r>
      <w:r w:rsidR="00C86E2A">
        <w:t>image</w:t>
      </w:r>
      <w:r>
        <w:t>.</w:t>
      </w:r>
    </w:p>
    <w:p w14:paraId="207E041F" w14:textId="77777777" w:rsidR="002E47BC" w:rsidRDefault="002E47BC" w:rsidP="002E47BC">
      <w:pPr>
        <w:shd w:val="clear" w:color="auto" w:fill="EEECE1" w:themeFill="background2"/>
      </w:pPr>
    </w:p>
    <w:p w14:paraId="1D70D6B5" w14:textId="77777777" w:rsidR="002E47BC" w:rsidRPr="009F0EDD" w:rsidRDefault="007543EE" w:rsidP="002E47BC">
      <w:pPr>
        <w:shd w:val="clear" w:color="auto" w:fill="EEECE1" w:themeFill="background2"/>
      </w:pPr>
      <w:r>
        <w:t>For the SQL Statement to be executed, a</w:t>
      </w:r>
      <w:r w:rsidR="002E47BC" w:rsidRPr="009F0EDD">
        <w:t xml:space="preserve"> named connection string must be defined in the </w:t>
      </w:r>
      <w:proofErr w:type="spellStart"/>
      <w:r w:rsidR="002E47BC" w:rsidRPr="007543EE">
        <w:rPr>
          <w:b/>
        </w:rPr>
        <w:t>web.config</w:t>
      </w:r>
      <w:proofErr w:type="spellEnd"/>
      <w:r w:rsidR="002E47BC" w:rsidRPr="009F0EDD">
        <w:t xml:space="preserve"> file located in the </w:t>
      </w:r>
      <w:r>
        <w:t>Pinpoint Reports</w:t>
      </w:r>
      <w:r w:rsidR="002E47BC" w:rsidRPr="009F0EDD">
        <w:t xml:space="preserve"> application folder named “</w:t>
      </w:r>
      <w:proofErr w:type="spellStart"/>
      <w:r w:rsidR="002E47BC" w:rsidRPr="007543EE">
        <w:rPr>
          <w:b/>
        </w:rPr>
        <w:t>SQL</w:t>
      </w:r>
      <w:r w:rsidR="00383CFF">
        <w:rPr>
          <w:b/>
        </w:rPr>
        <w:t>Images</w:t>
      </w:r>
      <w:proofErr w:type="spellEnd"/>
      <w:r w:rsidR="002E47BC" w:rsidRPr="009F0EDD">
        <w:t>”.</w:t>
      </w:r>
    </w:p>
    <w:p w14:paraId="0CE98F23" w14:textId="77777777" w:rsidR="002E47BC" w:rsidRDefault="002E47BC" w:rsidP="002E47BC">
      <w:pPr>
        <w:shd w:val="clear" w:color="auto" w:fill="EEECE1" w:themeFill="background2"/>
      </w:pPr>
    </w:p>
    <w:p w14:paraId="7724D9B9" w14:textId="77777777" w:rsidR="005943A1" w:rsidRDefault="005943A1" w:rsidP="005943A1">
      <w:pPr>
        <w:shd w:val="clear" w:color="auto" w:fill="EEECE1" w:themeFill="background2"/>
      </w:pPr>
      <w:r>
        <w:t xml:space="preserve">To control the size of the image, use the </w:t>
      </w:r>
      <w:r w:rsidRPr="005919EF">
        <w:rPr>
          <w:b/>
        </w:rPr>
        <w:t>Frame</w:t>
      </w:r>
      <w:r>
        <w:t xml:space="preserve"> </w:t>
      </w:r>
      <w:r w:rsidRPr="005919EF">
        <w:rPr>
          <w:b/>
        </w:rPr>
        <w:t>thickness</w:t>
      </w:r>
      <w:r>
        <w:t xml:space="preserve"> value (Pinpoint Reports multiplies the image width and height by this value)</w:t>
      </w:r>
    </w:p>
    <w:p w14:paraId="5BC18E42" w14:textId="77777777" w:rsidR="005943A1" w:rsidRDefault="005943A1" w:rsidP="005943A1">
      <w:pPr>
        <w:shd w:val="clear" w:color="auto" w:fill="EEECE1" w:themeFill="background2"/>
      </w:pPr>
    </w:p>
    <w:p w14:paraId="2B7B6427" w14:textId="77777777" w:rsidR="005943A1" w:rsidRDefault="005943A1" w:rsidP="005943A1">
      <w:pPr>
        <w:shd w:val="clear" w:color="auto" w:fill="EEECE1" w:themeFill="background2"/>
        <w:jc w:val="center"/>
      </w:pPr>
      <w:r w:rsidRPr="005919EF">
        <w:rPr>
          <w:noProof/>
          <w:lang w:eastAsia="en-NZ"/>
        </w:rPr>
        <w:drawing>
          <wp:inline distT="0" distB="0" distL="0" distR="0" wp14:anchorId="06B56301" wp14:editId="77A3CD8A">
            <wp:extent cx="1649873" cy="308637"/>
            <wp:effectExtent l="0" t="0" r="762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49873" cy="3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EE68" w14:textId="77777777" w:rsidR="005943A1" w:rsidRDefault="005943A1" w:rsidP="005943A1">
      <w:pPr>
        <w:shd w:val="clear" w:color="auto" w:fill="EEECE1" w:themeFill="background2"/>
      </w:pPr>
    </w:p>
    <w:p w14:paraId="0C6FD524" w14:textId="77777777" w:rsidR="005943A1" w:rsidRDefault="005943A1" w:rsidP="005943A1">
      <w:pPr>
        <w:shd w:val="clear" w:color="auto" w:fill="EEECE1" w:themeFill="background2"/>
      </w:pPr>
      <w:r>
        <w:t xml:space="preserve">In the </w:t>
      </w:r>
      <w:r w:rsidRPr="00A76A31">
        <w:rPr>
          <w:b/>
        </w:rPr>
        <w:t>Item Properties</w:t>
      </w:r>
      <w:r>
        <w:t xml:space="preserve"> for the Image, set the </w:t>
      </w:r>
      <w:r w:rsidRPr="00A76A31">
        <w:rPr>
          <w:b/>
        </w:rPr>
        <w:t>Item ID</w:t>
      </w:r>
      <w:r>
        <w:t xml:space="preserve"> to </w:t>
      </w:r>
    </w:p>
    <w:p w14:paraId="395072E3" w14:textId="77777777" w:rsidR="005943A1" w:rsidRPr="00457FDE" w:rsidRDefault="005943A1" w:rsidP="005943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76923C" w:themeColor="accent3" w:themeShade="BF"/>
        </w:rPr>
      </w:pPr>
      <w:proofErr w:type="spellStart"/>
      <w:proofErr w:type="gramStart"/>
      <w:r w:rsidRPr="005943A1">
        <w:rPr>
          <w:b/>
          <w:color w:val="76923C" w:themeColor="accent3" w:themeShade="BF"/>
        </w:rPr>
        <w:t>ppImageSQL</w:t>
      </w:r>
      <w:proofErr w:type="spellEnd"/>
      <w:proofErr w:type="gramEnd"/>
    </w:p>
    <w:p w14:paraId="5E5439C4" w14:textId="77777777" w:rsidR="005943A1" w:rsidRDefault="005943A1" w:rsidP="005943A1">
      <w:pPr>
        <w:shd w:val="clear" w:color="auto" w:fill="EEECE1" w:themeFill="background2"/>
      </w:pPr>
    </w:p>
    <w:p w14:paraId="60390318" w14:textId="77777777" w:rsidR="00C3791D" w:rsidRDefault="00C3791D" w:rsidP="00C3791D"/>
    <w:p w14:paraId="0638A955" w14:textId="77777777" w:rsidR="0037672D" w:rsidRDefault="0037672D" w:rsidP="0037672D">
      <w:pPr>
        <w:pStyle w:val="Heading3"/>
      </w:pPr>
      <w:bookmarkStart w:id="97" w:name="_Toc67471531"/>
      <w:r>
        <w:t>Single Map Scale Label (for single map on page)</w:t>
      </w:r>
      <w:bookmarkEnd w:id="97"/>
    </w:p>
    <w:p w14:paraId="46C4CDC9" w14:textId="77777777" w:rsidR="006F2C96" w:rsidRDefault="006F2C96" w:rsidP="00261EB9">
      <w:pPr>
        <w:shd w:val="clear" w:color="auto" w:fill="EEECE1" w:themeFill="background2"/>
        <w:tabs>
          <w:tab w:val="left" w:pos="3367"/>
        </w:tabs>
      </w:pPr>
      <w:r>
        <w:t>Use the </w:t>
      </w:r>
      <w:r>
        <w:rPr>
          <w:noProof/>
          <w:lang w:eastAsia="en-NZ"/>
        </w:rPr>
        <w:drawing>
          <wp:inline distT="0" distB="0" distL="0" distR="0" wp14:anchorId="62111F77" wp14:editId="45F10DA5">
            <wp:extent cx="228600" cy="228600"/>
            <wp:effectExtent l="0" t="0" r="0" b="0"/>
            <wp:docPr id="332" name="Picture 332" descr="label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label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 w:rsidRPr="005E7FD3">
        <w:rPr>
          <w:b/>
          <w:bCs/>
        </w:rPr>
        <w:t>Add Label</w:t>
      </w:r>
      <w:r>
        <w:t> tool to add a label to the Layout</w:t>
      </w:r>
    </w:p>
    <w:p w14:paraId="071782CC" w14:textId="77777777" w:rsidR="00852F9A" w:rsidRDefault="00852F9A" w:rsidP="00852F9A">
      <w:pPr>
        <w:shd w:val="clear" w:color="auto" w:fill="EEECE1" w:themeFill="background2"/>
      </w:pPr>
    </w:p>
    <w:p w14:paraId="2C01795E" w14:textId="77777777" w:rsidR="00A87454" w:rsidRPr="00FB73C4" w:rsidRDefault="00A87454" w:rsidP="00A87454">
      <w:pPr>
        <w:shd w:val="clear" w:color="auto" w:fill="EEECE1" w:themeFill="background2"/>
      </w:pPr>
      <w:r>
        <w:t>Modify the Appearance properties:</w:t>
      </w:r>
    </w:p>
    <w:p w14:paraId="4F99D9E6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t>Font</w:t>
      </w:r>
    </w:p>
    <w:p w14:paraId="5C4922B9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t>Font Style (Regular</w:t>
      </w:r>
      <w:r>
        <w:rPr>
          <w:b/>
        </w:rPr>
        <w:t xml:space="preserve"> or Bold</w:t>
      </w:r>
      <w:r w:rsidRPr="00FB73C4">
        <w:rPr>
          <w:b/>
        </w:rPr>
        <w:t>)</w:t>
      </w:r>
    </w:p>
    <w:p w14:paraId="7CC5E8B2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t>Font Size</w:t>
      </w:r>
    </w:p>
    <w:p w14:paraId="4F7CFE88" w14:textId="77777777" w:rsidR="00A87454" w:rsidRDefault="00A87454" w:rsidP="00A87454">
      <w:pPr>
        <w:shd w:val="clear" w:color="auto" w:fill="EEECE1" w:themeFill="background2"/>
        <w:jc w:val="center"/>
      </w:pPr>
      <w:r w:rsidRPr="00DA297E">
        <w:rPr>
          <w:noProof/>
          <w:lang w:eastAsia="en-NZ"/>
        </w:rPr>
        <w:drawing>
          <wp:inline distT="0" distB="0" distL="0" distR="0" wp14:anchorId="4BA53E9E" wp14:editId="1D601EC6">
            <wp:extent cx="1908975" cy="1489839"/>
            <wp:effectExtent l="0" t="0" r="0" b="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8975" cy="14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89A4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t xml:space="preserve">Font </w:t>
      </w:r>
      <w:proofErr w:type="spellStart"/>
      <w:r w:rsidRPr="00FB73C4">
        <w:rPr>
          <w:b/>
        </w:rPr>
        <w:t>Color</w:t>
      </w:r>
      <w:proofErr w:type="spellEnd"/>
    </w:p>
    <w:p w14:paraId="18D61114" w14:textId="77777777" w:rsidR="00A87454" w:rsidRDefault="00A87454" w:rsidP="00A87454">
      <w:pPr>
        <w:shd w:val="clear" w:color="auto" w:fill="EEECE1" w:themeFill="background2"/>
        <w:jc w:val="center"/>
      </w:pPr>
      <w:r w:rsidRPr="002F7D3E">
        <w:rPr>
          <w:noProof/>
          <w:lang w:eastAsia="en-NZ"/>
        </w:rPr>
        <w:drawing>
          <wp:inline distT="0" distB="0" distL="0" distR="0" wp14:anchorId="0B895093" wp14:editId="2DE4C52F">
            <wp:extent cx="1364098" cy="95258"/>
            <wp:effectExtent l="0" t="0" r="7620" b="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DE17" w14:textId="77777777" w:rsidR="00A87454" w:rsidRDefault="00A87454" w:rsidP="00A87454">
      <w:pPr>
        <w:shd w:val="clear" w:color="auto" w:fill="EEECE1" w:themeFill="background2"/>
        <w:rPr>
          <w:b/>
        </w:rPr>
      </w:pPr>
      <w:r>
        <w:rPr>
          <w:b/>
        </w:rPr>
        <w:t>Horizontal Alignment</w:t>
      </w:r>
    </w:p>
    <w:p w14:paraId="7DAA1089" w14:textId="77777777" w:rsidR="00A87454" w:rsidRDefault="00A87454" w:rsidP="00A87454">
      <w:pPr>
        <w:shd w:val="clear" w:color="auto" w:fill="EEECE1" w:themeFill="background2"/>
        <w:jc w:val="center"/>
        <w:rPr>
          <w:b/>
        </w:rPr>
      </w:pPr>
      <w:r w:rsidRPr="00720139">
        <w:rPr>
          <w:b/>
          <w:noProof/>
          <w:lang w:eastAsia="en-NZ"/>
        </w:rPr>
        <w:drawing>
          <wp:inline distT="0" distB="0" distL="0" distR="0" wp14:anchorId="3C6D753D" wp14:editId="4E3784D8">
            <wp:extent cx="880186" cy="152413"/>
            <wp:effectExtent l="0" t="0" r="0" b="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018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6577" w14:textId="77777777" w:rsidR="00A87454" w:rsidRDefault="00A87454" w:rsidP="00A87454">
      <w:pPr>
        <w:shd w:val="clear" w:color="auto" w:fill="EEECE1" w:themeFill="background2"/>
        <w:rPr>
          <w:b/>
        </w:rPr>
      </w:pPr>
      <w:r>
        <w:rPr>
          <w:b/>
        </w:rPr>
        <w:t>Vertical Alignment</w:t>
      </w:r>
    </w:p>
    <w:p w14:paraId="1AC625EE" w14:textId="77777777" w:rsidR="00A87454" w:rsidRDefault="00A87454" w:rsidP="00A87454">
      <w:pPr>
        <w:shd w:val="clear" w:color="auto" w:fill="EEECE1" w:themeFill="background2"/>
        <w:jc w:val="center"/>
        <w:rPr>
          <w:b/>
        </w:rPr>
      </w:pPr>
      <w:r w:rsidRPr="00720139">
        <w:rPr>
          <w:b/>
          <w:noProof/>
          <w:lang w:eastAsia="en-NZ"/>
        </w:rPr>
        <w:drawing>
          <wp:inline distT="0" distB="0" distL="0" distR="0" wp14:anchorId="42F02A96" wp14:editId="129E8759">
            <wp:extent cx="842083" cy="171465"/>
            <wp:effectExtent l="0" t="0" r="0" b="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42083" cy="1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C892" w14:textId="77777777" w:rsidR="00A87454" w:rsidRDefault="00A87454" w:rsidP="00A87454">
      <w:pPr>
        <w:shd w:val="clear" w:color="auto" w:fill="EEECE1" w:themeFill="background2"/>
      </w:pPr>
    </w:p>
    <w:p w14:paraId="1280583E" w14:textId="77777777" w:rsidR="00A87454" w:rsidRDefault="00A87454" w:rsidP="00852F9A">
      <w:pPr>
        <w:shd w:val="clear" w:color="auto" w:fill="EEECE1" w:themeFill="background2"/>
      </w:pPr>
    </w:p>
    <w:p w14:paraId="60C5F5C6" w14:textId="77777777" w:rsidR="00852F9A" w:rsidRDefault="00852F9A" w:rsidP="00852F9A">
      <w:pPr>
        <w:shd w:val="clear" w:color="auto" w:fill="EEECE1" w:themeFill="background2"/>
      </w:pPr>
      <w:r>
        <w:t xml:space="preserve">In the </w:t>
      </w:r>
      <w:r w:rsidRPr="00A76A31">
        <w:rPr>
          <w:b/>
        </w:rPr>
        <w:t>Item Properties</w:t>
      </w:r>
      <w:r>
        <w:t xml:space="preserve"> for the Image, set the </w:t>
      </w:r>
      <w:r w:rsidRPr="00A76A31">
        <w:rPr>
          <w:b/>
        </w:rPr>
        <w:t>Item ID</w:t>
      </w:r>
      <w:r>
        <w:t xml:space="preserve"> to </w:t>
      </w:r>
    </w:p>
    <w:p w14:paraId="25729010" w14:textId="77777777" w:rsidR="00852F9A" w:rsidRPr="00457FDE" w:rsidRDefault="009A7F05" w:rsidP="00852F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76923C" w:themeColor="accent3" w:themeShade="BF"/>
        </w:rPr>
      </w:pPr>
      <w:proofErr w:type="spellStart"/>
      <w:proofErr w:type="gramStart"/>
      <w:r w:rsidRPr="009A7F05">
        <w:rPr>
          <w:b/>
          <w:color w:val="76923C" w:themeColor="accent3" w:themeShade="BF"/>
        </w:rPr>
        <w:t>ppScaleText</w:t>
      </w:r>
      <w:proofErr w:type="spellEnd"/>
      <w:proofErr w:type="gramEnd"/>
    </w:p>
    <w:p w14:paraId="370D7534" w14:textId="77777777" w:rsidR="00852F9A" w:rsidRDefault="00852F9A" w:rsidP="00852F9A">
      <w:pPr>
        <w:shd w:val="clear" w:color="auto" w:fill="EEECE1" w:themeFill="background2"/>
      </w:pPr>
    </w:p>
    <w:p w14:paraId="1A5618FF" w14:textId="77777777" w:rsidR="00C3791D" w:rsidRDefault="00C3791D" w:rsidP="00C3791D"/>
    <w:p w14:paraId="74099E97" w14:textId="77777777" w:rsidR="0037672D" w:rsidRDefault="0037672D" w:rsidP="0037672D">
      <w:pPr>
        <w:pStyle w:val="Heading3"/>
      </w:pPr>
      <w:bookmarkStart w:id="98" w:name="_Toc67471532"/>
      <w:r>
        <w:lastRenderedPageBreak/>
        <w:t>Page Original Sheet Size Label</w:t>
      </w:r>
      <w:bookmarkEnd w:id="98"/>
    </w:p>
    <w:p w14:paraId="3015EA49" w14:textId="77777777" w:rsidR="006F2C96" w:rsidRDefault="006F2C96" w:rsidP="00261EB9">
      <w:pPr>
        <w:shd w:val="clear" w:color="auto" w:fill="EEECE1" w:themeFill="background2"/>
        <w:tabs>
          <w:tab w:val="left" w:pos="3367"/>
        </w:tabs>
      </w:pPr>
      <w:r>
        <w:t>Use the </w:t>
      </w:r>
      <w:r>
        <w:rPr>
          <w:noProof/>
          <w:lang w:eastAsia="en-NZ"/>
        </w:rPr>
        <w:drawing>
          <wp:inline distT="0" distB="0" distL="0" distR="0" wp14:anchorId="66BB266A" wp14:editId="34BD9C7B">
            <wp:extent cx="228600" cy="228600"/>
            <wp:effectExtent l="0" t="0" r="0" b="0"/>
            <wp:docPr id="333" name="Picture 333" descr="label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label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 w:rsidRPr="005E7FD3">
        <w:rPr>
          <w:b/>
          <w:bCs/>
        </w:rPr>
        <w:t>Add Label</w:t>
      </w:r>
      <w:r>
        <w:t> tool to add a label to the Layout</w:t>
      </w:r>
    </w:p>
    <w:p w14:paraId="53C9CDDB" w14:textId="77777777" w:rsidR="00852F9A" w:rsidRDefault="00852F9A" w:rsidP="00852F9A">
      <w:pPr>
        <w:shd w:val="clear" w:color="auto" w:fill="EEECE1" w:themeFill="background2"/>
      </w:pPr>
    </w:p>
    <w:p w14:paraId="7FEB3481" w14:textId="77777777" w:rsidR="00A87454" w:rsidRPr="00FB73C4" w:rsidRDefault="00A87454" w:rsidP="00A87454">
      <w:pPr>
        <w:shd w:val="clear" w:color="auto" w:fill="EEECE1" w:themeFill="background2"/>
      </w:pPr>
      <w:r>
        <w:t>Modify the Appearance properties:</w:t>
      </w:r>
    </w:p>
    <w:p w14:paraId="7D4A32EB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t>Font</w:t>
      </w:r>
    </w:p>
    <w:p w14:paraId="22905D88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t>Font Style (Regular</w:t>
      </w:r>
      <w:r>
        <w:rPr>
          <w:b/>
        </w:rPr>
        <w:t xml:space="preserve"> or Bold</w:t>
      </w:r>
      <w:r w:rsidRPr="00FB73C4">
        <w:rPr>
          <w:b/>
        </w:rPr>
        <w:t>)</w:t>
      </w:r>
    </w:p>
    <w:p w14:paraId="1760DD23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t>Font Size</w:t>
      </w:r>
    </w:p>
    <w:p w14:paraId="7A103A10" w14:textId="77777777" w:rsidR="00A87454" w:rsidRDefault="00A87454" w:rsidP="00A87454">
      <w:pPr>
        <w:shd w:val="clear" w:color="auto" w:fill="EEECE1" w:themeFill="background2"/>
        <w:jc w:val="center"/>
      </w:pPr>
      <w:r w:rsidRPr="00DA297E">
        <w:rPr>
          <w:noProof/>
          <w:lang w:eastAsia="en-NZ"/>
        </w:rPr>
        <w:drawing>
          <wp:inline distT="0" distB="0" distL="0" distR="0" wp14:anchorId="6928EAB4" wp14:editId="61C0FB4B">
            <wp:extent cx="1908975" cy="1489839"/>
            <wp:effectExtent l="0" t="0" r="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8975" cy="14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7A69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t xml:space="preserve">Font </w:t>
      </w:r>
      <w:proofErr w:type="spellStart"/>
      <w:r w:rsidRPr="00FB73C4">
        <w:rPr>
          <w:b/>
        </w:rPr>
        <w:t>Color</w:t>
      </w:r>
      <w:proofErr w:type="spellEnd"/>
    </w:p>
    <w:p w14:paraId="50B4FF10" w14:textId="77777777" w:rsidR="00A87454" w:rsidRDefault="00A87454" w:rsidP="00A87454">
      <w:pPr>
        <w:shd w:val="clear" w:color="auto" w:fill="EEECE1" w:themeFill="background2"/>
        <w:jc w:val="center"/>
      </w:pPr>
      <w:r w:rsidRPr="002F7D3E">
        <w:rPr>
          <w:noProof/>
          <w:lang w:eastAsia="en-NZ"/>
        </w:rPr>
        <w:drawing>
          <wp:inline distT="0" distB="0" distL="0" distR="0" wp14:anchorId="43754868" wp14:editId="0567A7A9">
            <wp:extent cx="1364098" cy="95258"/>
            <wp:effectExtent l="0" t="0" r="762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D863" w14:textId="77777777" w:rsidR="00A87454" w:rsidRDefault="00A87454" w:rsidP="00A87454">
      <w:pPr>
        <w:shd w:val="clear" w:color="auto" w:fill="EEECE1" w:themeFill="background2"/>
        <w:rPr>
          <w:b/>
        </w:rPr>
      </w:pPr>
      <w:r>
        <w:rPr>
          <w:b/>
        </w:rPr>
        <w:t>Horizontal Alignment</w:t>
      </w:r>
    </w:p>
    <w:p w14:paraId="70DF240E" w14:textId="77777777" w:rsidR="00A87454" w:rsidRDefault="00A87454" w:rsidP="00A87454">
      <w:pPr>
        <w:shd w:val="clear" w:color="auto" w:fill="EEECE1" w:themeFill="background2"/>
        <w:jc w:val="center"/>
        <w:rPr>
          <w:b/>
        </w:rPr>
      </w:pPr>
      <w:r w:rsidRPr="00720139">
        <w:rPr>
          <w:b/>
          <w:noProof/>
          <w:lang w:eastAsia="en-NZ"/>
        </w:rPr>
        <w:drawing>
          <wp:inline distT="0" distB="0" distL="0" distR="0" wp14:anchorId="7497A4C1" wp14:editId="78988050">
            <wp:extent cx="880186" cy="152413"/>
            <wp:effectExtent l="0" t="0" r="0" b="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018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21FA" w14:textId="77777777" w:rsidR="00A87454" w:rsidRDefault="00A87454" w:rsidP="00A87454">
      <w:pPr>
        <w:shd w:val="clear" w:color="auto" w:fill="EEECE1" w:themeFill="background2"/>
        <w:rPr>
          <w:b/>
        </w:rPr>
      </w:pPr>
      <w:r>
        <w:rPr>
          <w:b/>
        </w:rPr>
        <w:t>Vertical Alignment</w:t>
      </w:r>
    </w:p>
    <w:p w14:paraId="645F3515" w14:textId="77777777" w:rsidR="00A87454" w:rsidRDefault="00A87454" w:rsidP="00A87454">
      <w:pPr>
        <w:shd w:val="clear" w:color="auto" w:fill="EEECE1" w:themeFill="background2"/>
        <w:jc w:val="center"/>
        <w:rPr>
          <w:b/>
        </w:rPr>
      </w:pPr>
      <w:r w:rsidRPr="00720139">
        <w:rPr>
          <w:b/>
          <w:noProof/>
          <w:lang w:eastAsia="en-NZ"/>
        </w:rPr>
        <w:drawing>
          <wp:inline distT="0" distB="0" distL="0" distR="0" wp14:anchorId="0D7F752D" wp14:editId="6DBEF96A">
            <wp:extent cx="842083" cy="171465"/>
            <wp:effectExtent l="0" t="0" r="0" b="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42083" cy="1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487D" w14:textId="77777777" w:rsidR="00A87454" w:rsidRDefault="00A87454" w:rsidP="00A87454">
      <w:pPr>
        <w:shd w:val="clear" w:color="auto" w:fill="EEECE1" w:themeFill="background2"/>
      </w:pPr>
    </w:p>
    <w:p w14:paraId="74DD9F6D" w14:textId="77777777" w:rsidR="00A87454" w:rsidRDefault="00A87454" w:rsidP="00852F9A">
      <w:pPr>
        <w:shd w:val="clear" w:color="auto" w:fill="EEECE1" w:themeFill="background2"/>
      </w:pPr>
    </w:p>
    <w:p w14:paraId="753A0564" w14:textId="77777777" w:rsidR="00852F9A" w:rsidRDefault="00852F9A" w:rsidP="00852F9A">
      <w:pPr>
        <w:shd w:val="clear" w:color="auto" w:fill="EEECE1" w:themeFill="background2"/>
      </w:pPr>
      <w:r>
        <w:t xml:space="preserve">In the </w:t>
      </w:r>
      <w:r w:rsidRPr="00A76A31">
        <w:rPr>
          <w:b/>
        </w:rPr>
        <w:t>Item Properties</w:t>
      </w:r>
      <w:r>
        <w:t xml:space="preserve"> for the Image, set the </w:t>
      </w:r>
      <w:r w:rsidRPr="00A76A31">
        <w:rPr>
          <w:b/>
        </w:rPr>
        <w:t>Item ID</w:t>
      </w:r>
      <w:r>
        <w:t xml:space="preserve"> to </w:t>
      </w:r>
    </w:p>
    <w:p w14:paraId="4DEDC3A4" w14:textId="77777777" w:rsidR="00852F9A" w:rsidRPr="00457FDE" w:rsidRDefault="00852F9A" w:rsidP="00852F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76923C" w:themeColor="accent3" w:themeShade="BF"/>
        </w:rPr>
      </w:pPr>
      <w:proofErr w:type="spellStart"/>
      <w:proofErr w:type="gramStart"/>
      <w:r w:rsidRPr="00852F9A">
        <w:rPr>
          <w:b/>
          <w:color w:val="76923C" w:themeColor="accent3" w:themeShade="BF"/>
        </w:rPr>
        <w:t>ppPageSize</w:t>
      </w:r>
      <w:proofErr w:type="spellEnd"/>
      <w:proofErr w:type="gramEnd"/>
    </w:p>
    <w:p w14:paraId="35773D3A" w14:textId="77777777" w:rsidR="00852F9A" w:rsidRDefault="00852F9A" w:rsidP="00852F9A">
      <w:pPr>
        <w:shd w:val="clear" w:color="auto" w:fill="EEECE1" w:themeFill="background2"/>
      </w:pPr>
    </w:p>
    <w:p w14:paraId="3A749AF5" w14:textId="77777777" w:rsidR="00C3791D" w:rsidRDefault="00C3791D" w:rsidP="00C3791D"/>
    <w:p w14:paraId="26698E62" w14:textId="77777777" w:rsidR="0037672D" w:rsidRDefault="0037672D" w:rsidP="0037672D">
      <w:pPr>
        <w:pStyle w:val="Heading3"/>
      </w:pPr>
      <w:bookmarkStart w:id="99" w:name="_Toc67471533"/>
      <w:r>
        <w:t>Page Printed Date Label</w:t>
      </w:r>
      <w:bookmarkEnd w:id="99"/>
    </w:p>
    <w:p w14:paraId="3A88163A" w14:textId="77777777" w:rsidR="006F2C96" w:rsidRDefault="006F2C96" w:rsidP="00261EB9">
      <w:pPr>
        <w:shd w:val="clear" w:color="auto" w:fill="EEECE1" w:themeFill="background2"/>
        <w:tabs>
          <w:tab w:val="left" w:pos="3367"/>
        </w:tabs>
      </w:pPr>
      <w:r>
        <w:t>Use the </w:t>
      </w:r>
      <w:r>
        <w:rPr>
          <w:noProof/>
          <w:lang w:eastAsia="en-NZ"/>
        </w:rPr>
        <w:drawing>
          <wp:inline distT="0" distB="0" distL="0" distR="0" wp14:anchorId="52734EF1" wp14:editId="2CA86212">
            <wp:extent cx="228600" cy="228600"/>
            <wp:effectExtent l="0" t="0" r="0" b="0"/>
            <wp:docPr id="334" name="Picture 334" descr="label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label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 w:rsidRPr="005E7FD3">
        <w:rPr>
          <w:b/>
          <w:bCs/>
        </w:rPr>
        <w:t>Add Label</w:t>
      </w:r>
      <w:r>
        <w:t> tool to add a label to the Layout</w:t>
      </w:r>
    </w:p>
    <w:p w14:paraId="11C973A2" w14:textId="77777777" w:rsidR="00852F9A" w:rsidRDefault="00852F9A" w:rsidP="00852F9A">
      <w:pPr>
        <w:shd w:val="clear" w:color="auto" w:fill="EEECE1" w:themeFill="background2"/>
      </w:pPr>
    </w:p>
    <w:p w14:paraId="7865C90B" w14:textId="77777777" w:rsidR="00A87454" w:rsidRPr="00FB73C4" w:rsidRDefault="00A87454" w:rsidP="00A87454">
      <w:pPr>
        <w:shd w:val="clear" w:color="auto" w:fill="EEECE1" w:themeFill="background2"/>
      </w:pPr>
      <w:r>
        <w:t>Modify the Appearance properties:</w:t>
      </w:r>
    </w:p>
    <w:p w14:paraId="73DE97DD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t>Font</w:t>
      </w:r>
    </w:p>
    <w:p w14:paraId="3D74F6A4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t>Font Style (Regular</w:t>
      </w:r>
      <w:r>
        <w:rPr>
          <w:b/>
        </w:rPr>
        <w:t xml:space="preserve"> or Bold</w:t>
      </w:r>
      <w:r w:rsidRPr="00FB73C4">
        <w:rPr>
          <w:b/>
        </w:rPr>
        <w:t>)</w:t>
      </w:r>
    </w:p>
    <w:p w14:paraId="4B26C712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t>Font Size</w:t>
      </w:r>
    </w:p>
    <w:p w14:paraId="29AFE10C" w14:textId="77777777" w:rsidR="00A87454" w:rsidRDefault="00A87454" w:rsidP="00A87454">
      <w:pPr>
        <w:shd w:val="clear" w:color="auto" w:fill="EEECE1" w:themeFill="background2"/>
        <w:jc w:val="center"/>
      </w:pPr>
      <w:r w:rsidRPr="00DA297E">
        <w:rPr>
          <w:noProof/>
          <w:lang w:eastAsia="en-NZ"/>
        </w:rPr>
        <w:drawing>
          <wp:inline distT="0" distB="0" distL="0" distR="0" wp14:anchorId="52C7234E" wp14:editId="3CA24E37">
            <wp:extent cx="1908975" cy="1489839"/>
            <wp:effectExtent l="0" t="0" r="0" b="0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8975" cy="14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453A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lastRenderedPageBreak/>
        <w:t xml:space="preserve">Font </w:t>
      </w:r>
      <w:proofErr w:type="spellStart"/>
      <w:r w:rsidRPr="00FB73C4">
        <w:rPr>
          <w:b/>
        </w:rPr>
        <w:t>Color</w:t>
      </w:r>
      <w:proofErr w:type="spellEnd"/>
    </w:p>
    <w:p w14:paraId="0AC1A0EF" w14:textId="77777777" w:rsidR="00A87454" w:rsidRDefault="00A87454" w:rsidP="00A87454">
      <w:pPr>
        <w:shd w:val="clear" w:color="auto" w:fill="EEECE1" w:themeFill="background2"/>
        <w:jc w:val="center"/>
      </w:pPr>
      <w:r w:rsidRPr="002F7D3E">
        <w:rPr>
          <w:noProof/>
          <w:lang w:eastAsia="en-NZ"/>
        </w:rPr>
        <w:drawing>
          <wp:inline distT="0" distB="0" distL="0" distR="0" wp14:anchorId="399F5684" wp14:editId="30C6EB2F">
            <wp:extent cx="1364098" cy="95258"/>
            <wp:effectExtent l="0" t="0" r="762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A2A7" w14:textId="77777777" w:rsidR="00A87454" w:rsidRDefault="00A87454" w:rsidP="00A87454">
      <w:pPr>
        <w:shd w:val="clear" w:color="auto" w:fill="EEECE1" w:themeFill="background2"/>
        <w:rPr>
          <w:b/>
        </w:rPr>
      </w:pPr>
      <w:r>
        <w:rPr>
          <w:b/>
        </w:rPr>
        <w:t>Horizontal Alignment</w:t>
      </w:r>
    </w:p>
    <w:p w14:paraId="7437B27D" w14:textId="77777777" w:rsidR="00A87454" w:rsidRDefault="00A87454" w:rsidP="00A87454">
      <w:pPr>
        <w:shd w:val="clear" w:color="auto" w:fill="EEECE1" w:themeFill="background2"/>
        <w:jc w:val="center"/>
        <w:rPr>
          <w:b/>
        </w:rPr>
      </w:pPr>
      <w:r w:rsidRPr="00720139">
        <w:rPr>
          <w:b/>
          <w:noProof/>
          <w:lang w:eastAsia="en-NZ"/>
        </w:rPr>
        <w:drawing>
          <wp:inline distT="0" distB="0" distL="0" distR="0" wp14:anchorId="5A392CC2" wp14:editId="5E7701A4">
            <wp:extent cx="880186" cy="152413"/>
            <wp:effectExtent l="0" t="0" r="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018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4CBD" w14:textId="77777777" w:rsidR="00A87454" w:rsidRDefault="00A87454" w:rsidP="00A87454">
      <w:pPr>
        <w:shd w:val="clear" w:color="auto" w:fill="EEECE1" w:themeFill="background2"/>
        <w:rPr>
          <w:b/>
        </w:rPr>
      </w:pPr>
      <w:r>
        <w:rPr>
          <w:b/>
        </w:rPr>
        <w:t>Vertical Alignment</w:t>
      </w:r>
    </w:p>
    <w:p w14:paraId="53D7B4B8" w14:textId="77777777" w:rsidR="00A87454" w:rsidRDefault="00A87454" w:rsidP="00A87454">
      <w:pPr>
        <w:shd w:val="clear" w:color="auto" w:fill="EEECE1" w:themeFill="background2"/>
        <w:jc w:val="center"/>
        <w:rPr>
          <w:b/>
        </w:rPr>
      </w:pPr>
      <w:r w:rsidRPr="00720139">
        <w:rPr>
          <w:b/>
          <w:noProof/>
          <w:lang w:eastAsia="en-NZ"/>
        </w:rPr>
        <w:drawing>
          <wp:inline distT="0" distB="0" distL="0" distR="0" wp14:anchorId="1686D163" wp14:editId="4D1B9084">
            <wp:extent cx="842083" cy="171465"/>
            <wp:effectExtent l="0" t="0" r="0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42083" cy="1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CA51" w14:textId="77777777" w:rsidR="00A87454" w:rsidRDefault="00A87454" w:rsidP="00A87454">
      <w:pPr>
        <w:shd w:val="clear" w:color="auto" w:fill="EEECE1" w:themeFill="background2"/>
      </w:pPr>
    </w:p>
    <w:p w14:paraId="582A463D" w14:textId="77777777" w:rsidR="00A87454" w:rsidRDefault="00A87454" w:rsidP="00852F9A">
      <w:pPr>
        <w:shd w:val="clear" w:color="auto" w:fill="EEECE1" w:themeFill="background2"/>
      </w:pPr>
    </w:p>
    <w:p w14:paraId="68D57091" w14:textId="77777777" w:rsidR="00852F9A" w:rsidRDefault="00852F9A" w:rsidP="00852F9A">
      <w:pPr>
        <w:shd w:val="clear" w:color="auto" w:fill="EEECE1" w:themeFill="background2"/>
      </w:pPr>
      <w:r>
        <w:t xml:space="preserve">In the </w:t>
      </w:r>
      <w:r w:rsidRPr="00A76A31">
        <w:rPr>
          <w:b/>
        </w:rPr>
        <w:t>Item Properties</w:t>
      </w:r>
      <w:r>
        <w:t xml:space="preserve"> for the Image, set the </w:t>
      </w:r>
      <w:r w:rsidRPr="00A76A31">
        <w:rPr>
          <w:b/>
        </w:rPr>
        <w:t>Item ID</w:t>
      </w:r>
      <w:r>
        <w:t xml:space="preserve"> to </w:t>
      </w:r>
    </w:p>
    <w:p w14:paraId="5F4C65C8" w14:textId="77777777" w:rsidR="00852F9A" w:rsidRPr="00457FDE" w:rsidRDefault="00852F9A" w:rsidP="00852F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76923C" w:themeColor="accent3" w:themeShade="BF"/>
        </w:rPr>
      </w:pPr>
      <w:proofErr w:type="spellStart"/>
      <w:proofErr w:type="gramStart"/>
      <w:r w:rsidRPr="00852F9A">
        <w:rPr>
          <w:b/>
          <w:color w:val="76923C" w:themeColor="accent3" w:themeShade="BF"/>
        </w:rPr>
        <w:t>ppCurrentDate</w:t>
      </w:r>
      <w:proofErr w:type="spellEnd"/>
      <w:proofErr w:type="gramEnd"/>
    </w:p>
    <w:p w14:paraId="10E99435" w14:textId="77777777" w:rsidR="00A24491" w:rsidRPr="00A24491" w:rsidRDefault="00A24491" w:rsidP="00261EB9">
      <w:pPr>
        <w:shd w:val="clear" w:color="auto" w:fill="EEECE1" w:themeFill="background2"/>
      </w:pPr>
    </w:p>
    <w:p w14:paraId="6BE773F7" w14:textId="77777777" w:rsidR="00C3791D" w:rsidRDefault="00C3791D" w:rsidP="00C3791D"/>
    <w:p w14:paraId="2958CC35" w14:textId="77777777" w:rsidR="0037672D" w:rsidRDefault="0037672D" w:rsidP="0037672D">
      <w:pPr>
        <w:pStyle w:val="Heading3"/>
      </w:pPr>
      <w:bookmarkStart w:id="100" w:name="_Toc67471534"/>
      <w:r>
        <w:t>Page Labels (Static)</w:t>
      </w:r>
      <w:bookmarkEnd w:id="100"/>
    </w:p>
    <w:p w14:paraId="4E9EE24C" w14:textId="77777777" w:rsidR="006F2C96" w:rsidRDefault="006F2C96" w:rsidP="00261EB9">
      <w:pPr>
        <w:shd w:val="clear" w:color="auto" w:fill="EEECE1" w:themeFill="background2"/>
        <w:tabs>
          <w:tab w:val="left" w:pos="3367"/>
        </w:tabs>
      </w:pPr>
      <w:r>
        <w:t>Use the </w:t>
      </w:r>
      <w:r>
        <w:rPr>
          <w:noProof/>
          <w:lang w:eastAsia="en-NZ"/>
        </w:rPr>
        <w:drawing>
          <wp:inline distT="0" distB="0" distL="0" distR="0" wp14:anchorId="3583F1B8" wp14:editId="21DCEA8D">
            <wp:extent cx="228600" cy="228600"/>
            <wp:effectExtent l="0" t="0" r="0" b="0"/>
            <wp:docPr id="335" name="Picture 335" descr="label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label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 w:rsidRPr="005E7FD3">
        <w:rPr>
          <w:b/>
          <w:bCs/>
        </w:rPr>
        <w:t>Add Label</w:t>
      </w:r>
      <w:r>
        <w:t> tool to add a label to the Layout</w:t>
      </w:r>
    </w:p>
    <w:p w14:paraId="405C5DAB" w14:textId="77777777" w:rsidR="00A24491" w:rsidRDefault="00A24491" w:rsidP="00261EB9">
      <w:pPr>
        <w:shd w:val="clear" w:color="auto" w:fill="EEECE1" w:themeFill="background2"/>
      </w:pPr>
    </w:p>
    <w:p w14:paraId="32823DB7" w14:textId="77777777" w:rsidR="00D354ED" w:rsidRDefault="00D354ED" w:rsidP="00D354ED">
      <w:pPr>
        <w:shd w:val="clear" w:color="auto" w:fill="EEECE1" w:themeFill="background2"/>
      </w:pPr>
      <w:r>
        <w:t xml:space="preserve">In the </w:t>
      </w:r>
      <w:r w:rsidRPr="009F0EDD">
        <w:rPr>
          <w:b/>
        </w:rPr>
        <w:t xml:space="preserve">Item Properties </w:t>
      </w:r>
      <w:r>
        <w:t>tab for the label, change the text for the label to the text to be returned…</w:t>
      </w:r>
    </w:p>
    <w:p w14:paraId="49867217" w14:textId="77777777" w:rsidR="00D354ED" w:rsidRDefault="00D354ED" w:rsidP="00D354ED">
      <w:pPr>
        <w:shd w:val="clear" w:color="auto" w:fill="EEECE1" w:themeFill="background2"/>
      </w:pPr>
    </w:p>
    <w:p w14:paraId="45D3C9AD" w14:textId="77777777" w:rsidR="00D354ED" w:rsidRPr="009F0EDD" w:rsidRDefault="00D354ED" w:rsidP="00D354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76923C" w:themeColor="accent3" w:themeShade="BF"/>
        </w:rPr>
      </w:pPr>
      <w:r>
        <w:rPr>
          <w:color w:val="76923C" w:themeColor="accent3" w:themeShade="BF"/>
        </w:rPr>
        <w:t>This is some static text</w:t>
      </w:r>
    </w:p>
    <w:p w14:paraId="68ECCC36" w14:textId="77777777" w:rsidR="00D354ED" w:rsidRDefault="00D354ED" w:rsidP="00D354ED">
      <w:pPr>
        <w:shd w:val="clear" w:color="auto" w:fill="EEECE1" w:themeFill="background2"/>
      </w:pPr>
      <w:r>
        <w:t xml:space="preserve"> </w:t>
      </w:r>
    </w:p>
    <w:p w14:paraId="5F630FB4" w14:textId="77777777" w:rsidR="00A87454" w:rsidRPr="00FB73C4" w:rsidRDefault="00A87454" w:rsidP="00A87454">
      <w:pPr>
        <w:shd w:val="clear" w:color="auto" w:fill="EEECE1" w:themeFill="background2"/>
      </w:pPr>
      <w:r>
        <w:t>Modify the Appearance properties:</w:t>
      </w:r>
    </w:p>
    <w:p w14:paraId="765E4F4B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t>Font</w:t>
      </w:r>
    </w:p>
    <w:p w14:paraId="1B14E776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t>Font Style (Regular</w:t>
      </w:r>
      <w:r>
        <w:rPr>
          <w:b/>
        </w:rPr>
        <w:t xml:space="preserve"> or Bold</w:t>
      </w:r>
      <w:r w:rsidRPr="00FB73C4">
        <w:rPr>
          <w:b/>
        </w:rPr>
        <w:t>)</w:t>
      </w:r>
    </w:p>
    <w:p w14:paraId="0C004D0C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t>Font Size</w:t>
      </w:r>
    </w:p>
    <w:p w14:paraId="02987B29" w14:textId="77777777" w:rsidR="00A87454" w:rsidRDefault="00A87454" w:rsidP="00A87454">
      <w:pPr>
        <w:shd w:val="clear" w:color="auto" w:fill="EEECE1" w:themeFill="background2"/>
        <w:jc w:val="center"/>
      </w:pPr>
      <w:r w:rsidRPr="00DA297E">
        <w:rPr>
          <w:noProof/>
          <w:lang w:eastAsia="en-NZ"/>
        </w:rPr>
        <w:drawing>
          <wp:inline distT="0" distB="0" distL="0" distR="0" wp14:anchorId="331EDA5F" wp14:editId="41AC3C5D">
            <wp:extent cx="1908975" cy="1489839"/>
            <wp:effectExtent l="0" t="0" r="0" b="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8975" cy="14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9768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t xml:space="preserve">Font </w:t>
      </w:r>
      <w:proofErr w:type="spellStart"/>
      <w:r w:rsidRPr="00FB73C4">
        <w:rPr>
          <w:b/>
        </w:rPr>
        <w:t>Color</w:t>
      </w:r>
      <w:proofErr w:type="spellEnd"/>
    </w:p>
    <w:p w14:paraId="20F23D83" w14:textId="77777777" w:rsidR="00A87454" w:rsidRDefault="00A87454" w:rsidP="00A87454">
      <w:pPr>
        <w:shd w:val="clear" w:color="auto" w:fill="EEECE1" w:themeFill="background2"/>
        <w:jc w:val="center"/>
      </w:pPr>
      <w:r w:rsidRPr="002F7D3E">
        <w:rPr>
          <w:noProof/>
          <w:lang w:eastAsia="en-NZ"/>
        </w:rPr>
        <w:drawing>
          <wp:inline distT="0" distB="0" distL="0" distR="0" wp14:anchorId="07948B10" wp14:editId="68A79F08">
            <wp:extent cx="1364098" cy="95258"/>
            <wp:effectExtent l="0" t="0" r="7620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9513" w14:textId="77777777" w:rsidR="00A87454" w:rsidRDefault="00A87454" w:rsidP="00A87454">
      <w:pPr>
        <w:shd w:val="clear" w:color="auto" w:fill="EEECE1" w:themeFill="background2"/>
        <w:rPr>
          <w:b/>
        </w:rPr>
      </w:pPr>
      <w:r>
        <w:rPr>
          <w:b/>
        </w:rPr>
        <w:t>Horizontal Alignment</w:t>
      </w:r>
    </w:p>
    <w:p w14:paraId="7E199C24" w14:textId="77777777" w:rsidR="00A87454" w:rsidRDefault="00A87454" w:rsidP="00A87454">
      <w:pPr>
        <w:shd w:val="clear" w:color="auto" w:fill="EEECE1" w:themeFill="background2"/>
        <w:jc w:val="center"/>
        <w:rPr>
          <w:b/>
        </w:rPr>
      </w:pPr>
      <w:r w:rsidRPr="00720139">
        <w:rPr>
          <w:b/>
          <w:noProof/>
          <w:lang w:eastAsia="en-NZ"/>
        </w:rPr>
        <w:drawing>
          <wp:inline distT="0" distB="0" distL="0" distR="0" wp14:anchorId="018CD4EB" wp14:editId="12D0FB23">
            <wp:extent cx="880186" cy="152413"/>
            <wp:effectExtent l="0" t="0" r="0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018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11A8" w14:textId="77777777" w:rsidR="00A87454" w:rsidRDefault="00A87454" w:rsidP="00A87454">
      <w:pPr>
        <w:shd w:val="clear" w:color="auto" w:fill="EEECE1" w:themeFill="background2"/>
        <w:rPr>
          <w:b/>
        </w:rPr>
      </w:pPr>
      <w:r>
        <w:rPr>
          <w:b/>
        </w:rPr>
        <w:t>Vertical Alignment</w:t>
      </w:r>
    </w:p>
    <w:p w14:paraId="7A1A282E" w14:textId="77777777" w:rsidR="00A87454" w:rsidRDefault="00A87454" w:rsidP="00A87454">
      <w:pPr>
        <w:shd w:val="clear" w:color="auto" w:fill="EEECE1" w:themeFill="background2"/>
        <w:jc w:val="center"/>
        <w:rPr>
          <w:b/>
        </w:rPr>
      </w:pPr>
      <w:r w:rsidRPr="00720139">
        <w:rPr>
          <w:b/>
          <w:noProof/>
          <w:lang w:eastAsia="en-NZ"/>
        </w:rPr>
        <w:drawing>
          <wp:inline distT="0" distB="0" distL="0" distR="0" wp14:anchorId="763F374B" wp14:editId="72392BD2">
            <wp:extent cx="842083" cy="171465"/>
            <wp:effectExtent l="0" t="0" r="0" b="0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42083" cy="1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57DB" w14:textId="77777777" w:rsidR="00A87454" w:rsidRDefault="00A87454" w:rsidP="00A87454">
      <w:pPr>
        <w:shd w:val="clear" w:color="auto" w:fill="EEECE1" w:themeFill="background2"/>
      </w:pPr>
    </w:p>
    <w:p w14:paraId="682B632B" w14:textId="77777777" w:rsidR="00626375" w:rsidRDefault="00626375" w:rsidP="00626375">
      <w:pPr>
        <w:shd w:val="clear" w:color="auto" w:fill="EEECE1" w:themeFill="background2"/>
      </w:pPr>
      <w:r>
        <w:t xml:space="preserve">In the </w:t>
      </w:r>
      <w:r w:rsidRPr="00A76A31">
        <w:rPr>
          <w:b/>
        </w:rPr>
        <w:t>Item Properties</w:t>
      </w:r>
      <w:r>
        <w:t xml:space="preserve"> for the Image, set the </w:t>
      </w:r>
      <w:r w:rsidRPr="00A76A31">
        <w:rPr>
          <w:b/>
        </w:rPr>
        <w:t>Item ID</w:t>
      </w:r>
      <w:r>
        <w:t xml:space="preserve"> to </w:t>
      </w:r>
    </w:p>
    <w:p w14:paraId="63885710" w14:textId="77777777" w:rsidR="00626375" w:rsidRPr="00457FDE" w:rsidRDefault="00626375" w:rsidP="006263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76923C" w:themeColor="accent3" w:themeShade="BF"/>
        </w:rPr>
      </w:pPr>
      <w:proofErr w:type="spellStart"/>
      <w:proofErr w:type="gramStart"/>
      <w:r w:rsidRPr="005943A1">
        <w:rPr>
          <w:b/>
          <w:color w:val="76923C" w:themeColor="accent3" w:themeShade="BF"/>
        </w:rPr>
        <w:t>pp</w:t>
      </w:r>
      <w:r>
        <w:rPr>
          <w:b/>
          <w:color w:val="76923C" w:themeColor="accent3" w:themeShade="BF"/>
        </w:rPr>
        <w:t>Label</w:t>
      </w:r>
      <w:proofErr w:type="spellEnd"/>
      <w:proofErr w:type="gramEnd"/>
    </w:p>
    <w:p w14:paraId="0080F6FB" w14:textId="77777777" w:rsidR="00626375" w:rsidRDefault="00626375" w:rsidP="00626375">
      <w:pPr>
        <w:shd w:val="clear" w:color="auto" w:fill="EEECE1" w:themeFill="background2"/>
      </w:pPr>
    </w:p>
    <w:p w14:paraId="6E8F9974" w14:textId="77777777" w:rsidR="00C3791D" w:rsidRDefault="00C3791D" w:rsidP="00C3791D"/>
    <w:p w14:paraId="15FEDFAB" w14:textId="77777777" w:rsidR="0037672D" w:rsidRDefault="0037672D" w:rsidP="0037672D">
      <w:pPr>
        <w:pStyle w:val="Heading3"/>
      </w:pPr>
      <w:bookmarkStart w:id="101" w:name="_Toc67471535"/>
      <w:r>
        <w:t>Page Labels</w:t>
      </w:r>
      <w:r w:rsidRPr="006E0743">
        <w:t xml:space="preserve"> </w:t>
      </w:r>
      <w:r>
        <w:t>(Dynamic via SQL)</w:t>
      </w:r>
      <w:bookmarkEnd w:id="101"/>
    </w:p>
    <w:p w14:paraId="6DD7711E" w14:textId="77777777" w:rsidR="001D66DA" w:rsidRDefault="001D66DA" w:rsidP="001D66DA">
      <w:pPr>
        <w:shd w:val="clear" w:color="auto" w:fill="EEECE1" w:themeFill="background2"/>
        <w:tabs>
          <w:tab w:val="left" w:pos="3367"/>
        </w:tabs>
      </w:pPr>
      <w:r>
        <w:t>Use the </w:t>
      </w:r>
      <w:r>
        <w:rPr>
          <w:noProof/>
          <w:lang w:eastAsia="en-NZ"/>
        </w:rPr>
        <w:drawing>
          <wp:inline distT="0" distB="0" distL="0" distR="0" wp14:anchorId="16530B5B" wp14:editId="0AE76379">
            <wp:extent cx="228600" cy="228600"/>
            <wp:effectExtent l="0" t="0" r="0" b="0"/>
            <wp:docPr id="361" name="Picture 361" descr="label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label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 w:rsidRPr="005E7FD3">
        <w:rPr>
          <w:b/>
          <w:bCs/>
        </w:rPr>
        <w:t>Add Label</w:t>
      </w:r>
      <w:r>
        <w:t> tool to add a label to the Layout</w:t>
      </w:r>
    </w:p>
    <w:p w14:paraId="7D1B8F78" w14:textId="77777777" w:rsidR="001D66DA" w:rsidRDefault="001D66DA" w:rsidP="001D66DA">
      <w:pPr>
        <w:shd w:val="clear" w:color="auto" w:fill="EEECE1" w:themeFill="background2"/>
      </w:pPr>
    </w:p>
    <w:p w14:paraId="255BED4D" w14:textId="77777777" w:rsidR="001D66DA" w:rsidRDefault="001D66DA" w:rsidP="001D66DA">
      <w:pPr>
        <w:shd w:val="clear" w:color="auto" w:fill="EEECE1" w:themeFill="background2"/>
      </w:pPr>
      <w:r>
        <w:t xml:space="preserve">In the </w:t>
      </w:r>
      <w:r w:rsidRPr="009F0EDD">
        <w:rPr>
          <w:b/>
        </w:rPr>
        <w:t xml:space="preserve">Item Properties </w:t>
      </w:r>
      <w:r>
        <w:t xml:space="preserve">tab for the label, change the text for the label to the </w:t>
      </w:r>
      <w:r w:rsidRPr="009F0EDD">
        <w:rPr>
          <w:b/>
        </w:rPr>
        <w:t>SQL statement</w:t>
      </w:r>
      <w:r>
        <w:t xml:space="preserve"> required to define the text to be returned…</w:t>
      </w:r>
    </w:p>
    <w:p w14:paraId="52AB5C71" w14:textId="77777777" w:rsidR="001D66DA" w:rsidRDefault="001D66DA" w:rsidP="001D66DA">
      <w:pPr>
        <w:shd w:val="clear" w:color="auto" w:fill="EEECE1" w:themeFill="background2"/>
      </w:pPr>
    </w:p>
    <w:p w14:paraId="1306411B" w14:textId="77777777" w:rsidR="001D66DA" w:rsidRPr="009F0EDD" w:rsidRDefault="001D66DA" w:rsidP="001D66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76923C" w:themeColor="accent3" w:themeShade="BF"/>
        </w:rPr>
      </w:pPr>
      <w:r w:rsidRPr="009F0EDD">
        <w:rPr>
          <w:color w:val="76923C" w:themeColor="accent3" w:themeShade="BF"/>
        </w:rPr>
        <w:t xml:space="preserve">SELECT </w:t>
      </w:r>
      <w:r>
        <w:rPr>
          <w:color w:val="76923C" w:themeColor="accent3" w:themeShade="BF"/>
        </w:rPr>
        <w:t xml:space="preserve">text FROM </w:t>
      </w:r>
      <w:proofErr w:type="spellStart"/>
      <w:r>
        <w:rPr>
          <w:color w:val="76923C" w:themeColor="accent3" w:themeShade="BF"/>
        </w:rPr>
        <w:t>schema.table</w:t>
      </w:r>
      <w:proofErr w:type="spellEnd"/>
      <w:r>
        <w:rPr>
          <w:color w:val="76923C" w:themeColor="accent3" w:themeShade="BF"/>
        </w:rPr>
        <w:t xml:space="preserve"> WHERE id=@</w:t>
      </w:r>
      <w:proofErr w:type="spellStart"/>
      <w:r>
        <w:rPr>
          <w:color w:val="76923C" w:themeColor="accent3" w:themeShade="BF"/>
        </w:rPr>
        <w:t>featurekey</w:t>
      </w:r>
      <w:proofErr w:type="spellEnd"/>
    </w:p>
    <w:p w14:paraId="71FC6B6B" w14:textId="77777777" w:rsidR="001D66DA" w:rsidRDefault="001D66DA" w:rsidP="001D66DA">
      <w:pPr>
        <w:shd w:val="clear" w:color="auto" w:fill="EEECE1" w:themeFill="background2"/>
      </w:pPr>
      <w:r>
        <w:t xml:space="preserve"> </w:t>
      </w:r>
    </w:p>
    <w:p w14:paraId="7BB1D410" w14:textId="77777777" w:rsidR="001D66DA" w:rsidRDefault="001D66DA" w:rsidP="001D66DA">
      <w:pPr>
        <w:shd w:val="clear" w:color="auto" w:fill="EEECE1" w:themeFill="background2"/>
        <w:tabs>
          <w:tab w:val="left" w:pos="1560"/>
          <w:tab w:val="left" w:pos="3402"/>
        </w:tabs>
      </w:pPr>
      <w:r>
        <w:t>Parameters:</w:t>
      </w:r>
      <w:r>
        <w:tab/>
        <w:t>@</w:t>
      </w:r>
      <w:proofErr w:type="spellStart"/>
      <w:r>
        <w:t>featurekey</w:t>
      </w:r>
      <w:proofErr w:type="spellEnd"/>
      <w:r>
        <w:tab/>
      </w:r>
      <w:proofErr w:type="gramStart"/>
      <w:r>
        <w:t>Replaced</w:t>
      </w:r>
      <w:proofErr w:type="gramEnd"/>
      <w:r>
        <w:t xml:space="preserve"> with Feature key value from launch URL</w:t>
      </w:r>
    </w:p>
    <w:p w14:paraId="7021751A" w14:textId="77777777" w:rsidR="001D66DA" w:rsidRDefault="001D66DA" w:rsidP="001D66DA">
      <w:pPr>
        <w:shd w:val="clear" w:color="auto" w:fill="EEECE1" w:themeFill="background2"/>
        <w:tabs>
          <w:tab w:val="left" w:pos="1560"/>
          <w:tab w:val="left" w:pos="3402"/>
        </w:tabs>
      </w:pPr>
      <w:r>
        <w:tab/>
        <w:t>@</w:t>
      </w:r>
      <w:proofErr w:type="spellStart"/>
      <w:r>
        <w:t>databasekey</w:t>
      </w:r>
      <w:proofErr w:type="spellEnd"/>
      <w:r>
        <w:tab/>
      </w:r>
      <w:proofErr w:type="gramStart"/>
      <w:r>
        <w:t>Replaced</w:t>
      </w:r>
      <w:proofErr w:type="gramEnd"/>
      <w:r>
        <w:t xml:space="preserve"> with Database key value from launch URL</w:t>
      </w:r>
    </w:p>
    <w:p w14:paraId="4E965A0F" w14:textId="77777777" w:rsidR="001D66DA" w:rsidRDefault="001D66DA" w:rsidP="001D66DA">
      <w:pPr>
        <w:shd w:val="clear" w:color="auto" w:fill="EEECE1" w:themeFill="background2"/>
        <w:tabs>
          <w:tab w:val="left" w:pos="1560"/>
          <w:tab w:val="left" w:pos="3402"/>
        </w:tabs>
      </w:pPr>
      <w:r>
        <w:tab/>
        <w:t>@</w:t>
      </w:r>
      <w:proofErr w:type="spellStart"/>
      <w:r>
        <w:t>referencekey</w:t>
      </w:r>
      <w:proofErr w:type="spellEnd"/>
      <w:r>
        <w:tab/>
      </w:r>
      <w:proofErr w:type="gramStart"/>
      <w:r>
        <w:t>Replaced</w:t>
      </w:r>
      <w:proofErr w:type="gramEnd"/>
      <w:r>
        <w:t xml:space="preserve"> with Reference key value from launch URL</w:t>
      </w:r>
    </w:p>
    <w:p w14:paraId="7909D5C6" w14:textId="77777777" w:rsidR="001D66DA" w:rsidRDefault="001D66DA" w:rsidP="001D66DA">
      <w:pPr>
        <w:shd w:val="clear" w:color="auto" w:fill="EEECE1" w:themeFill="background2"/>
      </w:pPr>
    </w:p>
    <w:p w14:paraId="095B1574" w14:textId="77777777" w:rsidR="001D66DA" w:rsidRDefault="001D66DA" w:rsidP="001D66DA">
      <w:pPr>
        <w:shd w:val="clear" w:color="auto" w:fill="EEECE1" w:themeFill="background2"/>
      </w:pPr>
      <w:r>
        <w:t>Only the first column of the first record is returned as the text.</w:t>
      </w:r>
    </w:p>
    <w:p w14:paraId="0652B4D2" w14:textId="77777777" w:rsidR="001D66DA" w:rsidRDefault="001D66DA" w:rsidP="001D66DA">
      <w:pPr>
        <w:shd w:val="clear" w:color="auto" w:fill="EEECE1" w:themeFill="background2"/>
      </w:pPr>
    </w:p>
    <w:p w14:paraId="2DEFA02D" w14:textId="77777777" w:rsidR="001D66DA" w:rsidRPr="009F0EDD" w:rsidRDefault="001D66DA" w:rsidP="001D66DA">
      <w:pPr>
        <w:shd w:val="clear" w:color="auto" w:fill="EEECE1" w:themeFill="background2"/>
      </w:pPr>
      <w:r>
        <w:t>For the SQL Statement to be executed, a</w:t>
      </w:r>
      <w:r w:rsidRPr="009F0EDD">
        <w:t xml:space="preserve"> named connection string must be defined in the </w:t>
      </w:r>
      <w:proofErr w:type="spellStart"/>
      <w:r w:rsidRPr="007543EE">
        <w:rPr>
          <w:b/>
        </w:rPr>
        <w:t>web.config</w:t>
      </w:r>
      <w:proofErr w:type="spellEnd"/>
      <w:r w:rsidRPr="009F0EDD">
        <w:t xml:space="preserve"> file located in the </w:t>
      </w:r>
      <w:r>
        <w:t>Pinpoint Reports</w:t>
      </w:r>
      <w:r w:rsidRPr="009F0EDD">
        <w:t xml:space="preserve"> application folder named “</w:t>
      </w:r>
      <w:proofErr w:type="spellStart"/>
      <w:r w:rsidRPr="007543EE">
        <w:rPr>
          <w:b/>
        </w:rPr>
        <w:t>SQLLabels</w:t>
      </w:r>
      <w:proofErr w:type="spellEnd"/>
      <w:r w:rsidRPr="009F0EDD">
        <w:t>”.</w:t>
      </w:r>
    </w:p>
    <w:p w14:paraId="5CE0A78D" w14:textId="77777777" w:rsidR="001D66DA" w:rsidRDefault="001D66DA" w:rsidP="001D66DA">
      <w:pPr>
        <w:shd w:val="clear" w:color="auto" w:fill="EEECE1" w:themeFill="background2"/>
      </w:pPr>
    </w:p>
    <w:p w14:paraId="3188B7D2" w14:textId="77777777" w:rsidR="00757CA4" w:rsidRPr="00FB73C4" w:rsidRDefault="00A87454" w:rsidP="00757CA4">
      <w:pPr>
        <w:shd w:val="clear" w:color="auto" w:fill="EEECE1" w:themeFill="background2"/>
      </w:pPr>
      <w:r>
        <w:t>Modify the Appearance properties:</w:t>
      </w:r>
    </w:p>
    <w:p w14:paraId="6500C6D5" w14:textId="77777777" w:rsidR="00757CA4" w:rsidRPr="00FB73C4" w:rsidRDefault="00757CA4" w:rsidP="00757CA4">
      <w:pPr>
        <w:shd w:val="clear" w:color="auto" w:fill="EEECE1" w:themeFill="background2"/>
        <w:rPr>
          <w:b/>
        </w:rPr>
      </w:pPr>
      <w:r w:rsidRPr="00FB73C4">
        <w:rPr>
          <w:b/>
        </w:rPr>
        <w:t>Font</w:t>
      </w:r>
    </w:p>
    <w:p w14:paraId="69D8C785" w14:textId="77777777" w:rsidR="00757CA4" w:rsidRPr="00FB73C4" w:rsidRDefault="00757CA4" w:rsidP="00757CA4">
      <w:pPr>
        <w:shd w:val="clear" w:color="auto" w:fill="EEECE1" w:themeFill="background2"/>
        <w:rPr>
          <w:b/>
        </w:rPr>
      </w:pPr>
      <w:r w:rsidRPr="00FB73C4">
        <w:rPr>
          <w:b/>
        </w:rPr>
        <w:t>Font Style (Regular</w:t>
      </w:r>
      <w:r w:rsidR="00923432">
        <w:rPr>
          <w:b/>
        </w:rPr>
        <w:t xml:space="preserve"> or Bold</w:t>
      </w:r>
      <w:r w:rsidRPr="00FB73C4">
        <w:rPr>
          <w:b/>
        </w:rPr>
        <w:t>)</w:t>
      </w:r>
    </w:p>
    <w:p w14:paraId="3C6B39F8" w14:textId="77777777" w:rsidR="00757CA4" w:rsidRPr="00FB73C4" w:rsidRDefault="00757CA4" w:rsidP="00757CA4">
      <w:pPr>
        <w:shd w:val="clear" w:color="auto" w:fill="EEECE1" w:themeFill="background2"/>
        <w:rPr>
          <w:b/>
        </w:rPr>
      </w:pPr>
      <w:r w:rsidRPr="00FB73C4">
        <w:rPr>
          <w:b/>
        </w:rPr>
        <w:t>Font Size</w:t>
      </w:r>
    </w:p>
    <w:p w14:paraId="789BB436" w14:textId="77777777" w:rsidR="00757CA4" w:rsidRDefault="00757CA4" w:rsidP="00757CA4">
      <w:pPr>
        <w:shd w:val="clear" w:color="auto" w:fill="EEECE1" w:themeFill="background2"/>
        <w:jc w:val="center"/>
      </w:pPr>
      <w:r w:rsidRPr="00DA297E">
        <w:rPr>
          <w:noProof/>
          <w:lang w:eastAsia="en-NZ"/>
        </w:rPr>
        <w:drawing>
          <wp:inline distT="0" distB="0" distL="0" distR="0" wp14:anchorId="69DFE262" wp14:editId="4CFCCA1A">
            <wp:extent cx="1908975" cy="1489839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8975" cy="14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62A6" w14:textId="77777777" w:rsidR="00757CA4" w:rsidRPr="00FB73C4" w:rsidRDefault="00757CA4" w:rsidP="00757CA4">
      <w:pPr>
        <w:shd w:val="clear" w:color="auto" w:fill="EEECE1" w:themeFill="background2"/>
        <w:rPr>
          <w:b/>
        </w:rPr>
      </w:pPr>
      <w:r w:rsidRPr="00FB73C4">
        <w:rPr>
          <w:b/>
        </w:rPr>
        <w:t xml:space="preserve">Font </w:t>
      </w:r>
      <w:proofErr w:type="spellStart"/>
      <w:r w:rsidRPr="00FB73C4">
        <w:rPr>
          <w:b/>
        </w:rPr>
        <w:t>Color</w:t>
      </w:r>
      <w:proofErr w:type="spellEnd"/>
    </w:p>
    <w:p w14:paraId="019E247E" w14:textId="77777777" w:rsidR="00757CA4" w:rsidRDefault="00757CA4" w:rsidP="00757CA4">
      <w:pPr>
        <w:shd w:val="clear" w:color="auto" w:fill="EEECE1" w:themeFill="background2"/>
        <w:jc w:val="center"/>
      </w:pPr>
      <w:r w:rsidRPr="002F7D3E">
        <w:rPr>
          <w:noProof/>
          <w:lang w:eastAsia="en-NZ"/>
        </w:rPr>
        <w:drawing>
          <wp:inline distT="0" distB="0" distL="0" distR="0" wp14:anchorId="18E234FE" wp14:editId="3917BD2E">
            <wp:extent cx="1364098" cy="95258"/>
            <wp:effectExtent l="0" t="0" r="762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B35E" w14:textId="77777777" w:rsidR="00720139" w:rsidRDefault="00720139" w:rsidP="00720139">
      <w:pPr>
        <w:shd w:val="clear" w:color="auto" w:fill="EEECE1" w:themeFill="background2"/>
        <w:rPr>
          <w:b/>
        </w:rPr>
      </w:pPr>
      <w:r>
        <w:rPr>
          <w:b/>
        </w:rPr>
        <w:t>Horizontal Alignment</w:t>
      </w:r>
    </w:p>
    <w:p w14:paraId="08EFDC78" w14:textId="77777777" w:rsidR="00720139" w:rsidRDefault="00720139" w:rsidP="00720139">
      <w:pPr>
        <w:shd w:val="clear" w:color="auto" w:fill="EEECE1" w:themeFill="background2"/>
        <w:jc w:val="center"/>
        <w:rPr>
          <w:b/>
        </w:rPr>
      </w:pPr>
      <w:r w:rsidRPr="00720139">
        <w:rPr>
          <w:b/>
          <w:noProof/>
          <w:lang w:eastAsia="en-NZ"/>
        </w:rPr>
        <w:drawing>
          <wp:inline distT="0" distB="0" distL="0" distR="0" wp14:anchorId="5EC15D6F" wp14:editId="3B2A4F5B">
            <wp:extent cx="880186" cy="152413"/>
            <wp:effectExtent l="0" t="0" r="0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018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92DD" w14:textId="77777777" w:rsidR="00720139" w:rsidRDefault="00720139" w:rsidP="00720139">
      <w:pPr>
        <w:shd w:val="clear" w:color="auto" w:fill="EEECE1" w:themeFill="background2"/>
        <w:rPr>
          <w:b/>
        </w:rPr>
      </w:pPr>
      <w:r>
        <w:rPr>
          <w:b/>
        </w:rPr>
        <w:t>Vertical Alignment</w:t>
      </w:r>
    </w:p>
    <w:p w14:paraId="3FB4115F" w14:textId="77777777" w:rsidR="00720139" w:rsidRDefault="00720139" w:rsidP="00720139">
      <w:pPr>
        <w:shd w:val="clear" w:color="auto" w:fill="EEECE1" w:themeFill="background2"/>
        <w:jc w:val="center"/>
        <w:rPr>
          <w:b/>
        </w:rPr>
      </w:pPr>
      <w:r w:rsidRPr="00720139">
        <w:rPr>
          <w:b/>
          <w:noProof/>
          <w:lang w:eastAsia="en-NZ"/>
        </w:rPr>
        <w:drawing>
          <wp:inline distT="0" distB="0" distL="0" distR="0" wp14:anchorId="61331C57" wp14:editId="00D31DFC">
            <wp:extent cx="842083" cy="171465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42083" cy="1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4D17" w14:textId="77777777" w:rsidR="00720139" w:rsidRDefault="00720139" w:rsidP="00720139">
      <w:pPr>
        <w:shd w:val="clear" w:color="auto" w:fill="EEECE1" w:themeFill="background2"/>
      </w:pPr>
    </w:p>
    <w:p w14:paraId="1E99548F" w14:textId="77777777" w:rsidR="001D66DA" w:rsidRDefault="001D66DA" w:rsidP="001D66DA">
      <w:pPr>
        <w:shd w:val="clear" w:color="auto" w:fill="EEECE1" w:themeFill="background2"/>
      </w:pPr>
      <w:r>
        <w:t xml:space="preserve">In the </w:t>
      </w:r>
      <w:r w:rsidRPr="00A76A31">
        <w:rPr>
          <w:b/>
        </w:rPr>
        <w:t>Item Properties</w:t>
      </w:r>
      <w:r>
        <w:t xml:space="preserve"> for the Image, set the </w:t>
      </w:r>
      <w:r w:rsidRPr="00A76A31">
        <w:rPr>
          <w:b/>
        </w:rPr>
        <w:t>Item ID</w:t>
      </w:r>
      <w:r>
        <w:t xml:space="preserve"> to </w:t>
      </w:r>
    </w:p>
    <w:p w14:paraId="7B4DA652" w14:textId="77777777" w:rsidR="001D66DA" w:rsidRPr="00457FDE" w:rsidRDefault="001D66DA" w:rsidP="001D66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76923C" w:themeColor="accent3" w:themeShade="BF"/>
        </w:rPr>
      </w:pPr>
      <w:proofErr w:type="spellStart"/>
      <w:proofErr w:type="gramStart"/>
      <w:r w:rsidRPr="005943A1">
        <w:rPr>
          <w:b/>
          <w:color w:val="76923C" w:themeColor="accent3" w:themeShade="BF"/>
        </w:rPr>
        <w:t>pp</w:t>
      </w:r>
      <w:r>
        <w:rPr>
          <w:b/>
          <w:color w:val="76923C" w:themeColor="accent3" w:themeShade="BF"/>
        </w:rPr>
        <w:t>Label</w:t>
      </w:r>
      <w:r w:rsidRPr="005943A1">
        <w:rPr>
          <w:b/>
          <w:color w:val="76923C" w:themeColor="accent3" w:themeShade="BF"/>
        </w:rPr>
        <w:t>SQL</w:t>
      </w:r>
      <w:proofErr w:type="spellEnd"/>
      <w:proofErr w:type="gramEnd"/>
    </w:p>
    <w:p w14:paraId="6CF296B7" w14:textId="77777777" w:rsidR="001D66DA" w:rsidRDefault="001D66DA" w:rsidP="001D66DA">
      <w:pPr>
        <w:shd w:val="clear" w:color="auto" w:fill="EEECE1" w:themeFill="background2"/>
      </w:pPr>
    </w:p>
    <w:p w14:paraId="318CDF4B" w14:textId="77777777" w:rsidR="00C3791D" w:rsidRDefault="00C3791D" w:rsidP="00C3791D"/>
    <w:p w14:paraId="045F20FC" w14:textId="77777777" w:rsidR="0037672D" w:rsidRDefault="0037672D" w:rsidP="0037672D">
      <w:pPr>
        <w:pStyle w:val="Heading3"/>
      </w:pPr>
      <w:bookmarkStart w:id="102" w:name="_Toc67471536"/>
      <w:r>
        <w:t>Page Title Label</w:t>
      </w:r>
      <w:bookmarkEnd w:id="102"/>
    </w:p>
    <w:p w14:paraId="508103C4" w14:textId="77777777" w:rsidR="006F2C96" w:rsidRDefault="006F2C96" w:rsidP="00261EB9">
      <w:pPr>
        <w:shd w:val="clear" w:color="auto" w:fill="EEECE1" w:themeFill="background2"/>
        <w:tabs>
          <w:tab w:val="left" w:pos="3367"/>
        </w:tabs>
      </w:pPr>
      <w:r>
        <w:t>Use the </w:t>
      </w:r>
      <w:r>
        <w:rPr>
          <w:noProof/>
          <w:lang w:eastAsia="en-NZ"/>
        </w:rPr>
        <w:drawing>
          <wp:inline distT="0" distB="0" distL="0" distR="0" wp14:anchorId="3E3200FF" wp14:editId="1F5D162C">
            <wp:extent cx="228600" cy="228600"/>
            <wp:effectExtent l="0" t="0" r="0" b="0"/>
            <wp:docPr id="337" name="Picture 337" descr="label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label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 w:rsidRPr="005E7FD3">
        <w:rPr>
          <w:b/>
          <w:bCs/>
        </w:rPr>
        <w:t>Add Label</w:t>
      </w:r>
      <w:r>
        <w:t> tool to add a label to the Layout</w:t>
      </w:r>
    </w:p>
    <w:p w14:paraId="007A5418" w14:textId="77777777" w:rsidR="009A7F05" w:rsidRDefault="009A7F05" w:rsidP="009A7F05">
      <w:pPr>
        <w:shd w:val="clear" w:color="auto" w:fill="EEECE1" w:themeFill="background2"/>
      </w:pPr>
    </w:p>
    <w:p w14:paraId="6FF8C0AF" w14:textId="77777777" w:rsidR="00A87454" w:rsidRPr="00FB73C4" w:rsidRDefault="00A87454" w:rsidP="00A87454">
      <w:pPr>
        <w:shd w:val="clear" w:color="auto" w:fill="EEECE1" w:themeFill="background2"/>
      </w:pPr>
      <w:r>
        <w:t>Modify the Appearance properties:</w:t>
      </w:r>
    </w:p>
    <w:p w14:paraId="3504DA9C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t>Font</w:t>
      </w:r>
    </w:p>
    <w:p w14:paraId="16435A62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t>Font Style (Regular</w:t>
      </w:r>
      <w:r>
        <w:rPr>
          <w:b/>
        </w:rPr>
        <w:t xml:space="preserve"> or Bold</w:t>
      </w:r>
      <w:r w:rsidRPr="00FB73C4">
        <w:rPr>
          <w:b/>
        </w:rPr>
        <w:t>)</w:t>
      </w:r>
    </w:p>
    <w:p w14:paraId="30EF0E8F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t>Font Size</w:t>
      </w:r>
    </w:p>
    <w:p w14:paraId="5E0E5D30" w14:textId="77777777" w:rsidR="00A87454" w:rsidRDefault="00A87454" w:rsidP="00A87454">
      <w:pPr>
        <w:shd w:val="clear" w:color="auto" w:fill="EEECE1" w:themeFill="background2"/>
        <w:jc w:val="center"/>
      </w:pPr>
      <w:r w:rsidRPr="00DA297E">
        <w:rPr>
          <w:noProof/>
          <w:lang w:eastAsia="en-NZ"/>
        </w:rPr>
        <w:drawing>
          <wp:inline distT="0" distB="0" distL="0" distR="0" wp14:anchorId="51286BA0" wp14:editId="16B5CA92">
            <wp:extent cx="1908975" cy="1489839"/>
            <wp:effectExtent l="0" t="0" r="0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8975" cy="14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E116" w14:textId="77777777" w:rsidR="00A87454" w:rsidRPr="00FB73C4" w:rsidRDefault="00A87454" w:rsidP="00A87454">
      <w:pPr>
        <w:shd w:val="clear" w:color="auto" w:fill="EEECE1" w:themeFill="background2"/>
        <w:rPr>
          <w:b/>
        </w:rPr>
      </w:pPr>
      <w:r w:rsidRPr="00FB73C4">
        <w:rPr>
          <w:b/>
        </w:rPr>
        <w:t xml:space="preserve">Font </w:t>
      </w:r>
      <w:proofErr w:type="spellStart"/>
      <w:r w:rsidRPr="00FB73C4">
        <w:rPr>
          <w:b/>
        </w:rPr>
        <w:t>Color</w:t>
      </w:r>
      <w:proofErr w:type="spellEnd"/>
    </w:p>
    <w:p w14:paraId="43DD035A" w14:textId="77777777" w:rsidR="00A87454" w:rsidRDefault="00A87454" w:rsidP="00A87454">
      <w:pPr>
        <w:shd w:val="clear" w:color="auto" w:fill="EEECE1" w:themeFill="background2"/>
        <w:jc w:val="center"/>
      </w:pPr>
      <w:r w:rsidRPr="002F7D3E">
        <w:rPr>
          <w:noProof/>
          <w:lang w:eastAsia="en-NZ"/>
        </w:rPr>
        <w:drawing>
          <wp:inline distT="0" distB="0" distL="0" distR="0" wp14:anchorId="5728F6AA" wp14:editId="598BB75D">
            <wp:extent cx="1364098" cy="95258"/>
            <wp:effectExtent l="0" t="0" r="7620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5EED" w14:textId="77777777" w:rsidR="00A87454" w:rsidRDefault="00A87454" w:rsidP="00A87454">
      <w:pPr>
        <w:shd w:val="clear" w:color="auto" w:fill="EEECE1" w:themeFill="background2"/>
        <w:rPr>
          <w:b/>
        </w:rPr>
      </w:pPr>
      <w:r>
        <w:rPr>
          <w:b/>
        </w:rPr>
        <w:t>Horizontal Alignment</w:t>
      </w:r>
    </w:p>
    <w:p w14:paraId="0B046BAA" w14:textId="77777777" w:rsidR="00A87454" w:rsidRDefault="00A87454" w:rsidP="00A87454">
      <w:pPr>
        <w:shd w:val="clear" w:color="auto" w:fill="EEECE1" w:themeFill="background2"/>
        <w:jc w:val="center"/>
        <w:rPr>
          <w:b/>
        </w:rPr>
      </w:pPr>
      <w:r w:rsidRPr="00720139">
        <w:rPr>
          <w:b/>
          <w:noProof/>
          <w:lang w:eastAsia="en-NZ"/>
        </w:rPr>
        <w:drawing>
          <wp:inline distT="0" distB="0" distL="0" distR="0" wp14:anchorId="6006624B" wp14:editId="6FF5CC95">
            <wp:extent cx="880186" cy="152413"/>
            <wp:effectExtent l="0" t="0" r="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018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09C3" w14:textId="77777777" w:rsidR="00A87454" w:rsidRDefault="00A87454" w:rsidP="00A87454">
      <w:pPr>
        <w:shd w:val="clear" w:color="auto" w:fill="EEECE1" w:themeFill="background2"/>
        <w:rPr>
          <w:b/>
        </w:rPr>
      </w:pPr>
      <w:r>
        <w:rPr>
          <w:b/>
        </w:rPr>
        <w:t>Vertical Alignment</w:t>
      </w:r>
    </w:p>
    <w:p w14:paraId="60BA4FBC" w14:textId="77777777" w:rsidR="00A87454" w:rsidRDefault="00A87454" w:rsidP="00A87454">
      <w:pPr>
        <w:shd w:val="clear" w:color="auto" w:fill="EEECE1" w:themeFill="background2"/>
        <w:jc w:val="center"/>
        <w:rPr>
          <w:b/>
        </w:rPr>
      </w:pPr>
      <w:r w:rsidRPr="00720139">
        <w:rPr>
          <w:b/>
          <w:noProof/>
          <w:lang w:eastAsia="en-NZ"/>
        </w:rPr>
        <w:drawing>
          <wp:inline distT="0" distB="0" distL="0" distR="0" wp14:anchorId="43B65B34" wp14:editId="45D5A318">
            <wp:extent cx="842083" cy="171465"/>
            <wp:effectExtent l="0" t="0" r="0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42083" cy="1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CD97" w14:textId="77777777" w:rsidR="00A87454" w:rsidRDefault="00A87454" w:rsidP="00A87454">
      <w:pPr>
        <w:shd w:val="clear" w:color="auto" w:fill="EEECE1" w:themeFill="background2"/>
      </w:pPr>
    </w:p>
    <w:p w14:paraId="02890216" w14:textId="77777777" w:rsidR="00A87454" w:rsidRDefault="00A87454" w:rsidP="009A7F05">
      <w:pPr>
        <w:shd w:val="clear" w:color="auto" w:fill="EEECE1" w:themeFill="background2"/>
      </w:pPr>
    </w:p>
    <w:p w14:paraId="5D21AC81" w14:textId="77777777" w:rsidR="009A7F05" w:rsidRDefault="009A7F05" w:rsidP="009A7F05">
      <w:pPr>
        <w:shd w:val="clear" w:color="auto" w:fill="EEECE1" w:themeFill="background2"/>
      </w:pPr>
      <w:r>
        <w:t xml:space="preserve">In the </w:t>
      </w:r>
      <w:r w:rsidRPr="00A76A31">
        <w:rPr>
          <w:b/>
        </w:rPr>
        <w:t>Item Properties</w:t>
      </w:r>
      <w:r>
        <w:t xml:space="preserve"> for the Image, set the </w:t>
      </w:r>
      <w:r w:rsidRPr="00A76A31">
        <w:rPr>
          <w:b/>
        </w:rPr>
        <w:t>Item ID</w:t>
      </w:r>
      <w:r>
        <w:t xml:space="preserve"> to </w:t>
      </w:r>
    </w:p>
    <w:p w14:paraId="6FE3B8A4" w14:textId="77777777" w:rsidR="009A7F05" w:rsidRPr="00457FDE" w:rsidRDefault="009A7F05" w:rsidP="009A7F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76923C" w:themeColor="accent3" w:themeShade="BF"/>
        </w:rPr>
      </w:pPr>
      <w:proofErr w:type="spellStart"/>
      <w:proofErr w:type="gramStart"/>
      <w:r w:rsidRPr="005943A1">
        <w:rPr>
          <w:b/>
          <w:color w:val="76923C" w:themeColor="accent3" w:themeShade="BF"/>
        </w:rPr>
        <w:t>pp</w:t>
      </w:r>
      <w:r>
        <w:rPr>
          <w:b/>
          <w:color w:val="76923C" w:themeColor="accent3" w:themeShade="BF"/>
        </w:rPr>
        <w:t>Title</w:t>
      </w:r>
      <w:proofErr w:type="spellEnd"/>
      <w:proofErr w:type="gramEnd"/>
    </w:p>
    <w:p w14:paraId="0E2F4C04" w14:textId="77777777" w:rsidR="00A24491" w:rsidRPr="00A24491" w:rsidRDefault="00A24491" w:rsidP="00261EB9">
      <w:pPr>
        <w:shd w:val="clear" w:color="auto" w:fill="EEECE1" w:themeFill="background2"/>
      </w:pPr>
    </w:p>
    <w:p w14:paraId="4783E03D" w14:textId="77777777" w:rsidR="0037672D" w:rsidRDefault="0037672D" w:rsidP="0097346E"/>
    <w:p w14:paraId="293E5323" w14:textId="77777777" w:rsidR="001B6E5D" w:rsidRDefault="001B6E5D" w:rsidP="0097346E"/>
    <w:p w14:paraId="57082A6C" w14:textId="77777777" w:rsidR="00957011" w:rsidRDefault="00957011" w:rsidP="0097346E"/>
    <w:p w14:paraId="6F5060BA" w14:textId="77777777" w:rsidR="00962049" w:rsidRDefault="00962049" w:rsidP="00962049">
      <w:pPr>
        <w:pStyle w:val="Heading1"/>
        <w:sectPr w:rsidR="00962049" w:rsidSect="00380AD2">
          <w:headerReference w:type="default" r:id="rId58"/>
          <w:pgSz w:w="11906" w:h="16838"/>
          <w:pgMar w:top="1702" w:right="1440" w:bottom="1560" w:left="1440" w:header="708" w:footer="708" w:gutter="0"/>
          <w:cols w:space="708"/>
          <w:docGrid w:linePitch="360"/>
        </w:sectPr>
      </w:pPr>
    </w:p>
    <w:p w14:paraId="799BA432" w14:textId="77777777" w:rsidR="00957011" w:rsidRDefault="00962049" w:rsidP="00962049">
      <w:pPr>
        <w:pStyle w:val="Heading1"/>
      </w:pPr>
      <w:bookmarkStart w:id="103" w:name="_Toc67471537"/>
      <w:r>
        <w:lastRenderedPageBreak/>
        <w:t>Application Launch Parameters</w:t>
      </w:r>
      <w:bookmarkEnd w:id="103"/>
    </w:p>
    <w:p w14:paraId="62F71044" w14:textId="77777777" w:rsidR="00962049" w:rsidRDefault="00F03853" w:rsidP="0097346E">
      <w:r>
        <w:t>Once installed correctly Pinpoint Reports can be launched from a simple URL.</w:t>
      </w:r>
    </w:p>
    <w:p w14:paraId="3B37F584" w14:textId="77777777" w:rsidR="004A6BF5" w:rsidRDefault="004A6BF5" w:rsidP="0097346E"/>
    <w:p w14:paraId="6CD2A99C" w14:textId="77777777" w:rsidR="00F9752E" w:rsidRDefault="00F9752E" w:rsidP="005520D7">
      <w:pPr>
        <w:shd w:val="clear" w:color="auto" w:fill="DDD9C3" w:themeFill="background2" w:themeFillShade="E6"/>
      </w:pPr>
    </w:p>
    <w:p w14:paraId="68C1ABA6" w14:textId="1FDEDCD8" w:rsidR="00F9752E" w:rsidRDefault="00F9752E" w:rsidP="005520D7">
      <w:pPr>
        <w:shd w:val="clear" w:color="auto" w:fill="DDD9C3" w:themeFill="background2" w:themeFillShade="E6"/>
      </w:pPr>
      <w:r w:rsidRPr="00F9752E">
        <w:t>http://</w:t>
      </w:r>
      <w:r>
        <w:t>domain</w:t>
      </w:r>
      <w:r w:rsidRPr="00F9752E">
        <w:t>/PinpointReports/PinpointReports.aspx?featkey=6980646</w:t>
      </w:r>
    </w:p>
    <w:p w14:paraId="68E2E162" w14:textId="77777777" w:rsidR="00F9752E" w:rsidRDefault="00F9752E" w:rsidP="005520D7">
      <w:pPr>
        <w:shd w:val="clear" w:color="auto" w:fill="DDD9C3" w:themeFill="background2" w:themeFillShade="E6"/>
      </w:pPr>
    </w:p>
    <w:p w14:paraId="62ED63E3" w14:textId="77777777" w:rsidR="00F9752E" w:rsidRDefault="00F9752E" w:rsidP="00F9752E">
      <w:pPr>
        <w:pStyle w:val="Heading2"/>
      </w:pPr>
      <w:bookmarkStart w:id="104" w:name="_Toc67471538"/>
      <w:r>
        <w:t>Parameters</w:t>
      </w:r>
      <w:bookmarkEnd w:id="104"/>
    </w:p>
    <w:p w14:paraId="481DDBE6" w14:textId="77777777" w:rsidR="00F03853" w:rsidRDefault="00F03853" w:rsidP="00F03853">
      <w:r>
        <w:t xml:space="preserve">There are </w:t>
      </w:r>
      <w:r w:rsidR="00B8358F">
        <w:t>several</w:t>
      </w:r>
      <w:r>
        <w:t xml:space="preserve"> URL parameters that can be utilised</w:t>
      </w:r>
    </w:p>
    <w:p w14:paraId="3C89D7A1" w14:textId="77777777" w:rsidR="00F9752E" w:rsidRDefault="00F9752E" w:rsidP="0097346E"/>
    <w:p w14:paraId="0F22037F" w14:textId="77777777" w:rsidR="00F9752E" w:rsidRDefault="00F9752E" w:rsidP="00F9752E"/>
    <w:p w14:paraId="26ECE7F8" w14:textId="77777777" w:rsidR="003F1520" w:rsidRDefault="00F9752E" w:rsidP="005520D7">
      <w:pPr>
        <w:shd w:val="clear" w:color="auto" w:fill="DDD9C3" w:themeFill="background2" w:themeFillShade="E6"/>
        <w:tabs>
          <w:tab w:val="left" w:pos="1701"/>
        </w:tabs>
        <w:ind w:left="1701" w:hanging="1701"/>
      </w:pPr>
      <w:proofErr w:type="gramStart"/>
      <w:r w:rsidRPr="00F9752E">
        <w:rPr>
          <w:b/>
        </w:rPr>
        <w:t>report</w:t>
      </w:r>
      <w:proofErr w:type="gramEnd"/>
      <w:r>
        <w:tab/>
        <w:t xml:space="preserve">if not present defaults to </w:t>
      </w:r>
      <w:r w:rsidR="00F03853">
        <w:t xml:space="preserve">the default report configuration file </w:t>
      </w:r>
      <w:proofErr w:type="spellStart"/>
      <w:r w:rsidRPr="00F9752E">
        <w:t>PinpointReport.config</w:t>
      </w:r>
      <w:proofErr w:type="spellEnd"/>
      <w:r w:rsidR="003F1520">
        <w:br/>
      </w:r>
      <w:r w:rsidR="003F1520">
        <w:br/>
        <w:t xml:space="preserve">if present the value is used to construct the report configuration file name according to </w:t>
      </w:r>
    </w:p>
    <w:p w14:paraId="698BDDD9" w14:textId="77777777" w:rsidR="00F9752E" w:rsidRPr="003F1520" w:rsidRDefault="003F1520" w:rsidP="003F15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ind w:left="1701" w:hanging="1701"/>
        <w:jc w:val="center"/>
        <w:rPr>
          <w:color w:val="76923C" w:themeColor="accent3" w:themeShade="BF"/>
        </w:rPr>
      </w:pPr>
      <w:r w:rsidRPr="003F1520">
        <w:rPr>
          <w:color w:val="76923C" w:themeColor="accent3" w:themeShade="BF"/>
        </w:rPr>
        <w:t>"</w:t>
      </w:r>
      <w:proofErr w:type="spellStart"/>
      <w:r w:rsidRPr="003F1520">
        <w:rPr>
          <w:color w:val="76923C" w:themeColor="accent3" w:themeShade="BF"/>
        </w:rPr>
        <w:t>PinpointReport</w:t>
      </w:r>
      <w:proofErr w:type="spellEnd"/>
      <w:r w:rsidRPr="003F1520">
        <w:rPr>
          <w:color w:val="76923C" w:themeColor="accent3" w:themeShade="BF"/>
        </w:rPr>
        <w:t xml:space="preserve">" + </w:t>
      </w:r>
      <w:proofErr w:type="spellStart"/>
      <w:proofErr w:type="gramStart"/>
      <w:r w:rsidRPr="003F1520">
        <w:rPr>
          <w:color w:val="76923C" w:themeColor="accent3" w:themeShade="BF"/>
        </w:rPr>
        <w:t>QueryString</w:t>
      </w:r>
      <w:proofErr w:type="spellEnd"/>
      <w:r w:rsidRPr="003F1520">
        <w:rPr>
          <w:color w:val="76923C" w:themeColor="accent3" w:themeShade="BF"/>
        </w:rPr>
        <w:t>[</w:t>
      </w:r>
      <w:proofErr w:type="gramEnd"/>
      <w:r w:rsidRPr="003F1520">
        <w:rPr>
          <w:color w:val="76923C" w:themeColor="accent3" w:themeShade="BF"/>
        </w:rPr>
        <w:t>"report"] + ".config"</w:t>
      </w:r>
    </w:p>
    <w:p w14:paraId="35CAB5FC" w14:textId="77777777" w:rsidR="00F9752E" w:rsidRDefault="00F9752E" w:rsidP="005520D7">
      <w:pPr>
        <w:shd w:val="clear" w:color="auto" w:fill="DDD9C3" w:themeFill="background2" w:themeFillShade="E6"/>
        <w:tabs>
          <w:tab w:val="left" w:pos="1701"/>
        </w:tabs>
        <w:ind w:left="1701" w:hanging="1701"/>
      </w:pPr>
    </w:p>
    <w:p w14:paraId="3CB44A75" w14:textId="77777777" w:rsidR="005520D7" w:rsidRDefault="005520D7" w:rsidP="00F03853">
      <w:pPr>
        <w:tabs>
          <w:tab w:val="left" w:pos="1701"/>
        </w:tabs>
        <w:ind w:left="1701" w:hanging="1701"/>
      </w:pPr>
    </w:p>
    <w:p w14:paraId="6B993009" w14:textId="77777777" w:rsidR="00F9752E" w:rsidRDefault="00F9752E" w:rsidP="005520D7">
      <w:pPr>
        <w:shd w:val="clear" w:color="auto" w:fill="DDD9C3" w:themeFill="background2" w:themeFillShade="E6"/>
        <w:tabs>
          <w:tab w:val="left" w:pos="1701"/>
        </w:tabs>
        <w:ind w:left="1701" w:hanging="1701"/>
      </w:pPr>
      <w:proofErr w:type="spellStart"/>
      <w:proofErr w:type="gramStart"/>
      <w:r w:rsidRPr="00F9752E">
        <w:rPr>
          <w:b/>
        </w:rPr>
        <w:t>featkey</w:t>
      </w:r>
      <w:proofErr w:type="spellEnd"/>
      <w:proofErr w:type="gramEnd"/>
      <w:r>
        <w:tab/>
      </w:r>
      <w:r w:rsidR="003F1520">
        <w:t>feature key to use for spatial queries</w:t>
      </w:r>
    </w:p>
    <w:p w14:paraId="6ED4B8AF" w14:textId="77777777" w:rsidR="00F9752E" w:rsidRDefault="00F9752E" w:rsidP="00F03853">
      <w:pPr>
        <w:tabs>
          <w:tab w:val="left" w:pos="1701"/>
        </w:tabs>
        <w:ind w:left="1701" w:hanging="1701"/>
      </w:pPr>
    </w:p>
    <w:p w14:paraId="71BE15AC" w14:textId="77777777" w:rsidR="00F9752E" w:rsidRPr="003F1520" w:rsidRDefault="00F9752E" w:rsidP="005520D7">
      <w:pPr>
        <w:shd w:val="clear" w:color="auto" w:fill="DDD9C3" w:themeFill="background2" w:themeFillShade="E6"/>
        <w:tabs>
          <w:tab w:val="left" w:pos="1701"/>
        </w:tabs>
        <w:ind w:left="1701" w:hanging="1701"/>
      </w:pPr>
      <w:proofErr w:type="spellStart"/>
      <w:proofErr w:type="gramStart"/>
      <w:r w:rsidRPr="00F9752E">
        <w:rPr>
          <w:b/>
        </w:rPr>
        <w:t>datakey</w:t>
      </w:r>
      <w:proofErr w:type="spellEnd"/>
      <w:proofErr w:type="gramEnd"/>
      <w:r w:rsidRPr="00F9752E">
        <w:rPr>
          <w:b/>
        </w:rPr>
        <w:tab/>
      </w:r>
      <w:r w:rsidR="003F1520" w:rsidRPr="003F1520">
        <w:t>database key to use for queries</w:t>
      </w:r>
    </w:p>
    <w:p w14:paraId="24524A51" w14:textId="77777777" w:rsidR="00F9752E" w:rsidRDefault="00F9752E" w:rsidP="00F03853">
      <w:pPr>
        <w:tabs>
          <w:tab w:val="left" w:pos="1701"/>
        </w:tabs>
        <w:ind w:left="1701" w:hanging="1701"/>
      </w:pPr>
    </w:p>
    <w:p w14:paraId="03F9CF62" w14:textId="77777777" w:rsidR="004A6BF5" w:rsidRPr="003F1520" w:rsidRDefault="00F9752E" w:rsidP="005520D7">
      <w:pPr>
        <w:shd w:val="clear" w:color="auto" w:fill="DDD9C3" w:themeFill="background2" w:themeFillShade="E6"/>
        <w:tabs>
          <w:tab w:val="left" w:pos="1701"/>
        </w:tabs>
        <w:ind w:left="1701" w:hanging="1701"/>
      </w:pPr>
      <w:proofErr w:type="spellStart"/>
      <w:proofErr w:type="gramStart"/>
      <w:r w:rsidRPr="00F9752E">
        <w:rPr>
          <w:b/>
        </w:rPr>
        <w:t>refkey</w:t>
      </w:r>
      <w:proofErr w:type="spellEnd"/>
      <w:proofErr w:type="gramEnd"/>
      <w:r w:rsidRPr="00F9752E">
        <w:rPr>
          <w:b/>
        </w:rPr>
        <w:tab/>
      </w:r>
      <w:r w:rsidR="003F1520" w:rsidRPr="003F1520">
        <w:t>reference key to use for queries</w:t>
      </w:r>
    </w:p>
    <w:p w14:paraId="2195A0CB" w14:textId="77777777" w:rsidR="004A6BF5" w:rsidRDefault="004A6BF5" w:rsidP="00F03853">
      <w:pPr>
        <w:tabs>
          <w:tab w:val="left" w:pos="1701"/>
        </w:tabs>
        <w:ind w:left="1701" w:hanging="1701"/>
      </w:pPr>
    </w:p>
    <w:p w14:paraId="04465C73" w14:textId="77777777" w:rsidR="004A6BF5" w:rsidRPr="00BF1929" w:rsidRDefault="00F9752E" w:rsidP="005520D7">
      <w:pPr>
        <w:shd w:val="clear" w:color="auto" w:fill="DDD9C3" w:themeFill="background2" w:themeFillShade="E6"/>
        <w:tabs>
          <w:tab w:val="left" w:pos="1701"/>
        </w:tabs>
        <w:ind w:left="1701" w:hanging="1701"/>
      </w:pPr>
      <w:proofErr w:type="gramStart"/>
      <w:r w:rsidRPr="00F9752E">
        <w:rPr>
          <w:b/>
        </w:rPr>
        <w:t>footer</w:t>
      </w:r>
      <w:proofErr w:type="gramEnd"/>
      <w:r w:rsidRPr="00F9752E">
        <w:rPr>
          <w:b/>
        </w:rPr>
        <w:tab/>
      </w:r>
      <w:r w:rsidR="00BF1929" w:rsidRPr="00BF1929">
        <w:t>true or false to show the footer text</w:t>
      </w:r>
      <w:r w:rsidR="003F1520">
        <w:t xml:space="preserve"> on the pages of the output PDF</w:t>
      </w:r>
    </w:p>
    <w:p w14:paraId="1A554CF2" w14:textId="77777777" w:rsidR="004A6BF5" w:rsidRDefault="004A6BF5" w:rsidP="00F03853">
      <w:pPr>
        <w:tabs>
          <w:tab w:val="left" w:pos="1701"/>
        </w:tabs>
        <w:ind w:left="1701" w:hanging="1701"/>
      </w:pPr>
    </w:p>
    <w:p w14:paraId="557596FC" w14:textId="77777777" w:rsidR="004A6BF5" w:rsidRPr="00BF1929" w:rsidRDefault="00F9752E" w:rsidP="005520D7">
      <w:pPr>
        <w:shd w:val="clear" w:color="auto" w:fill="DDD9C3" w:themeFill="background2" w:themeFillShade="E6"/>
        <w:tabs>
          <w:tab w:val="left" w:pos="1701"/>
        </w:tabs>
        <w:ind w:left="1701" w:hanging="1701"/>
      </w:pPr>
      <w:proofErr w:type="gramStart"/>
      <w:r w:rsidRPr="00F9752E">
        <w:rPr>
          <w:b/>
        </w:rPr>
        <w:t>file</w:t>
      </w:r>
      <w:proofErr w:type="gramEnd"/>
      <w:r w:rsidRPr="00F9752E">
        <w:rPr>
          <w:b/>
        </w:rPr>
        <w:tab/>
      </w:r>
      <w:r w:rsidR="00BF1929" w:rsidRPr="00BF1929">
        <w:t>user supplied filename for the output PDF</w:t>
      </w:r>
    </w:p>
    <w:p w14:paraId="1B2E2ECB" w14:textId="77777777" w:rsidR="004A6BF5" w:rsidRDefault="004A6BF5" w:rsidP="0097346E"/>
    <w:p w14:paraId="0514E31F" w14:textId="0ADBB028" w:rsidR="0031700F" w:rsidRDefault="0031700F" w:rsidP="006662EA">
      <w:pPr>
        <w:shd w:val="clear" w:color="auto" w:fill="DDD9C3" w:themeFill="background2" w:themeFillShade="E6"/>
        <w:tabs>
          <w:tab w:val="left" w:pos="1701"/>
        </w:tabs>
      </w:pPr>
      <w:r>
        <w:t xml:space="preserve">If using </w:t>
      </w:r>
      <w:proofErr w:type="spellStart"/>
      <w:r w:rsidRPr="0031700F">
        <w:rPr>
          <w:b/>
          <w:bCs/>
        </w:rPr>
        <w:t>ScaleFeature</w:t>
      </w:r>
      <w:proofErr w:type="spellEnd"/>
      <w:r w:rsidRPr="0031700F">
        <w:t xml:space="preserve"> typ</w:t>
      </w:r>
      <w:r>
        <w:t>e</w:t>
      </w:r>
      <w:r>
        <w:rPr>
          <w:b/>
          <w:bCs/>
        </w:rPr>
        <w:t xml:space="preserve"> </w:t>
      </w:r>
      <w:r w:rsidRPr="00A80873">
        <w:rPr>
          <w:b/>
          <w:bCs/>
        </w:rPr>
        <w:t>URLPARAMS</w:t>
      </w:r>
      <w:r>
        <w:t xml:space="preserve"> then reports are required to be launched with the following </w:t>
      </w:r>
      <w:r w:rsidRPr="001A6124">
        <w:rPr>
          <w:b/>
          <w:bCs/>
        </w:rPr>
        <w:t>URL parameters</w:t>
      </w:r>
      <w:r>
        <w:t>:</w:t>
      </w:r>
    </w:p>
    <w:p w14:paraId="0D59D43D" w14:textId="77777777" w:rsidR="0031700F" w:rsidRDefault="0031700F" w:rsidP="006662EA">
      <w:pPr>
        <w:shd w:val="clear" w:color="auto" w:fill="DDD9C3" w:themeFill="background2" w:themeFillShade="E6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t>Required:</w:t>
      </w:r>
      <w:r>
        <w:tab/>
      </w:r>
      <w:proofErr w:type="spellStart"/>
      <w:r w:rsidRPr="001308F1">
        <w:rPr>
          <w:b/>
          <w:bCs/>
          <w:sz w:val="20"/>
        </w:rPr>
        <w:t>featkey</w:t>
      </w:r>
      <w:proofErr w:type="spellEnd"/>
      <w:r>
        <w:rPr>
          <w:color w:val="76923C" w:themeColor="accent3" w:themeShade="BF"/>
          <w:sz w:val="20"/>
        </w:rPr>
        <w:tab/>
      </w:r>
      <w:r w:rsidRPr="00AE607E">
        <w:t>Feature key</w:t>
      </w:r>
    </w:p>
    <w:p w14:paraId="4A2FCF92" w14:textId="77777777" w:rsidR="0031700F" w:rsidRDefault="0031700F" w:rsidP="006662EA">
      <w:pPr>
        <w:shd w:val="clear" w:color="auto" w:fill="DDD9C3" w:themeFill="background2" w:themeFillShade="E6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proofErr w:type="gramStart"/>
      <w:r w:rsidRPr="001308F1">
        <w:rPr>
          <w:b/>
          <w:bCs/>
          <w:sz w:val="20"/>
        </w:rPr>
        <w:t>scale</w:t>
      </w:r>
      <w:proofErr w:type="gramEnd"/>
      <w:r>
        <w:rPr>
          <w:color w:val="76923C" w:themeColor="accent3" w:themeShade="BF"/>
          <w:sz w:val="20"/>
        </w:rPr>
        <w:tab/>
      </w:r>
      <w:proofErr w:type="spellStart"/>
      <w:r>
        <w:t>Scale</w:t>
      </w:r>
      <w:proofErr w:type="spellEnd"/>
      <w:r>
        <w:t xml:space="preserve"> value or auto</w:t>
      </w:r>
    </w:p>
    <w:p w14:paraId="273B02B6" w14:textId="77777777" w:rsidR="0031700F" w:rsidRDefault="0031700F" w:rsidP="006662EA">
      <w:pPr>
        <w:shd w:val="clear" w:color="auto" w:fill="DDD9C3" w:themeFill="background2" w:themeFillShade="E6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t>Optional:</w:t>
      </w:r>
    </w:p>
    <w:p w14:paraId="1DE3BE76" w14:textId="77777777" w:rsidR="0031700F" w:rsidRDefault="0031700F" w:rsidP="006662EA">
      <w:pPr>
        <w:shd w:val="clear" w:color="auto" w:fill="DDD9C3" w:themeFill="background2" w:themeFillShade="E6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proofErr w:type="gramStart"/>
      <w:r w:rsidRPr="001308F1">
        <w:rPr>
          <w:b/>
          <w:bCs/>
          <w:sz w:val="20"/>
        </w:rPr>
        <w:t>x</w:t>
      </w:r>
      <w:proofErr w:type="gramEnd"/>
      <w:r>
        <w:rPr>
          <w:color w:val="76923C" w:themeColor="accent3" w:themeShade="BF"/>
          <w:sz w:val="20"/>
        </w:rPr>
        <w:tab/>
      </w:r>
      <w:proofErr w:type="spellStart"/>
      <w:r>
        <w:t>X</w:t>
      </w:r>
      <w:proofErr w:type="spellEnd"/>
      <w:r>
        <w:t xml:space="preserve"> coordinate to centre on</w:t>
      </w:r>
    </w:p>
    <w:p w14:paraId="450E6D23" w14:textId="77777777" w:rsidR="0031700F" w:rsidRDefault="0031700F" w:rsidP="006662EA">
      <w:pPr>
        <w:shd w:val="clear" w:color="auto" w:fill="DDD9C3" w:themeFill="background2" w:themeFillShade="E6"/>
        <w:tabs>
          <w:tab w:val="left" w:pos="1701"/>
          <w:tab w:val="left" w:pos="3402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ab/>
      </w:r>
      <w:proofErr w:type="gramStart"/>
      <w:r w:rsidRPr="001308F1">
        <w:rPr>
          <w:b/>
          <w:bCs/>
          <w:sz w:val="20"/>
        </w:rPr>
        <w:t>y</w:t>
      </w:r>
      <w:proofErr w:type="gramEnd"/>
      <w:r>
        <w:rPr>
          <w:color w:val="76923C" w:themeColor="accent3" w:themeShade="BF"/>
          <w:sz w:val="20"/>
        </w:rPr>
        <w:tab/>
      </w:r>
      <w:proofErr w:type="spellStart"/>
      <w:r>
        <w:t>Y</w:t>
      </w:r>
      <w:proofErr w:type="spellEnd"/>
      <w:r>
        <w:t xml:space="preserve"> coordinate to centre on</w:t>
      </w:r>
    </w:p>
    <w:p w14:paraId="557DC15D" w14:textId="77777777" w:rsidR="0031700F" w:rsidRDefault="0031700F" w:rsidP="006662EA">
      <w:pPr>
        <w:shd w:val="clear" w:color="auto" w:fill="DDD9C3" w:themeFill="background2" w:themeFillShade="E6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proofErr w:type="spellStart"/>
      <w:proofErr w:type="gramStart"/>
      <w:r w:rsidRPr="001308F1">
        <w:rPr>
          <w:b/>
          <w:bCs/>
          <w:sz w:val="20"/>
        </w:rPr>
        <w:t>s_epsg</w:t>
      </w:r>
      <w:proofErr w:type="spellEnd"/>
      <w:proofErr w:type="gramEnd"/>
      <w:r>
        <w:rPr>
          <w:color w:val="76923C" w:themeColor="accent3" w:themeShade="BF"/>
          <w:sz w:val="20"/>
        </w:rPr>
        <w:tab/>
      </w:r>
      <w:r>
        <w:t>Source EPSG code</w:t>
      </w:r>
    </w:p>
    <w:p w14:paraId="546FEAF8" w14:textId="77777777" w:rsidR="0031700F" w:rsidRDefault="0031700F" w:rsidP="006662EA">
      <w:pPr>
        <w:shd w:val="clear" w:color="auto" w:fill="DDD9C3" w:themeFill="background2" w:themeFillShade="E6"/>
        <w:tabs>
          <w:tab w:val="left" w:pos="1701"/>
          <w:tab w:val="left" w:pos="3402"/>
        </w:tabs>
      </w:pPr>
      <w:r>
        <w:rPr>
          <w:color w:val="76923C" w:themeColor="accent3" w:themeShade="BF"/>
          <w:sz w:val="20"/>
        </w:rPr>
        <w:tab/>
      </w:r>
      <w:proofErr w:type="spellStart"/>
      <w:proofErr w:type="gramStart"/>
      <w:r w:rsidRPr="001308F1">
        <w:rPr>
          <w:b/>
          <w:bCs/>
          <w:sz w:val="20"/>
        </w:rPr>
        <w:t>t_epsg</w:t>
      </w:r>
      <w:proofErr w:type="spellEnd"/>
      <w:proofErr w:type="gramEnd"/>
      <w:r>
        <w:rPr>
          <w:color w:val="76923C" w:themeColor="accent3" w:themeShade="BF"/>
          <w:sz w:val="20"/>
        </w:rPr>
        <w:tab/>
      </w:r>
      <w:r>
        <w:t>Target EPSG code</w:t>
      </w:r>
    </w:p>
    <w:p w14:paraId="6496124B" w14:textId="77777777" w:rsidR="0031700F" w:rsidRDefault="0031700F" w:rsidP="006662EA">
      <w:pPr>
        <w:shd w:val="clear" w:color="auto" w:fill="DDD9C3" w:themeFill="background2" w:themeFillShade="E6"/>
        <w:tabs>
          <w:tab w:val="left" w:pos="1701"/>
        </w:tabs>
      </w:pPr>
    </w:p>
    <w:p w14:paraId="6C48BE28" w14:textId="77777777" w:rsidR="0031700F" w:rsidRDefault="0031700F" w:rsidP="006662EA">
      <w:pPr>
        <w:shd w:val="clear" w:color="auto" w:fill="DDD9C3" w:themeFill="background2" w:themeFillShade="E6"/>
        <w:tabs>
          <w:tab w:val="left" w:pos="1701"/>
        </w:tabs>
      </w:pPr>
      <w:r>
        <w:t>Usage:</w:t>
      </w:r>
    </w:p>
    <w:p w14:paraId="3DB3E87C" w14:textId="3A1D65E9" w:rsidR="0031700F" w:rsidRPr="00E47CD3" w:rsidRDefault="0031700F" w:rsidP="003170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lastRenderedPageBreak/>
        <w:t>http://…?report=myReportName&amp;featkey=123&amp;scale=1000</w:t>
      </w:r>
    </w:p>
    <w:p w14:paraId="39EAC2E0" w14:textId="528AE77A" w:rsidR="0031700F" w:rsidRDefault="0031700F" w:rsidP="006662EA">
      <w:pPr>
        <w:shd w:val="clear" w:color="auto" w:fill="DDD9C3" w:themeFill="background2" w:themeFillShade="E6"/>
        <w:tabs>
          <w:tab w:val="left" w:pos="1701"/>
        </w:tabs>
      </w:pPr>
    </w:p>
    <w:p w14:paraId="48BDF2EE" w14:textId="77777777" w:rsidR="00990222" w:rsidRPr="00E47CD3" w:rsidRDefault="00990222" w:rsidP="00990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01"/>
        </w:tabs>
        <w:rPr>
          <w:color w:val="76923C" w:themeColor="accent3" w:themeShade="BF"/>
          <w:sz w:val="20"/>
        </w:rPr>
      </w:pPr>
      <w:r>
        <w:rPr>
          <w:color w:val="76923C" w:themeColor="accent3" w:themeShade="BF"/>
          <w:sz w:val="20"/>
        </w:rPr>
        <w:t>http://…?report=myReportName&amp;featkey=123&amp;scale=1000&amp;x=175.0489103&amp;y=-39.9335088&amp;s_epsg=4326&amp;t_epsg=2193</w:t>
      </w:r>
    </w:p>
    <w:p w14:paraId="35DF0B36" w14:textId="77777777" w:rsidR="00990222" w:rsidRDefault="00990222" w:rsidP="006662EA">
      <w:pPr>
        <w:shd w:val="clear" w:color="auto" w:fill="DDD9C3" w:themeFill="background2" w:themeFillShade="E6"/>
        <w:tabs>
          <w:tab w:val="left" w:pos="1701"/>
        </w:tabs>
      </w:pPr>
    </w:p>
    <w:p w14:paraId="55C5F524" w14:textId="77777777" w:rsidR="004A6BF5" w:rsidRPr="00DD59DF" w:rsidRDefault="004A6BF5" w:rsidP="0097346E"/>
    <w:p w14:paraId="265A464A" w14:textId="77777777" w:rsidR="00DD59DF" w:rsidRPr="000B49AC" w:rsidRDefault="000B49AC" w:rsidP="000B49AC">
      <w:pPr>
        <w:tabs>
          <w:tab w:val="left" w:pos="3367"/>
        </w:tabs>
      </w:pPr>
      <w:r>
        <w:tab/>
      </w:r>
    </w:p>
    <w:sectPr w:rsidR="00DD59DF" w:rsidRPr="000B49AC" w:rsidSect="00380AD2">
      <w:headerReference w:type="default" r:id="rId59"/>
      <w:pgSz w:w="11906" w:h="16838"/>
      <w:pgMar w:top="1702" w:right="1440" w:bottom="156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43B1BE" w14:textId="77777777" w:rsidR="00597011" w:rsidRDefault="00597011">
      <w:r>
        <w:separator/>
      </w:r>
    </w:p>
  </w:endnote>
  <w:endnote w:type="continuationSeparator" w:id="0">
    <w:p w14:paraId="1D5E07E9" w14:textId="77777777" w:rsidR="00597011" w:rsidRDefault="00597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1E0" w:firstRow="1" w:lastRow="1" w:firstColumn="1" w:lastColumn="1" w:noHBand="0" w:noVBand="0"/>
    </w:tblPr>
    <w:tblGrid>
      <w:gridCol w:w="4513"/>
      <w:gridCol w:w="4513"/>
    </w:tblGrid>
    <w:tr w:rsidR="00597011" w:rsidRPr="00394563" w14:paraId="504F1BDF" w14:textId="77777777" w:rsidTr="00E14FD7">
      <w:tc>
        <w:tcPr>
          <w:tcW w:w="2500" w:type="pct"/>
        </w:tcPr>
        <w:p w14:paraId="0A5AF9F3" w14:textId="0F31DEF3" w:rsidR="00597011" w:rsidRPr="007E529A" w:rsidRDefault="00597011" w:rsidP="00E14FD7">
          <w:pPr>
            <w:pStyle w:val="Footer"/>
            <w:rPr>
              <w:rStyle w:val="CharChar1"/>
              <w:color w:val="C0504D" w:themeColor="accent2"/>
              <w:sz w:val="15"/>
              <w:szCs w:val="15"/>
            </w:rPr>
          </w:pPr>
          <w:r>
            <w:rPr>
              <w:b/>
              <w:color w:val="C0504D" w:themeColor="accent2"/>
              <w:sz w:val="18"/>
            </w:rPr>
            <w:t>MIT License</w:t>
          </w:r>
          <w:r w:rsidRPr="007E529A">
            <w:rPr>
              <w:rStyle w:val="CharChar1"/>
              <w:color w:val="C0504D" w:themeColor="accent2"/>
              <w:sz w:val="15"/>
              <w:szCs w:val="15"/>
            </w:rPr>
            <w:t xml:space="preserve"> </w:t>
          </w:r>
        </w:p>
        <w:p w14:paraId="5F338A36" w14:textId="07EE5BE8" w:rsidR="00597011" w:rsidRPr="00D02A72" w:rsidRDefault="00597011" w:rsidP="006F64B8">
          <w:pPr>
            <w:pStyle w:val="Footer"/>
            <w:rPr>
              <w:rFonts w:ascii="Arial" w:hAnsi="Arial" w:cs="Arial"/>
              <w:b/>
              <w:sz w:val="16"/>
              <w:szCs w:val="16"/>
            </w:rPr>
          </w:pPr>
          <w:r w:rsidRPr="00B33C8B">
            <w:rPr>
              <w:rStyle w:val="CharChar1"/>
              <w:color w:val="C0C0C0"/>
              <w:sz w:val="15"/>
              <w:szCs w:val="15"/>
            </w:rPr>
            <w:t xml:space="preserve">Copyright © </w:t>
          </w:r>
          <w:r>
            <w:rPr>
              <w:rStyle w:val="CharChar1"/>
              <w:color w:val="C0C0C0"/>
              <w:sz w:val="15"/>
              <w:szCs w:val="15"/>
            </w:rPr>
            <w:t>2021 Whanganui District Council</w:t>
          </w:r>
        </w:p>
      </w:tc>
      <w:tc>
        <w:tcPr>
          <w:tcW w:w="2500" w:type="pct"/>
        </w:tcPr>
        <w:p w14:paraId="574A1687" w14:textId="4F6A5E67" w:rsidR="00597011" w:rsidRPr="00812AC4" w:rsidRDefault="00597011" w:rsidP="00E14FD7">
          <w:pPr>
            <w:pStyle w:val="Footer"/>
            <w:jc w:val="right"/>
            <w:rPr>
              <w:rFonts w:ascii="Segoe UI Black" w:hAnsi="Segoe UI Black" w:cs="Arial"/>
              <w:color w:val="7F7F7F"/>
              <w:spacing w:val="60"/>
              <w:sz w:val="18"/>
              <w:szCs w:val="18"/>
            </w:rPr>
          </w:pPr>
          <w:r w:rsidRPr="00812AC4">
            <w:rPr>
              <w:rFonts w:ascii="Segoe UI Black" w:hAnsi="Segoe UI Black" w:cs="Arial"/>
              <w:sz w:val="28"/>
              <w:szCs w:val="18"/>
            </w:rPr>
            <w:fldChar w:fldCharType="begin"/>
          </w:r>
          <w:r w:rsidRPr="00812AC4">
            <w:rPr>
              <w:rFonts w:ascii="Segoe UI Black" w:hAnsi="Segoe UI Black" w:cs="Arial"/>
              <w:sz w:val="28"/>
              <w:szCs w:val="18"/>
            </w:rPr>
            <w:instrText xml:space="preserve"> PAGE   \* MERGEFORMAT </w:instrText>
          </w:r>
          <w:r w:rsidRPr="00812AC4">
            <w:rPr>
              <w:rFonts w:ascii="Segoe UI Black" w:hAnsi="Segoe UI Black" w:cs="Arial"/>
              <w:sz w:val="28"/>
              <w:szCs w:val="18"/>
            </w:rPr>
            <w:fldChar w:fldCharType="separate"/>
          </w:r>
          <w:r w:rsidR="006E012A">
            <w:rPr>
              <w:rFonts w:ascii="Segoe UI Black" w:hAnsi="Segoe UI Black" w:cs="Arial"/>
              <w:noProof/>
              <w:sz w:val="28"/>
              <w:szCs w:val="18"/>
            </w:rPr>
            <w:t>2</w:t>
          </w:r>
          <w:r w:rsidRPr="00812AC4">
            <w:rPr>
              <w:rFonts w:ascii="Segoe UI Black" w:hAnsi="Segoe UI Black" w:cs="Arial"/>
              <w:sz w:val="28"/>
              <w:szCs w:val="18"/>
            </w:rPr>
            <w:fldChar w:fldCharType="end"/>
          </w:r>
        </w:p>
      </w:tc>
    </w:tr>
  </w:tbl>
  <w:p w14:paraId="05ED2A42" w14:textId="77777777" w:rsidR="00597011" w:rsidRPr="00651DB8" w:rsidRDefault="00597011" w:rsidP="00DD59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1E0" w:firstRow="1" w:lastRow="1" w:firstColumn="1" w:lastColumn="1" w:noHBand="0" w:noVBand="0"/>
    </w:tblPr>
    <w:tblGrid>
      <w:gridCol w:w="4513"/>
      <w:gridCol w:w="4513"/>
    </w:tblGrid>
    <w:tr w:rsidR="00597011" w:rsidRPr="00394563" w14:paraId="01D4EC2C" w14:textId="77777777" w:rsidTr="00C64C42">
      <w:tc>
        <w:tcPr>
          <w:tcW w:w="2500" w:type="pct"/>
        </w:tcPr>
        <w:p w14:paraId="6FF9C500" w14:textId="362ABF6D" w:rsidR="00597011" w:rsidRDefault="00597011" w:rsidP="00851A97">
          <w:pPr>
            <w:pStyle w:val="Footer"/>
            <w:rPr>
              <w:rStyle w:val="CharChar1"/>
              <w:color w:val="C0C0C0"/>
              <w:sz w:val="15"/>
              <w:szCs w:val="15"/>
            </w:rPr>
          </w:pPr>
          <w:r>
            <w:rPr>
              <w:b/>
              <w:color w:val="C0504D" w:themeColor="accent2"/>
              <w:sz w:val="18"/>
            </w:rPr>
            <w:t>MIT License</w:t>
          </w:r>
          <w:r w:rsidRPr="00B33C8B">
            <w:rPr>
              <w:rStyle w:val="CharChar1"/>
              <w:color w:val="C0C0C0"/>
              <w:sz w:val="15"/>
              <w:szCs w:val="15"/>
            </w:rPr>
            <w:t xml:space="preserve"> </w:t>
          </w:r>
        </w:p>
        <w:p w14:paraId="5C0792D9" w14:textId="6826BD4F" w:rsidR="00597011" w:rsidRPr="00D02A72" w:rsidRDefault="00597011" w:rsidP="00851A97">
          <w:pPr>
            <w:pStyle w:val="Footer"/>
            <w:rPr>
              <w:rFonts w:ascii="Arial" w:hAnsi="Arial" w:cs="Arial"/>
              <w:b/>
              <w:sz w:val="16"/>
              <w:szCs w:val="16"/>
            </w:rPr>
          </w:pPr>
          <w:r w:rsidRPr="00B33C8B">
            <w:rPr>
              <w:rStyle w:val="CharChar1"/>
              <w:color w:val="C0C0C0"/>
              <w:sz w:val="15"/>
              <w:szCs w:val="15"/>
            </w:rPr>
            <w:t xml:space="preserve">Copyright © </w:t>
          </w:r>
          <w:r>
            <w:rPr>
              <w:rStyle w:val="CharChar1"/>
              <w:color w:val="C0C0C0"/>
              <w:sz w:val="15"/>
              <w:szCs w:val="15"/>
            </w:rPr>
            <w:t>2021 Whanganui District Council</w:t>
          </w:r>
        </w:p>
      </w:tc>
      <w:tc>
        <w:tcPr>
          <w:tcW w:w="2500" w:type="pct"/>
        </w:tcPr>
        <w:p w14:paraId="299986CB" w14:textId="41F3C06B" w:rsidR="00597011" w:rsidRPr="00812AC4" w:rsidRDefault="00597011" w:rsidP="006610C6">
          <w:pPr>
            <w:pStyle w:val="Footer"/>
            <w:jc w:val="right"/>
            <w:rPr>
              <w:rFonts w:ascii="Segoe UI Black" w:hAnsi="Segoe UI Black" w:cs="Arial"/>
              <w:color w:val="7F7F7F"/>
              <w:spacing w:val="60"/>
              <w:sz w:val="18"/>
              <w:szCs w:val="18"/>
            </w:rPr>
          </w:pPr>
          <w:r w:rsidRPr="00812AC4">
            <w:rPr>
              <w:rFonts w:ascii="Segoe UI Black" w:hAnsi="Segoe UI Black" w:cs="Arial"/>
              <w:sz w:val="28"/>
              <w:szCs w:val="18"/>
            </w:rPr>
            <w:fldChar w:fldCharType="begin"/>
          </w:r>
          <w:r w:rsidRPr="00812AC4">
            <w:rPr>
              <w:rFonts w:ascii="Segoe UI Black" w:hAnsi="Segoe UI Black" w:cs="Arial"/>
              <w:sz w:val="28"/>
              <w:szCs w:val="18"/>
            </w:rPr>
            <w:instrText xml:space="preserve"> PAGE   \* MERGEFORMAT </w:instrText>
          </w:r>
          <w:r w:rsidRPr="00812AC4">
            <w:rPr>
              <w:rFonts w:ascii="Segoe UI Black" w:hAnsi="Segoe UI Black" w:cs="Arial"/>
              <w:sz w:val="28"/>
              <w:szCs w:val="18"/>
            </w:rPr>
            <w:fldChar w:fldCharType="separate"/>
          </w:r>
          <w:r w:rsidR="006E012A">
            <w:rPr>
              <w:rFonts w:ascii="Segoe UI Black" w:hAnsi="Segoe UI Black" w:cs="Arial"/>
              <w:noProof/>
              <w:sz w:val="28"/>
              <w:szCs w:val="18"/>
            </w:rPr>
            <w:t>26</w:t>
          </w:r>
          <w:r w:rsidRPr="00812AC4">
            <w:rPr>
              <w:rFonts w:ascii="Segoe UI Black" w:hAnsi="Segoe UI Black" w:cs="Arial"/>
              <w:sz w:val="28"/>
              <w:szCs w:val="18"/>
            </w:rPr>
            <w:fldChar w:fldCharType="end"/>
          </w:r>
        </w:p>
      </w:tc>
    </w:tr>
  </w:tbl>
  <w:p w14:paraId="6074FFF7" w14:textId="77777777" w:rsidR="00597011" w:rsidRDefault="00597011">
    <w:pPr>
      <w:pStyle w:val="Footer"/>
      <w:pBdr>
        <w:top w:val="single" w:sz="4" w:space="1" w:color="D9D9D9"/>
      </w:pBd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8E6FAB" w14:textId="77777777" w:rsidR="00597011" w:rsidRDefault="00597011">
      <w:r>
        <w:separator/>
      </w:r>
    </w:p>
  </w:footnote>
  <w:footnote w:type="continuationSeparator" w:id="0">
    <w:p w14:paraId="105836B3" w14:textId="77777777" w:rsidR="00597011" w:rsidRDefault="005970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DBCD72" w14:textId="77777777" w:rsidR="00597011" w:rsidRPr="00E523EB" w:rsidRDefault="00597011" w:rsidP="008641C6">
    <w:pPr>
      <w:pStyle w:val="Header"/>
      <w:pBdr>
        <w:bottom w:val="single" w:sz="4" w:space="1" w:color="A5A5A5"/>
      </w:pBdr>
      <w:tabs>
        <w:tab w:val="left" w:pos="2580"/>
      </w:tabs>
      <w:spacing w:after="120" w:line="276" w:lineRule="auto"/>
      <w:rPr>
        <w:color w:val="808080"/>
      </w:rPr>
    </w:pPr>
    <w:r>
      <w:rPr>
        <w:rFonts w:ascii="Arial" w:hAnsi="Arial" w:cs="Arial"/>
        <w:b/>
        <w:noProof/>
        <w:sz w:val="20"/>
        <w:szCs w:val="20"/>
        <w:lang w:eastAsia="en-NZ"/>
      </w:rPr>
      <w:drawing>
        <wp:anchor distT="0" distB="0" distL="114300" distR="114300" simplePos="0" relativeHeight="251653632" behindDoc="0" locked="0" layoutInCell="1" allowOverlap="1" wp14:anchorId="026A64BF" wp14:editId="09D67F9E">
          <wp:simplePos x="0" y="0"/>
          <wp:positionH relativeFrom="column">
            <wp:posOffset>4093633</wp:posOffset>
          </wp:positionH>
          <wp:positionV relativeFrom="paragraph">
            <wp:posOffset>-53843</wp:posOffset>
          </wp:positionV>
          <wp:extent cx="1295443" cy="363167"/>
          <wp:effectExtent l="0" t="0" r="0" b="0"/>
          <wp:wrapNone/>
          <wp:docPr id="3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DMS Logo\DMS Logo 2009\Gif\Transparent\DMS-Logo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95443" cy="3631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sz w:val="20"/>
        <w:szCs w:val="20"/>
      </w:rPr>
      <w:t>Table of Contents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101F2F" w14:textId="77777777" w:rsidR="00597011" w:rsidRPr="00E523EB" w:rsidRDefault="00597011" w:rsidP="00C64C42">
    <w:pPr>
      <w:pStyle w:val="Header"/>
      <w:pBdr>
        <w:bottom w:val="single" w:sz="4" w:space="1" w:color="A5A5A5"/>
      </w:pBdr>
      <w:tabs>
        <w:tab w:val="left" w:pos="2580"/>
        <w:tab w:val="left" w:pos="6379"/>
      </w:tabs>
      <w:spacing w:after="120" w:line="276" w:lineRule="auto"/>
      <w:rPr>
        <w:color w:val="808080"/>
      </w:rPr>
    </w:pPr>
    <w:r>
      <w:rPr>
        <w:rFonts w:ascii="Arial" w:hAnsi="Arial" w:cs="Arial"/>
        <w:b/>
        <w:noProof/>
        <w:sz w:val="20"/>
        <w:szCs w:val="20"/>
        <w:lang w:eastAsia="en-NZ"/>
      </w:rPr>
      <w:drawing>
        <wp:anchor distT="0" distB="0" distL="114300" distR="114300" simplePos="0" relativeHeight="251667456" behindDoc="0" locked="0" layoutInCell="1" allowOverlap="1" wp14:anchorId="6001BBCC" wp14:editId="029ED059">
          <wp:simplePos x="0" y="0"/>
          <wp:positionH relativeFrom="margin">
            <wp:posOffset>4102100</wp:posOffset>
          </wp:positionH>
          <wp:positionV relativeFrom="paragraph">
            <wp:posOffset>178991</wp:posOffset>
          </wp:positionV>
          <wp:extent cx="1295443" cy="363167"/>
          <wp:effectExtent l="0" t="0" r="0" b="0"/>
          <wp:wrapNone/>
          <wp:docPr id="321" name="Picture 3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DMS Logo\DMS Logo 2009\Gif\Transparent\DMS-Logo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95443" cy="3631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                                                                                                 </w:t>
    </w:r>
    <w:r>
      <w:rPr>
        <w:rFonts w:ascii="Arial" w:hAnsi="Arial" w:cs="Arial"/>
        <w:b/>
        <w:sz w:val="20"/>
        <w:szCs w:val="20"/>
      </w:rPr>
      <w:t>Application Launch Parameters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84C258" w14:textId="7F14EC2E" w:rsidR="00597011" w:rsidRPr="00E523EB" w:rsidRDefault="00597011" w:rsidP="00E523EB">
    <w:pPr>
      <w:pStyle w:val="Header"/>
      <w:pBdr>
        <w:bottom w:val="single" w:sz="4" w:space="1" w:color="A5A5A5"/>
      </w:pBdr>
      <w:tabs>
        <w:tab w:val="left" w:pos="2580"/>
        <w:tab w:val="left" w:pos="6379"/>
      </w:tabs>
      <w:spacing w:after="120" w:line="276" w:lineRule="auto"/>
      <w:rPr>
        <w:color w:val="808080"/>
      </w:rPr>
    </w:pPr>
    <w:r>
      <w:rPr>
        <w:rFonts w:ascii="Arial" w:hAnsi="Arial" w:cs="Arial"/>
        <w:b/>
        <w:noProof/>
        <w:sz w:val="20"/>
        <w:szCs w:val="20"/>
        <w:lang w:eastAsia="en-NZ"/>
      </w:rPr>
      <w:drawing>
        <wp:anchor distT="0" distB="0" distL="114300" distR="114300" simplePos="0" relativeHeight="251654656" behindDoc="0" locked="0" layoutInCell="1" allowOverlap="1" wp14:anchorId="2ADB6564" wp14:editId="0DFEB050">
          <wp:simplePos x="0" y="0"/>
          <wp:positionH relativeFrom="margin">
            <wp:posOffset>4102100</wp:posOffset>
          </wp:positionH>
          <wp:positionV relativeFrom="paragraph">
            <wp:posOffset>178991</wp:posOffset>
          </wp:positionV>
          <wp:extent cx="1295443" cy="363167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DMS Logo\DMS Logo 2009\Gif\Transparent\DMS-Logo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95443" cy="3631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                                                                                                </w:t>
    </w:r>
    <w:r>
      <w:rPr>
        <w:rFonts w:ascii="Arial" w:hAnsi="Arial" w:cs="Arial"/>
        <w:b/>
        <w:sz w:val="20"/>
        <w:szCs w:val="20"/>
      </w:rPr>
      <w:t>License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8FC1C7" w14:textId="77777777" w:rsidR="00597011" w:rsidRPr="00E523EB" w:rsidRDefault="00597011" w:rsidP="00E523EB">
    <w:pPr>
      <w:pStyle w:val="Header"/>
      <w:pBdr>
        <w:bottom w:val="single" w:sz="4" w:space="1" w:color="A5A5A5"/>
      </w:pBdr>
      <w:tabs>
        <w:tab w:val="left" w:pos="2580"/>
        <w:tab w:val="left" w:pos="6379"/>
      </w:tabs>
      <w:spacing w:after="120" w:line="276" w:lineRule="auto"/>
      <w:rPr>
        <w:color w:val="808080"/>
      </w:rPr>
    </w:pPr>
    <w:r>
      <w:rPr>
        <w:rFonts w:ascii="Arial" w:hAnsi="Arial" w:cs="Arial"/>
        <w:b/>
        <w:noProof/>
        <w:sz w:val="20"/>
        <w:szCs w:val="20"/>
        <w:lang w:eastAsia="en-NZ"/>
      </w:rPr>
      <w:drawing>
        <wp:anchor distT="0" distB="0" distL="114300" distR="114300" simplePos="0" relativeHeight="251673600" behindDoc="0" locked="0" layoutInCell="1" allowOverlap="1" wp14:anchorId="4409AFBB" wp14:editId="42A77ADD">
          <wp:simplePos x="0" y="0"/>
          <wp:positionH relativeFrom="margin">
            <wp:posOffset>4102100</wp:posOffset>
          </wp:positionH>
          <wp:positionV relativeFrom="paragraph">
            <wp:posOffset>178991</wp:posOffset>
          </wp:positionV>
          <wp:extent cx="1295443" cy="363167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DMS Logo\DMS Logo 2009\Gif\Transparent\DMS-Logo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95443" cy="3631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                                                                                                </w:t>
    </w:r>
    <w:r>
      <w:rPr>
        <w:rFonts w:ascii="Arial" w:hAnsi="Arial" w:cs="Arial"/>
        <w:b/>
        <w:sz w:val="20"/>
        <w:szCs w:val="20"/>
      </w:rPr>
      <w:t>Introduction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C24076" w14:textId="77777777" w:rsidR="00597011" w:rsidRPr="00E523EB" w:rsidRDefault="00597011" w:rsidP="00E523EB">
    <w:pPr>
      <w:pStyle w:val="Header"/>
      <w:pBdr>
        <w:bottom w:val="single" w:sz="4" w:space="1" w:color="A5A5A5"/>
      </w:pBdr>
      <w:tabs>
        <w:tab w:val="left" w:pos="2580"/>
        <w:tab w:val="left" w:pos="6379"/>
      </w:tabs>
      <w:spacing w:after="120" w:line="276" w:lineRule="auto"/>
      <w:rPr>
        <w:color w:val="808080"/>
      </w:rPr>
    </w:pPr>
    <w:r>
      <w:rPr>
        <w:rFonts w:ascii="Arial" w:hAnsi="Arial" w:cs="Arial"/>
        <w:b/>
        <w:noProof/>
        <w:sz w:val="20"/>
        <w:szCs w:val="20"/>
        <w:lang w:eastAsia="en-NZ"/>
      </w:rPr>
      <w:drawing>
        <wp:anchor distT="0" distB="0" distL="114300" distR="114300" simplePos="0" relativeHeight="251663360" behindDoc="0" locked="0" layoutInCell="1" allowOverlap="1" wp14:anchorId="0C0D24BE" wp14:editId="028ABAB7">
          <wp:simplePos x="0" y="0"/>
          <wp:positionH relativeFrom="margin">
            <wp:posOffset>4102100</wp:posOffset>
          </wp:positionH>
          <wp:positionV relativeFrom="paragraph">
            <wp:posOffset>178991</wp:posOffset>
          </wp:positionV>
          <wp:extent cx="1295443" cy="363167"/>
          <wp:effectExtent l="0" t="0" r="0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DMS Logo\DMS Logo 2009\Gif\Transparent\DMS-Logo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95443" cy="3631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                                                                                                </w:t>
    </w:r>
    <w:r>
      <w:rPr>
        <w:rFonts w:ascii="Arial" w:hAnsi="Arial" w:cs="Arial"/>
        <w:b/>
        <w:sz w:val="20"/>
        <w:szCs w:val="20"/>
      </w:rPr>
      <w:t>Installation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3CBB91" w14:textId="77777777" w:rsidR="00597011" w:rsidRPr="00E523EB" w:rsidRDefault="00597011" w:rsidP="00E523EB">
    <w:pPr>
      <w:pStyle w:val="Header"/>
      <w:pBdr>
        <w:bottom w:val="single" w:sz="4" w:space="1" w:color="A5A5A5"/>
      </w:pBdr>
      <w:tabs>
        <w:tab w:val="left" w:pos="2580"/>
        <w:tab w:val="left" w:pos="6379"/>
      </w:tabs>
      <w:spacing w:after="120" w:line="276" w:lineRule="auto"/>
      <w:rPr>
        <w:color w:val="808080"/>
      </w:rPr>
    </w:pPr>
    <w:r>
      <w:rPr>
        <w:rFonts w:ascii="Arial" w:hAnsi="Arial" w:cs="Arial"/>
        <w:b/>
        <w:noProof/>
        <w:sz w:val="20"/>
        <w:szCs w:val="20"/>
        <w:lang w:eastAsia="en-NZ"/>
      </w:rPr>
      <w:drawing>
        <wp:anchor distT="0" distB="0" distL="114300" distR="114300" simplePos="0" relativeHeight="251665408" behindDoc="0" locked="0" layoutInCell="1" allowOverlap="1" wp14:anchorId="1CBB9214" wp14:editId="11CEBA23">
          <wp:simplePos x="0" y="0"/>
          <wp:positionH relativeFrom="margin">
            <wp:posOffset>4102100</wp:posOffset>
          </wp:positionH>
          <wp:positionV relativeFrom="paragraph">
            <wp:posOffset>178991</wp:posOffset>
          </wp:positionV>
          <wp:extent cx="1295443" cy="363167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DMS Logo\DMS Logo 2009\Gif\Transparent\DMS-Logo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95443" cy="3631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                                                                                                 </w:t>
    </w:r>
    <w:r>
      <w:rPr>
        <w:rFonts w:ascii="Arial" w:hAnsi="Arial" w:cs="Arial"/>
        <w:b/>
        <w:sz w:val="20"/>
        <w:szCs w:val="20"/>
      </w:rPr>
      <w:t>Web Server Configuration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65D99A" w14:textId="77777777" w:rsidR="00597011" w:rsidRPr="00E523EB" w:rsidRDefault="00597011" w:rsidP="00C64C42">
    <w:pPr>
      <w:pStyle w:val="Header"/>
      <w:pBdr>
        <w:bottom w:val="single" w:sz="4" w:space="1" w:color="A5A5A5"/>
      </w:pBdr>
      <w:tabs>
        <w:tab w:val="left" w:pos="2580"/>
        <w:tab w:val="left" w:pos="6379"/>
      </w:tabs>
      <w:spacing w:after="120" w:line="276" w:lineRule="auto"/>
      <w:rPr>
        <w:color w:val="808080"/>
      </w:rPr>
    </w:pPr>
    <w:r>
      <w:rPr>
        <w:rFonts w:ascii="Arial" w:hAnsi="Arial" w:cs="Arial"/>
        <w:b/>
        <w:noProof/>
        <w:sz w:val="20"/>
        <w:szCs w:val="20"/>
        <w:lang w:eastAsia="en-NZ"/>
      </w:rPr>
      <w:drawing>
        <wp:anchor distT="0" distB="0" distL="114300" distR="114300" simplePos="0" relativeHeight="251659264" behindDoc="0" locked="0" layoutInCell="1" allowOverlap="1" wp14:anchorId="3DF68413" wp14:editId="0FFD0CFF">
          <wp:simplePos x="0" y="0"/>
          <wp:positionH relativeFrom="margin">
            <wp:posOffset>4102100</wp:posOffset>
          </wp:positionH>
          <wp:positionV relativeFrom="paragraph">
            <wp:posOffset>178991</wp:posOffset>
          </wp:positionV>
          <wp:extent cx="1295443" cy="363167"/>
          <wp:effectExtent l="0" t="0" r="0" b="0"/>
          <wp:wrapNone/>
          <wp:docPr id="20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DMS Logo\DMS Logo 2009\Gif\Transparent\DMS-Logo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95443" cy="3631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                                                                                                </w:t>
    </w:r>
    <w:r>
      <w:rPr>
        <w:rFonts w:ascii="Arial" w:hAnsi="Arial" w:cs="Arial"/>
        <w:b/>
        <w:sz w:val="20"/>
        <w:szCs w:val="20"/>
      </w:rPr>
      <w:t>Config Files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8EB158" w14:textId="77777777" w:rsidR="00597011" w:rsidRPr="00E523EB" w:rsidRDefault="00597011" w:rsidP="00C64C42">
    <w:pPr>
      <w:pStyle w:val="Header"/>
      <w:pBdr>
        <w:bottom w:val="single" w:sz="4" w:space="1" w:color="A5A5A5"/>
      </w:pBdr>
      <w:tabs>
        <w:tab w:val="left" w:pos="2580"/>
        <w:tab w:val="left" w:pos="6379"/>
      </w:tabs>
      <w:spacing w:after="120" w:line="276" w:lineRule="auto"/>
      <w:rPr>
        <w:color w:val="808080"/>
      </w:rPr>
    </w:pPr>
    <w:r>
      <w:rPr>
        <w:rFonts w:ascii="Arial" w:hAnsi="Arial" w:cs="Arial"/>
        <w:b/>
        <w:noProof/>
        <w:sz w:val="20"/>
        <w:szCs w:val="20"/>
        <w:lang w:eastAsia="en-NZ"/>
      </w:rPr>
      <w:drawing>
        <wp:anchor distT="0" distB="0" distL="114300" distR="114300" simplePos="0" relativeHeight="251669504" behindDoc="0" locked="0" layoutInCell="1" allowOverlap="1" wp14:anchorId="63877882" wp14:editId="62BF17C0">
          <wp:simplePos x="0" y="0"/>
          <wp:positionH relativeFrom="margin">
            <wp:posOffset>4102100</wp:posOffset>
          </wp:positionH>
          <wp:positionV relativeFrom="paragraph">
            <wp:posOffset>178991</wp:posOffset>
          </wp:positionV>
          <wp:extent cx="1295443" cy="363167"/>
          <wp:effectExtent l="0" t="0" r="0" b="0"/>
          <wp:wrapNone/>
          <wp:docPr id="1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DMS Logo\DMS Logo 2009\Gif\Transparent\DMS-Logo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95443" cy="3631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                                                                                                </w:t>
    </w:r>
    <w:r>
      <w:rPr>
        <w:rFonts w:ascii="Arial" w:hAnsi="Arial" w:cs="Arial"/>
        <w:b/>
        <w:sz w:val="20"/>
        <w:szCs w:val="20"/>
      </w:rPr>
      <w:t>Config Files – Settings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67AC73" w14:textId="77777777" w:rsidR="00597011" w:rsidRPr="00E523EB" w:rsidRDefault="00597011" w:rsidP="00C64C42">
    <w:pPr>
      <w:pStyle w:val="Header"/>
      <w:pBdr>
        <w:bottom w:val="single" w:sz="4" w:space="1" w:color="A5A5A5"/>
      </w:pBdr>
      <w:tabs>
        <w:tab w:val="left" w:pos="2580"/>
        <w:tab w:val="left" w:pos="6379"/>
      </w:tabs>
      <w:spacing w:after="120" w:line="276" w:lineRule="auto"/>
      <w:rPr>
        <w:color w:val="808080"/>
      </w:rPr>
    </w:pPr>
    <w:r>
      <w:rPr>
        <w:rFonts w:ascii="Arial" w:hAnsi="Arial" w:cs="Arial"/>
        <w:b/>
        <w:noProof/>
        <w:sz w:val="20"/>
        <w:szCs w:val="20"/>
        <w:lang w:eastAsia="en-NZ"/>
      </w:rPr>
      <w:drawing>
        <wp:anchor distT="0" distB="0" distL="114300" distR="114300" simplePos="0" relativeHeight="251671552" behindDoc="0" locked="0" layoutInCell="1" allowOverlap="1" wp14:anchorId="75C2DB6D" wp14:editId="53207D22">
          <wp:simplePos x="0" y="0"/>
          <wp:positionH relativeFrom="margin">
            <wp:posOffset>4102100</wp:posOffset>
          </wp:positionH>
          <wp:positionV relativeFrom="paragraph">
            <wp:posOffset>178991</wp:posOffset>
          </wp:positionV>
          <wp:extent cx="1295443" cy="363167"/>
          <wp:effectExtent l="0" t="0" r="0" b="0"/>
          <wp:wrapNone/>
          <wp:docPr id="2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DMS Logo\DMS Logo 2009\Gif\Transparent\DMS-Logo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95443" cy="3631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                                                                                                </w:t>
    </w:r>
    <w:r>
      <w:rPr>
        <w:rFonts w:ascii="Arial" w:hAnsi="Arial" w:cs="Arial"/>
        <w:b/>
        <w:sz w:val="20"/>
        <w:szCs w:val="20"/>
      </w:rPr>
      <w:t>Config Files – Pages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8CC35A" w14:textId="77777777" w:rsidR="00597011" w:rsidRPr="00E523EB" w:rsidRDefault="00597011" w:rsidP="00C64C42">
    <w:pPr>
      <w:pStyle w:val="Header"/>
      <w:pBdr>
        <w:bottom w:val="single" w:sz="4" w:space="1" w:color="A5A5A5"/>
      </w:pBdr>
      <w:tabs>
        <w:tab w:val="left" w:pos="2580"/>
        <w:tab w:val="left" w:pos="6379"/>
      </w:tabs>
      <w:spacing w:after="120" w:line="276" w:lineRule="auto"/>
      <w:rPr>
        <w:color w:val="808080"/>
      </w:rPr>
    </w:pPr>
    <w:r>
      <w:rPr>
        <w:rFonts w:ascii="Arial" w:hAnsi="Arial" w:cs="Arial"/>
        <w:b/>
        <w:noProof/>
        <w:sz w:val="20"/>
        <w:szCs w:val="20"/>
        <w:lang w:eastAsia="en-NZ"/>
      </w:rPr>
      <w:drawing>
        <wp:anchor distT="0" distB="0" distL="114300" distR="114300" simplePos="0" relativeHeight="251661312" behindDoc="0" locked="0" layoutInCell="1" allowOverlap="1" wp14:anchorId="075A8FFF" wp14:editId="42334385">
          <wp:simplePos x="0" y="0"/>
          <wp:positionH relativeFrom="margin">
            <wp:posOffset>4102100</wp:posOffset>
          </wp:positionH>
          <wp:positionV relativeFrom="paragraph">
            <wp:posOffset>178991</wp:posOffset>
          </wp:positionV>
          <wp:extent cx="1295443" cy="363167"/>
          <wp:effectExtent l="0" t="0" r="0" b="0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DMS Logo\DMS Logo 2009\Gif\Transparent\DMS-Logo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95443" cy="3631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                                                                                                 </w:t>
    </w:r>
    <w:r>
      <w:rPr>
        <w:rFonts w:ascii="Arial" w:hAnsi="Arial" w:cs="Arial"/>
        <w:b/>
        <w:sz w:val="20"/>
        <w:szCs w:val="20"/>
      </w:rPr>
      <w:t>Page Templates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8A0517"/>
    <w:multiLevelType w:val="hybridMultilevel"/>
    <w:tmpl w:val="01EE4BC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9531A"/>
    <w:multiLevelType w:val="hybridMultilevel"/>
    <w:tmpl w:val="A91409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D74EB3"/>
    <w:multiLevelType w:val="hybridMultilevel"/>
    <w:tmpl w:val="FE14D38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8F5CF6"/>
    <w:multiLevelType w:val="hybridMultilevel"/>
    <w:tmpl w:val="3AF8C5C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C87A88"/>
    <w:multiLevelType w:val="hybridMultilevel"/>
    <w:tmpl w:val="07E2C21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221DB5"/>
    <w:multiLevelType w:val="hybridMultilevel"/>
    <w:tmpl w:val="FB2A167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attachedTemplate r:id="rId1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DC0"/>
    <w:rsid w:val="00004067"/>
    <w:rsid w:val="000048A9"/>
    <w:rsid w:val="00010481"/>
    <w:rsid w:val="00014F73"/>
    <w:rsid w:val="00021C3B"/>
    <w:rsid w:val="00024E58"/>
    <w:rsid w:val="00036D2E"/>
    <w:rsid w:val="00041E1D"/>
    <w:rsid w:val="000424A6"/>
    <w:rsid w:val="0004253A"/>
    <w:rsid w:val="00042726"/>
    <w:rsid w:val="000453AC"/>
    <w:rsid w:val="00050C87"/>
    <w:rsid w:val="0005217E"/>
    <w:rsid w:val="00054A7A"/>
    <w:rsid w:val="00065076"/>
    <w:rsid w:val="000660AA"/>
    <w:rsid w:val="00067A6F"/>
    <w:rsid w:val="000744F0"/>
    <w:rsid w:val="00074D23"/>
    <w:rsid w:val="000755A7"/>
    <w:rsid w:val="0007614E"/>
    <w:rsid w:val="00076A18"/>
    <w:rsid w:val="0008394E"/>
    <w:rsid w:val="000839AA"/>
    <w:rsid w:val="00087053"/>
    <w:rsid w:val="00094271"/>
    <w:rsid w:val="00094691"/>
    <w:rsid w:val="00096446"/>
    <w:rsid w:val="00096927"/>
    <w:rsid w:val="000A453B"/>
    <w:rsid w:val="000B1CD1"/>
    <w:rsid w:val="000B326D"/>
    <w:rsid w:val="000B49AC"/>
    <w:rsid w:val="000B56F2"/>
    <w:rsid w:val="000B5DBA"/>
    <w:rsid w:val="000B7E56"/>
    <w:rsid w:val="000C2B4D"/>
    <w:rsid w:val="000C31A6"/>
    <w:rsid w:val="000C548B"/>
    <w:rsid w:val="000C65E5"/>
    <w:rsid w:val="000D54D8"/>
    <w:rsid w:val="000D74E4"/>
    <w:rsid w:val="000E49EA"/>
    <w:rsid w:val="000F11EF"/>
    <w:rsid w:val="000F414E"/>
    <w:rsid w:val="000F457B"/>
    <w:rsid w:val="00102CC6"/>
    <w:rsid w:val="00105827"/>
    <w:rsid w:val="00106720"/>
    <w:rsid w:val="0011001B"/>
    <w:rsid w:val="001100DB"/>
    <w:rsid w:val="001120D2"/>
    <w:rsid w:val="001148E6"/>
    <w:rsid w:val="0011508B"/>
    <w:rsid w:val="001216F1"/>
    <w:rsid w:val="001249D7"/>
    <w:rsid w:val="00127563"/>
    <w:rsid w:val="001308F1"/>
    <w:rsid w:val="0013218C"/>
    <w:rsid w:val="0014474E"/>
    <w:rsid w:val="00144A79"/>
    <w:rsid w:val="00152356"/>
    <w:rsid w:val="0015261E"/>
    <w:rsid w:val="001532DF"/>
    <w:rsid w:val="00157B11"/>
    <w:rsid w:val="0016070B"/>
    <w:rsid w:val="00160D14"/>
    <w:rsid w:val="00162717"/>
    <w:rsid w:val="00163567"/>
    <w:rsid w:val="00164B12"/>
    <w:rsid w:val="0016722F"/>
    <w:rsid w:val="001679D4"/>
    <w:rsid w:val="001719D3"/>
    <w:rsid w:val="001742C4"/>
    <w:rsid w:val="001750FD"/>
    <w:rsid w:val="00181069"/>
    <w:rsid w:val="00181942"/>
    <w:rsid w:val="00181F82"/>
    <w:rsid w:val="00185721"/>
    <w:rsid w:val="001857F6"/>
    <w:rsid w:val="00191781"/>
    <w:rsid w:val="00191F16"/>
    <w:rsid w:val="001935AC"/>
    <w:rsid w:val="00193657"/>
    <w:rsid w:val="00195F5A"/>
    <w:rsid w:val="001976E0"/>
    <w:rsid w:val="001A0FFD"/>
    <w:rsid w:val="001A4348"/>
    <w:rsid w:val="001A4AA6"/>
    <w:rsid w:val="001A6124"/>
    <w:rsid w:val="001A78AE"/>
    <w:rsid w:val="001A7AD9"/>
    <w:rsid w:val="001B06DA"/>
    <w:rsid w:val="001B3168"/>
    <w:rsid w:val="001B3BA8"/>
    <w:rsid w:val="001B6E5D"/>
    <w:rsid w:val="001C1E55"/>
    <w:rsid w:val="001C3E0D"/>
    <w:rsid w:val="001D1D74"/>
    <w:rsid w:val="001D66DA"/>
    <w:rsid w:val="001E2666"/>
    <w:rsid w:val="001E2A5C"/>
    <w:rsid w:val="001E628D"/>
    <w:rsid w:val="001F61F2"/>
    <w:rsid w:val="002021E4"/>
    <w:rsid w:val="0020459D"/>
    <w:rsid w:val="002110A6"/>
    <w:rsid w:val="00216939"/>
    <w:rsid w:val="00224BF2"/>
    <w:rsid w:val="0023236C"/>
    <w:rsid w:val="0023736D"/>
    <w:rsid w:val="00240A81"/>
    <w:rsid w:val="00241FC8"/>
    <w:rsid w:val="00247107"/>
    <w:rsid w:val="002502DC"/>
    <w:rsid w:val="0025257C"/>
    <w:rsid w:val="00253A3A"/>
    <w:rsid w:val="00253B02"/>
    <w:rsid w:val="00261EB9"/>
    <w:rsid w:val="002620C6"/>
    <w:rsid w:val="0026363A"/>
    <w:rsid w:val="00266E5B"/>
    <w:rsid w:val="0026721F"/>
    <w:rsid w:val="00270711"/>
    <w:rsid w:val="002775E6"/>
    <w:rsid w:val="0028073B"/>
    <w:rsid w:val="00281FDD"/>
    <w:rsid w:val="00284C7A"/>
    <w:rsid w:val="00290E54"/>
    <w:rsid w:val="00295FB7"/>
    <w:rsid w:val="002A6389"/>
    <w:rsid w:val="002B789D"/>
    <w:rsid w:val="002C0077"/>
    <w:rsid w:val="002C16F5"/>
    <w:rsid w:val="002C3F8C"/>
    <w:rsid w:val="002D23D4"/>
    <w:rsid w:val="002E1BA0"/>
    <w:rsid w:val="002E25F7"/>
    <w:rsid w:val="002E30C0"/>
    <w:rsid w:val="002E41EA"/>
    <w:rsid w:val="002E47BC"/>
    <w:rsid w:val="002F1DA6"/>
    <w:rsid w:val="002F5967"/>
    <w:rsid w:val="002F7D3E"/>
    <w:rsid w:val="003008B8"/>
    <w:rsid w:val="003022C5"/>
    <w:rsid w:val="003103B4"/>
    <w:rsid w:val="00310DF7"/>
    <w:rsid w:val="003114E9"/>
    <w:rsid w:val="0031186B"/>
    <w:rsid w:val="00312108"/>
    <w:rsid w:val="00312EF1"/>
    <w:rsid w:val="003139CA"/>
    <w:rsid w:val="00315F54"/>
    <w:rsid w:val="003164FE"/>
    <w:rsid w:val="0031700F"/>
    <w:rsid w:val="0032190A"/>
    <w:rsid w:val="003254CD"/>
    <w:rsid w:val="00326F5A"/>
    <w:rsid w:val="00330AAB"/>
    <w:rsid w:val="00332367"/>
    <w:rsid w:val="003334A9"/>
    <w:rsid w:val="003406B9"/>
    <w:rsid w:val="003460DD"/>
    <w:rsid w:val="0034677B"/>
    <w:rsid w:val="00352FC3"/>
    <w:rsid w:val="003535A0"/>
    <w:rsid w:val="00354AB8"/>
    <w:rsid w:val="00360716"/>
    <w:rsid w:val="003611AE"/>
    <w:rsid w:val="00362B8E"/>
    <w:rsid w:val="003644A6"/>
    <w:rsid w:val="0036556B"/>
    <w:rsid w:val="003673E8"/>
    <w:rsid w:val="003700D3"/>
    <w:rsid w:val="0037226A"/>
    <w:rsid w:val="0037672D"/>
    <w:rsid w:val="003768C0"/>
    <w:rsid w:val="00376F20"/>
    <w:rsid w:val="00380AD2"/>
    <w:rsid w:val="00381D0F"/>
    <w:rsid w:val="0038242D"/>
    <w:rsid w:val="00383CFF"/>
    <w:rsid w:val="00387137"/>
    <w:rsid w:val="00391F80"/>
    <w:rsid w:val="00392B9E"/>
    <w:rsid w:val="003956A0"/>
    <w:rsid w:val="00395D5F"/>
    <w:rsid w:val="00397780"/>
    <w:rsid w:val="003A0E5A"/>
    <w:rsid w:val="003A19F8"/>
    <w:rsid w:val="003A5917"/>
    <w:rsid w:val="003A662C"/>
    <w:rsid w:val="003B2199"/>
    <w:rsid w:val="003B302F"/>
    <w:rsid w:val="003B4D9E"/>
    <w:rsid w:val="003C0C2F"/>
    <w:rsid w:val="003C1CD5"/>
    <w:rsid w:val="003C482A"/>
    <w:rsid w:val="003C5738"/>
    <w:rsid w:val="003C5BD4"/>
    <w:rsid w:val="003C644D"/>
    <w:rsid w:val="003D147A"/>
    <w:rsid w:val="003D2BC1"/>
    <w:rsid w:val="003D50D9"/>
    <w:rsid w:val="003D5476"/>
    <w:rsid w:val="003E1AC7"/>
    <w:rsid w:val="003E27C9"/>
    <w:rsid w:val="003E283E"/>
    <w:rsid w:val="003E3A2A"/>
    <w:rsid w:val="003E5091"/>
    <w:rsid w:val="003F1520"/>
    <w:rsid w:val="003F1B9F"/>
    <w:rsid w:val="003F2140"/>
    <w:rsid w:val="00422028"/>
    <w:rsid w:val="00433B7D"/>
    <w:rsid w:val="004352D1"/>
    <w:rsid w:val="004371D7"/>
    <w:rsid w:val="00457FDE"/>
    <w:rsid w:val="00464653"/>
    <w:rsid w:val="004702FC"/>
    <w:rsid w:val="00473C0C"/>
    <w:rsid w:val="00483308"/>
    <w:rsid w:val="00484907"/>
    <w:rsid w:val="00490BCC"/>
    <w:rsid w:val="004914C3"/>
    <w:rsid w:val="00491ED2"/>
    <w:rsid w:val="0049226B"/>
    <w:rsid w:val="00492695"/>
    <w:rsid w:val="004979C6"/>
    <w:rsid w:val="00497D2C"/>
    <w:rsid w:val="004A0F8D"/>
    <w:rsid w:val="004A148A"/>
    <w:rsid w:val="004A1A00"/>
    <w:rsid w:val="004A6BF5"/>
    <w:rsid w:val="004A7957"/>
    <w:rsid w:val="004B0DAC"/>
    <w:rsid w:val="004B2797"/>
    <w:rsid w:val="004B716D"/>
    <w:rsid w:val="004C3199"/>
    <w:rsid w:val="004C3D78"/>
    <w:rsid w:val="004C5EF5"/>
    <w:rsid w:val="004C604D"/>
    <w:rsid w:val="004C6451"/>
    <w:rsid w:val="004C78B8"/>
    <w:rsid w:val="004D1AE9"/>
    <w:rsid w:val="004D7CC3"/>
    <w:rsid w:val="004E0654"/>
    <w:rsid w:val="004E1569"/>
    <w:rsid w:val="004E6101"/>
    <w:rsid w:val="004F08D9"/>
    <w:rsid w:val="004F4389"/>
    <w:rsid w:val="004F71AB"/>
    <w:rsid w:val="005025D8"/>
    <w:rsid w:val="0050446B"/>
    <w:rsid w:val="0050710F"/>
    <w:rsid w:val="00507423"/>
    <w:rsid w:val="005114B2"/>
    <w:rsid w:val="0051228D"/>
    <w:rsid w:val="00520237"/>
    <w:rsid w:val="0052538A"/>
    <w:rsid w:val="00526652"/>
    <w:rsid w:val="00526A18"/>
    <w:rsid w:val="00530FC4"/>
    <w:rsid w:val="00531704"/>
    <w:rsid w:val="00533AB6"/>
    <w:rsid w:val="00540CB4"/>
    <w:rsid w:val="00543076"/>
    <w:rsid w:val="00544176"/>
    <w:rsid w:val="00550EDE"/>
    <w:rsid w:val="00551B63"/>
    <w:rsid w:val="005520D7"/>
    <w:rsid w:val="0055489D"/>
    <w:rsid w:val="00555099"/>
    <w:rsid w:val="005553F9"/>
    <w:rsid w:val="00555A2E"/>
    <w:rsid w:val="005637DE"/>
    <w:rsid w:val="00566B31"/>
    <w:rsid w:val="00566C7C"/>
    <w:rsid w:val="00570CF2"/>
    <w:rsid w:val="00574704"/>
    <w:rsid w:val="0057474C"/>
    <w:rsid w:val="00575006"/>
    <w:rsid w:val="00576636"/>
    <w:rsid w:val="00580176"/>
    <w:rsid w:val="005814CD"/>
    <w:rsid w:val="00582EF7"/>
    <w:rsid w:val="0058500D"/>
    <w:rsid w:val="005919EF"/>
    <w:rsid w:val="00593317"/>
    <w:rsid w:val="005943A1"/>
    <w:rsid w:val="005965F3"/>
    <w:rsid w:val="00597011"/>
    <w:rsid w:val="005A01FB"/>
    <w:rsid w:val="005A06E9"/>
    <w:rsid w:val="005A325D"/>
    <w:rsid w:val="005A43B3"/>
    <w:rsid w:val="005A5CD7"/>
    <w:rsid w:val="005B0964"/>
    <w:rsid w:val="005B2F09"/>
    <w:rsid w:val="005B4181"/>
    <w:rsid w:val="005B612B"/>
    <w:rsid w:val="005B714E"/>
    <w:rsid w:val="005C0BD5"/>
    <w:rsid w:val="005C108A"/>
    <w:rsid w:val="005C296B"/>
    <w:rsid w:val="005C5A8B"/>
    <w:rsid w:val="005C7F4B"/>
    <w:rsid w:val="005D444C"/>
    <w:rsid w:val="005D5FD9"/>
    <w:rsid w:val="005D62DD"/>
    <w:rsid w:val="005D7EC5"/>
    <w:rsid w:val="005E16D3"/>
    <w:rsid w:val="005E2FAD"/>
    <w:rsid w:val="005E3AB3"/>
    <w:rsid w:val="005E5675"/>
    <w:rsid w:val="005E7FD3"/>
    <w:rsid w:val="005F132C"/>
    <w:rsid w:val="005F1823"/>
    <w:rsid w:val="005F2031"/>
    <w:rsid w:val="005F5755"/>
    <w:rsid w:val="005F7D3E"/>
    <w:rsid w:val="006040DA"/>
    <w:rsid w:val="006112CB"/>
    <w:rsid w:val="006121E5"/>
    <w:rsid w:val="00614FA0"/>
    <w:rsid w:val="00615BD2"/>
    <w:rsid w:val="006162B9"/>
    <w:rsid w:val="00617824"/>
    <w:rsid w:val="00621544"/>
    <w:rsid w:val="00626027"/>
    <w:rsid w:val="00626375"/>
    <w:rsid w:val="0062681B"/>
    <w:rsid w:val="006307A4"/>
    <w:rsid w:val="00633C2B"/>
    <w:rsid w:val="00635D8A"/>
    <w:rsid w:val="006365D6"/>
    <w:rsid w:val="00642062"/>
    <w:rsid w:val="006423BF"/>
    <w:rsid w:val="00644419"/>
    <w:rsid w:val="00644F42"/>
    <w:rsid w:val="006462BB"/>
    <w:rsid w:val="0066087C"/>
    <w:rsid w:val="006610C6"/>
    <w:rsid w:val="00662AE1"/>
    <w:rsid w:val="006631F6"/>
    <w:rsid w:val="00663D25"/>
    <w:rsid w:val="00663E35"/>
    <w:rsid w:val="00663EE7"/>
    <w:rsid w:val="006662EA"/>
    <w:rsid w:val="00670787"/>
    <w:rsid w:val="0067227A"/>
    <w:rsid w:val="0067296F"/>
    <w:rsid w:val="00680968"/>
    <w:rsid w:val="00684427"/>
    <w:rsid w:val="0069154D"/>
    <w:rsid w:val="006A259D"/>
    <w:rsid w:val="006A3C68"/>
    <w:rsid w:val="006A5706"/>
    <w:rsid w:val="006A7C36"/>
    <w:rsid w:val="006B1AA0"/>
    <w:rsid w:val="006B5531"/>
    <w:rsid w:val="006C4FA2"/>
    <w:rsid w:val="006C615B"/>
    <w:rsid w:val="006D3E23"/>
    <w:rsid w:val="006D6B7D"/>
    <w:rsid w:val="006D6CF0"/>
    <w:rsid w:val="006D7E39"/>
    <w:rsid w:val="006E012A"/>
    <w:rsid w:val="006E0743"/>
    <w:rsid w:val="006E4094"/>
    <w:rsid w:val="006E5036"/>
    <w:rsid w:val="006E5DBA"/>
    <w:rsid w:val="006E6330"/>
    <w:rsid w:val="006F00CA"/>
    <w:rsid w:val="006F0C9C"/>
    <w:rsid w:val="006F27E2"/>
    <w:rsid w:val="006F2C96"/>
    <w:rsid w:val="006F4B1E"/>
    <w:rsid w:val="006F64B8"/>
    <w:rsid w:val="007042A5"/>
    <w:rsid w:val="00704B3C"/>
    <w:rsid w:val="00707384"/>
    <w:rsid w:val="00710918"/>
    <w:rsid w:val="00713B5F"/>
    <w:rsid w:val="00714E09"/>
    <w:rsid w:val="00717F1A"/>
    <w:rsid w:val="00720139"/>
    <w:rsid w:val="00723433"/>
    <w:rsid w:val="007250F9"/>
    <w:rsid w:val="00725589"/>
    <w:rsid w:val="00727199"/>
    <w:rsid w:val="00727F48"/>
    <w:rsid w:val="0073003F"/>
    <w:rsid w:val="00730BDE"/>
    <w:rsid w:val="00730F3C"/>
    <w:rsid w:val="007347B2"/>
    <w:rsid w:val="007361BF"/>
    <w:rsid w:val="0073747F"/>
    <w:rsid w:val="0074244D"/>
    <w:rsid w:val="0074459C"/>
    <w:rsid w:val="00745646"/>
    <w:rsid w:val="00747F7B"/>
    <w:rsid w:val="00753B71"/>
    <w:rsid w:val="007543EE"/>
    <w:rsid w:val="00757CA4"/>
    <w:rsid w:val="00761C3B"/>
    <w:rsid w:val="00762B19"/>
    <w:rsid w:val="00763A69"/>
    <w:rsid w:val="007652C8"/>
    <w:rsid w:val="00770DB0"/>
    <w:rsid w:val="00771393"/>
    <w:rsid w:val="00772C7F"/>
    <w:rsid w:val="00775E77"/>
    <w:rsid w:val="00776B20"/>
    <w:rsid w:val="00777689"/>
    <w:rsid w:val="00777C59"/>
    <w:rsid w:val="00780E05"/>
    <w:rsid w:val="00783063"/>
    <w:rsid w:val="007973F4"/>
    <w:rsid w:val="007A3E40"/>
    <w:rsid w:val="007B63A2"/>
    <w:rsid w:val="007B6B18"/>
    <w:rsid w:val="007B6EA5"/>
    <w:rsid w:val="007B7F38"/>
    <w:rsid w:val="007D1286"/>
    <w:rsid w:val="007D15DD"/>
    <w:rsid w:val="007D2330"/>
    <w:rsid w:val="007D292F"/>
    <w:rsid w:val="007D4421"/>
    <w:rsid w:val="007D52F9"/>
    <w:rsid w:val="007D7231"/>
    <w:rsid w:val="007E0E24"/>
    <w:rsid w:val="007E1FA0"/>
    <w:rsid w:val="007E529A"/>
    <w:rsid w:val="007E53A2"/>
    <w:rsid w:val="007F0664"/>
    <w:rsid w:val="007F4645"/>
    <w:rsid w:val="007F6223"/>
    <w:rsid w:val="007F6F9C"/>
    <w:rsid w:val="007F738D"/>
    <w:rsid w:val="007F7721"/>
    <w:rsid w:val="007F7765"/>
    <w:rsid w:val="00801E5F"/>
    <w:rsid w:val="008039C9"/>
    <w:rsid w:val="00804597"/>
    <w:rsid w:val="00806369"/>
    <w:rsid w:val="00807A75"/>
    <w:rsid w:val="008107B6"/>
    <w:rsid w:val="00810C12"/>
    <w:rsid w:val="00811315"/>
    <w:rsid w:val="008121C5"/>
    <w:rsid w:val="00812AC4"/>
    <w:rsid w:val="00815086"/>
    <w:rsid w:val="00820523"/>
    <w:rsid w:val="008208C3"/>
    <w:rsid w:val="00821278"/>
    <w:rsid w:val="008216F6"/>
    <w:rsid w:val="00831701"/>
    <w:rsid w:val="00832D4A"/>
    <w:rsid w:val="00834731"/>
    <w:rsid w:val="008357F0"/>
    <w:rsid w:val="00851A97"/>
    <w:rsid w:val="00852F9A"/>
    <w:rsid w:val="00860370"/>
    <w:rsid w:val="0086063F"/>
    <w:rsid w:val="008641C6"/>
    <w:rsid w:val="008668F6"/>
    <w:rsid w:val="00871AB8"/>
    <w:rsid w:val="0088440C"/>
    <w:rsid w:val="008A3F4C"/>
    <w:rsid w:val="008A4FA5"/>
    <w:rsid w:val="008B3859"/>
    <w:rsid w:val="008B593F"/>
    <w:rsid w:val="008C21E3"/>
    <w:rsid w:val="008C2DBA"/>
    <w:rsid w:val="008C3EBF"/>
    <w:rsid w:val="008D0DB7"/>
    <w:rsid w:val="008D5A1B"/>
    <w:rsid w:val="008E0CEC"/>
    <w:rsid w:val="008E72D3"/>
    <w:rsid w:val="00904DEF"/>
    <w:rsid w:val="009219E3"/>
    <w:rsid w:val="00923432"/>
    <w:rsid w:val="00925185"/>
    <w:rsid w:val="00926FDB"/>
    <w:rsid w:val="00930442"/>
    <w:rsid w:val="009327AD"/>
    <w:rsid w:val="00932B26"/>
    <w:rsid w:val="00933022"/>
    <w:rsid w:val="0093621C"/>
    <w:rsid w:val="00936928"/>
    <w:rsid w:val="00940939"/>
    <w:rsid w:val="009422D7"/>
    <w:rsid w:val="0094338B"/>
    <w:rsid w:val="0095323D"/>
    <w:rsid w:val="009534FA"/>
    <w:rsid w:val="00953BF9"/>
    <w:rsid w:val="00953C17"/>
    <w:rsid w:val="00954267"/>
    <w:rsid w:val="009557E6"/>
    <w:rsid w:val="00956170"/>
    <w:rsid w:val="00957011"/>
    <w:rsid w:val="00957DFC"/>
    <w:rsid w:val="009612B1"/>
    <w:rsid w:val="00961380"/>
    <w:rsid w:val="00961ED2"/>
    <w:rsid w:val="00962049"/>
    <w:rsid w:val="00962629"/>
    <w:rsid w:val="00964947"/>
    <w:rsid w:val="00965BEB"/>
    <w:rsid w:val="00967565"/>
    <w:rsid w:val="00971C51"/>
    <w:rsid w:val="0097346E"/>
    <w:rsid w:val="0098131A"/>
    <w:rsid w:val="00981F1E"/>
    <w:rsid w:val="0098298B"/>
    <w:rsid w:val="009847AE"/>
    <w:rsid w:val="00986F2B"/>
    <w:rsid w:val="00990222"/>
    <w:rsid w:val="00994651"/>
    <w:rsid w:val="009949A4"/>
    <w:rsid w:val="00996D47"/>
    <w:rsid w:val="009A2808"/>
    <w:rsid w:val="009A2FEC"/>
    <w:rsid w:val="009A316F"/>
    <w:rsid w:val="009A7F05"/>
    <w:rsid w:val="009B0215"/>
    <w:rsid w:val="009B209C"/>
    <w:rsid w:val="009B437F"/>
    <w:rsid w:val="009B4654"/>
    <w:rsid w:val="009B53AF"/>
    <w:rsid w:val="009C00D1"/>
    <w:rsid w:val="009C1F2D"/>
    <w:rsid w:val="009C361D"/>
    <w:rsid w:val="009D0D25"/>
    <w:rsid w:val="009D3665"/>
    <w:rsid w:val="009D5695"/>
    <w:rsid w:val="009E2934"/>
    <w:rsid w:val="009E399E"/>
    <w:rsid w:val="009F0EDD"/>
    <w:rsid w:val="009F0FD7"/>
    <w:rsid w:val="00A0053A"/>
    <w:rsid w:val="00A03F19"/>
    <w:rsid w:val="00A102FE"/>
    <w:rsid w:val="00A108E3"/>
    <w:rsid w:val="00A127BA"/>
    <w:rsid w:val="00A13DE0"/>
    <w:rsid w:val="00A148CD"/>
    <w:rsid w:val="00A14E6B"/>
    <w:rsid w:val="00A15A2A"/>
    <w:rsid w:val="00A17295"/>
    <w:rsid w:val="00A22005"/>
    <w:rsid w:val="00A24491"/>
    <w:rsid w:val="00A25F40"/>
    <w:rsid w:val="00A3198A"/>
    <w:rsid w:val="00A3470B"/>
    <w:rsid w:val="00A37D2E"/>
    <w:rsid w:val="00A431D4"/>
    <w:rsid w:val="00A44390"/>
    <w:rsid w:val="00A51746"/>
    <w:rsid w:val="00A521E0"/>
    <w:rsid w:val="00A6609E"/>
    <w:rsid w:val="00A664EE"/>
    <w:rsid w:val="00A67631"/>
    <w:rsid w:val="00A76A31"/>
    <w:rsid w:val="00A800D6"/>
    <w:rsid w:val="00A80873"/>
    <w:rsid w:val="00A86DC7"/>
    <w:rsid w:val="00A87454"/>
    <w:rsid w:val="00AA2518"/>
    <w:rsid w:val="00AA7A56"/>
    <w:rsid w:val="00AB0774"/>
    <w:rsid w:val="00AB1AF1"/>
    <w:rsid w:val="00AB406F"/>
    <w:rsid w:val="00AB647F"/>
    <w:rsid w:val="00AB683B"/>
    <w:rsid w:val="00AC1F71"/>
    <w:rsid w:val="00AC6B74"/>
    <w:rsid w:val="00AE05B9"/>
    <w:rsid w:val="00AE16B6"/>
    <w:rsid w:val="00AE36C1"/>
    <w:rsid w:val="00AE4868"/>
    <w:rsid w:val="00AE607E"/>
    <w:rsid w:val="00AE6877"/>
    <w:rsid w:val="00AE694A"/>
    <w:rsid w:val="00AE7B6A"/>
    <w:rsid w:val="00B02C0B"/>
    <w:rsid w:val="00B058AE"/>
    <w:rsid w:val="00B1319F"/>
    <w:rsid w:val="00B14B68"/>
    <w:rsid w:val="00B14F16"/>
    <w:rsid w:val="00B153BC"/>
    <w:rsid w:val="00B162EA"/>
    <w:rsid w:val="00B20DC0"/>
    <w:rsid w:val="00B21105"/>
    <w:rsid w:val="00B22B7E"/>
    <w:rsid w:val="00B25383"/>
    <w:rsid w:val="00B30112"/>
    <w:rsid w:val="00B3162A"/>
    <w:rsid w:val="00B31E9A"/>
    <w:rsid w:val="00B34D5B"/>
    <w:rsid w:val="00B354E4"/>
    <w:rsid w:val="00B40FD4"/>
    <w:rsid w:val="00B42792"/>
    <w:rsid w:val="00B460D9"/>
    <w:rsid w:val="00B51D6D"/>
    <w:rsid w:val="00B52E1F"/>
    <w:rsid w:val="00B5462B"/>
    <w:rsid w:val="00B610BA"/>
    <w:rsid w:val="00B62F8E"/>
    <w:rsid w:val="00B6562D"/>
    <w:rsid w:val="00B66D85"/>
    <w:rsid w:val="00B66DA1"/>
    <w:rsid w:val="00B678EB"/>
    <w:rsid w:val="00B71D87"/>
    <w:rsid w:val="00B74422"/>
    <w:rsid w:val="00B81181"/>
    <w:rsid w:val="00B8358F"/>
    <w:rsid w:val="00B84744"/>
    <w:rsid w:val="00B86922"/>
    <w:rsid w:val="00B87842"/>
    <w:rsid w:val="00B93D03"/>
    <w:rsid w:val="00B9741C"/>
    <w:rsid w:val="00BA0A35"/>
    <w:rsid w:val="00BB159E"/>
    <w:rsid w:val="00BB4A9C"/>
    <w:rsid w:val="00BB4E61"/>
    <w:rsid w:val="00BB55C6"/>
    <w:rsid w:val="00BB5D4F"/>
    <w:rsid w:val="00BB78C0"/>
    <w:rsid w:val="00BC0021"/>
    <w:rsid w:val="00BC33F3"/>
    <w:rsid w:val="00BC5FA1"/>
    <w:rsid w:val="00BD2C9E"/>
    <w:rsid w:val="00BF074E"/>
    <w:rsid w:val="00BF1929"/>
    <w:rsid w:val="00BF5DF2"/>
    <w:rsid w:val="00C01BC9"/>
    <w:rsid w:val="00C02973"/>
    <w:rsid w:val="00C03AF6"/>
    <w:rsid w:val="00C04926"/>
    <w:rsid w:val="00C1333B"/>
    <w:rsid w:val="00C13D84"/>
    <w:rsid w:val="00C14F5D"/>
    <w:rsid w:val="00C1510F"/>
    <w:rsid w:val="00C15E97"/>
    <w:rsid w:val="00C20E6D"/>
    <w:rsid w:val="00C275DC"/>
    <w:rsid w:val="00C27B55"/>
    <w:rsid w:val="00C304A5"/>
    <w:rsid w:val="00C32DA9"/>
    <w:rsid w:val="00C341B6"/>
    <w:rsid w:val="00C3791D"/>
    <w:rsid w:val="00C42895"/>
    <w:rsid w:val="00C43842"/>
    <w:rsid w:val="00C439D2"/>
    <w:rsid w:val="00C44DAC"/>
    <w:rsid w:val="00C4752C"/>
    <w:rsid w:val="00C5052E"/>
    <w:rsid w:val="00C508B0"/>
    <w:rsid w:val="00C54665"/>
    <w:rsid w:val="00C56BDD"/>
    <w:rsid w:val="00C61790"/>
    <w:rsid w:val="00C64C42"/>
    <w:rsid w:val="00C662AB"/>
    <w:rsid w:val="00C66D5B"/>
    <w:rsid w:val="00C67CD2"/>
    <w:rsid w:val="00C86E2A"/>
    <w:rsid w:val="00C92257"/>
    <w:rsid w:val="00C94F24"/>
    <w:rsid w:val="00C96C0B"/>
    <w:rsid w:val="00CA2894"/>
    <w:rsid w:val="00CB4035"/>
    <w:rsid w:val="00CB49F6"/>
    <w:rsid w:val="00CC0506"/>
    <w:rsid w:val="00CC46EA"/>
    <w:rsid w:val="00CC48A0"/>
    <w:rsid w:val="00CC78B2"/>
    <w:rsid w:val="00CD048D"/>
    <w:rsid w:val="00CD25E5"/>
    <w:rsid w:val="00CD6D24"/>
    <w:rsid w:val="00CD790F"/>
    <w:rsid w:val="00CE0706"/>
    <w:rsid w:val="00CE408E"/>
    <w:rsid w:val="00CF32A1"/>
    <w:rsid w:val="00CF7924"/>
    <w:rsid w:val="00D0134E"/>
    <w:rsid w:val="00D0187E"/>
    <w:rsid w:val="00D01922"/>
    <w:rsid w:val="00D01C74"/>
    <w:rsid w:val="00D066B6"/>
    <w:rsid w:val="00D11105"/>
    <w:rsid w:val="00D14D59"/>
    <w:rsid w:val="00D15458"/>
    <w:rsid w:val="00D24D6D"/>
    <w:rsid w:val="00D31EEC"/>
    <w:rsid w:val="00D31F5A"/>
    <w:rsid w:val="00D354ED"/>
    <w:rsid w:val="00D41D08"/>
    <w:rsid w:val="00D428F3"/>
    <w:rsid w:val="00D435DD"/>
    <w:rsid w:val="00D450D5"/>
    <w:rsid w:val="00D4702C"/>
    <w:rsid w:val="00D5039F"/>
    <w:rsid w:val="00D50C19"/>
    <w:rsid w:val="00D5221E"/>
    <w:rsid w:val="00D5332A"/>
    <w:rsid w:val="00D563CC"/>
    <w:rsid w:val="00D611FF"/>
    <w:rsid w:val="00D633EB"/>
    <w:rsid w:val="00D63E46"/>
    <w:rsid w:val="00D67FC2"/>
    <w:rsid w:val="00D743CD"/>
    <w:rsid w:val="00D76FA7"/>
    <w:rsid w:val="00D8526E"/>
    <w:rsid w:val="00D86529"/>
    <w:rsid w:val="00D87308"/>
    <w:rsid w:val="00D92AB2"/>
    <w:rsid w:val="00D93580"/>
    <w:rsid w:val="00D95801"/>
    <w:rsid w:val="00D95C43"/>
    <w:rsid w:val="00DA297E"/>
    <w:rsid w:val="00DB0C2A"/>
    <w:rsid w:val="00DB4B91"/>
    <w:rsid w:val="00DB4D0A"/>
    <w:rsid w:val="00DB66F3"/>
    <w:rsid w:val="00DB6F40"/>
    <w:rsid w:val="00DC2735"/>
    <w:rsid w:val="00DC3A3D"/>
    <w:rsid w:val="00DD06F3"/>
    <w:rsid w:val="00DD414F"/>
    <w:rsid w:val="00DD4EA4"/>
    <w:rsid w:val="00DD59DF"/>
    <w:rsid w:val="00DE0D6F"/>
    <w:rsid w:val="00DF0916"/>
    <w:rsid w:val="00DF4464"/>
    <w:rsid w:val="00E0249A"/>
    <w:rsid w:val="00E0391A"/>
    <w:rsid w:val="00E059FB"/>
    <w:rsid w:val="00E074EC"/>
    <w:rsid w:val="00E10D4C"/>
    <w:rsid w:val="00E13AC2"/>
    <w:rsid w:val="00E143A8"/>
    <w:rsid w:val="00E14FD7"/>
    <w:rsid w:val="00E15245"/>
    <w:rsid w:val="00E173AB"/>
    <w:rsid w:val="00E23CEB"/>
    <w:rsid w:val="00E246DB"/>
    <w:rsid w:val="00E270F5"/>
    <w:rsid w:val="00E30ED9"/>
    <w:rsid w:val="00E3259C"/>
    <w:rsid w:val="00E3766F"/>
    <w:rsid w:val="00E415A9"/>
    <w:rsid w:val="00E4552E"/>
    <w:rsid w:val="00E46A10"/>
    <w:rsid w:val="00E47CD3"/>
    <w:rsid w:val="00E518CE"/>
    <w:rsid w:val="00E521E8"/>
    <w:rsid w:val="00E523EB"/>
    <w:rsid w:val="00E56A64"/>
    <w:rsid w:val="00E61E49"/>
    <w:rsid w:val="00E62C16"/>
    <w:rsid w:val="00E64444"/>
    <w:rsid w:val="00E64D67"/>
    <w:rsid w:val="00E72C25"/>
    <w:rsid w:val="00E75615"/>
    <w:rsid w:val="00E80729"/>
    <w:rsid w:val="00E869BB"/>
    <w:rsid w:val="00E92862"/>
    <w:rsid w:val="00E94082"/>
    <w:rsid w:val="00E952B4"/>
    <w:rsid w:val="00E96379"/>
    <w:rsid w:val="00E97DA8"/>
    <w:rsid w:val="00EA2A9E"/>
    <w:rsid w:val="00EA2D7A"/>
    <w:rsid w:val="00EB2178"/>
    <w:rsid w:val="00EB6734"/>
    <w:rsid w:val="00EC1962"/>
    <w:rsid w:val="00EE0397"/>
    <w:rsid w:val="00EE2036"/>
    <w:rsid w:val="00EE662B"/>
    <w:rsid w:val="00EE7048"/>
    <w:rsid w:val="00F03853"/>
    <w:rsid w:val="00F0453E"/>
    <w:rsid w:val="00F0583A"/>
    <w:rsid w:val="00F13106"/>
    <w:rsid w:val="00F135C2"/>
    <w:rsid w:val="00F15396"/>
    <w:rsid w:val="00F17D42"/>
    <w:rsid w:val="00F20B64"/>
    <w:rsid w:val="00F211CB"/>
    <w:rsid w:val="00F3174D"/>
    <w:rsid w:val="00F31CA6"/>
    <w:rsid w:val="00F41E50"/>
    <w:rsid w:val="00F4393D"/>
    <w:rsid w:val="00F46227"/>
    <w:rsid w:val="00F5033B"/>
    <w:rsid w:val="00F5088C"/>
    <w:rsid w:val="00F5127C"/>
    <w:rsid w:val="00F521CA"/>
    <w:rsid w:val="00F521E9"/>
    <w:rsid w:val="00F5337B"/>
    <w:rsid w:val="00F53A19"/>
    <w:rsid w:val="00F6133D"/>
    <w:rsid w:val="00F6270B"/>
    <w:rsid w:val="00F6414E"/>
    <w:rsid w:val="00F64925"/>
    <w:rsid w:val="00F71275"/>
    <w:rsid w:val="00F74D57"/>
    <w:rsid w:val="00F75269"/>
    <w:rsid w:val="00F77D49"/>
    <w:rsid w:val="00F831DE"/>
    <w:rsid w:val="00F85ED1"/>
    <w:rsid w:val="00F9752E"/>
    <w:rsid w:val="00FA0686"/>
    <w:rsid w:val="00FA3245"/>
    <w:rsid w:val="00FA4E4D"/>
    <w:rsid w:val="00FA71D7"/>
    <w:rsid w:val="00FB6A59"/>
    <w:rsid w:val="00FB73C4"/>
    <w:rsid w:val="00FC25B1"/>
    <w:rsid w:val="00FC2B38"/>
    <w:rsid w:val="00FC41D1"/>
    <w:rsid w:val="00FC7B00"/>
    <w:rsid w:val="00FD11D9"/>
    <w:rsid w:val="00FD1830"/>
    <w:rsid w:val="00FE3447"/>
    <w:rsid w:val="00FE574E"/>
    <w:rsid w:val="00FF09E1"/>
    <w:rsid w:val="00FF2D2B"/>
    <w:rsid w:val="00FF547F"/>
    <w:rsid w:val="00FF6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24FE8CC"/>
  <w15:docId w15:val="{60EFB7A5-7AB9-40DA-BC7D-39B1F93AE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209C"/>
    <w:rPr>
      <w:rFonts w:ascii="Segoe UI" w:eastAsia="Times New Roman" w:hAnsi="Segoe UI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1CD5"/>
    <w:pPr>
      <w:keepNext/>
      <w:keepLines/>
      <w:spacing w:before="480"/>
      <w:outlineLvl w:val="0"/>
    </w:pPr>
    <w:rPr>
      <w:rFonts w:ascii="Segoe UI Black" w:hAnsi="Segoe UI Black"/>
      <w:b/>
      <w:bCs/>
      <w:color w:val="1F497D" w:themeColor="text2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F46227"/>
    <w:pPr>
      <w:keepNext/>
      <w:keepLines/>
      <w:pBdr>
        <w:bottom w:val="single" w:sz="4" w:space="1" w:color="auto"/>
      </w:pBdr>
      <w:spacing w:before="200"/>
      <w:outlineLvl w:val="1"/>
    </w:pPr>
    <w:rPr>
      <w:rFonts w:ascii="Segoe UI Black" w:hAnsi="Segoe UI Black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F46227"/>
    <w:pPr>
      <w:keepNext/>
      <w:keepLines/>
      <w:spacing w:before="200"/>
      <w:outlineLvl w:val="2"/>
    </w:pPr>
    <w:rPr>
      <w:b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46227"/>
    <w:pPr>
      <w:keepNext/>
      <w:keepLines/>
      <w:spacing w:before="40"/>
      <w:outlineLvl w:val="3"/>
    </w:pPr>
    <w:rPr>
      <w:rFonts w:eastAsiaTheme="majorEastAsia" w:cstheme="majorBidi"/>
      <w:b/>
      <w:i/>
      <w:i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CD5"/>
    <w:rPr>
      <w:rFonts w:ascii="Segoe UI Black" w:eastAsia="Times New Roman" w:hAnsi="Segoe UI Black"/>
      <w:b/>
      <w:bCs/>
      <w:color w:val="1F497D" w:themeColor="text2"/>
      <w:sz w:val="2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rsid w:val="00F46227"/>
    <w:rPr>
      <w:rFonts w:ascii="Segoe UI Black" w:eastAsia="Times New Roman" w:hAnsi="Segoe UI Black"/>
      <w:b/>
      <w:bCs/>
      <w:sz w:val="28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rsid w:val="00F46227"/>
    <w:rPr>
      <w:rFonts w:ascii="Segoe UI" w:eastAsia="Times New Roman" w:hAnsi="Segoe UI"/>
      <w:b/>
      <w:bCs/>
      <w:sz w:val="28"/>
      <w:szCs w:val="24"/>
      <w:lang w:eastAsia="en-US"/>
    </w:rPr>
  </w:style>
  <w:style w:type="table" w:styleId="MediumShading1-Accent2">
    <w:name w:val="Medium Shading 1 Accent 2"/>
    <w:basedOn w:val="TableNormal"/>
    <w:uiPriority w:val="63"/>
    <w:rsid w:val="004F4389"/>
    <w:rPr>
      <w:rFonts w:ascii="Times New Roman" w:eastAsia="Times New Roman" w:hAnsi="Times New Roman"/>
      <w:lang w:val="en-AU" w:eastAsia="en-AU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D59D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59D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aliases w:val="Footer1"/>
    <w:basedOn w:val="Normal"/>
    <w:link w:val="FooterChar"/>
    <w:uiPriority w:val="99"/>
    <w:unhideWhenUsed/>
    <w:rsid w:val="00DD59DF"/>
    <w:pPr>
      <w:tabs>
        <w:tab w:val="center" w:pos="4513"/>
        <w:tab w:val="right" w:pos="9026"/>
      </w:tabs>
    </w:p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DD59D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lainText">
    <w:name w:val="Plain Text"/>
    <w:basedOn w:val="Normal"/>
    <w:link w:val="PlainTextChar"/>
    <w:rsid w:val="00DD59DF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DD59DF"/>
    <w:rPr>
      <w:rFonts w:ascii="Courier New" w:eastAsia="Times New Roman" w:hAnsi="Courier New" w:cs="Courier New"/>
      <w:sz w:val="20"/>
      <w:szCs w:val="20"/>
      <w:lang w:val="en-US"/>
    </w:rPr>
  </w:style>
  <w:style w:type="table" w:styleId="TableGrid">
    <w:name w:val="Table Grid"/>
    <w:basedOn w:val="TableNormal"/>
    <w:uiPriority w:val="59"/>
    <w:rsid w:val="00DD59D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body">
    <w:name w:val="pbody"/>
    <w:basedOn w:val="Normal"/>
    <w:rsid w:val="00DD59DF"/>
    <w:pPr>
      <w:spacing w:before="100" w:beforeAutospacing="1" w:after="100" w:afterAutospacing="1"/>
    </w:pPr>
    <w:rPr>
      <w:lang w:eastAsia="en-NZ"/>
    </w:rPr>
  </w:style>
  <w:style w:type="character" w:styleId="Hyperlink">
    <w:name w:val="Hyperlink"/>
    <w:basedOn w:val="DefaultParagraphFont"/>
    <w:uiPriority w:val="99"/>
    <w:unhideWhenUsed/>
    <w:rsid w:val="00DD59D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9D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9DF"/>
    <w:rPr>
      <w:rFonts w:ascii="Tahoma" w:eastAsia="Times New Roman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6040DA"/>
    <w:pPr>
      <w:ind w:left="720"/>
      <w:contextualSpacing/>
    </w:pPr>
  </w:style>
  <w:style w:type="table" w:styleId="LightList-Accent3">
    <w:name w:val="Light List Accent 3"/>
    <w:basedOn w:val="TableNormal"/>
    <w:uiPriority w:val="61"/>
    <w:rsid w:val="00DD59DF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customStyle="1" w:styleId="H5Paragraphs">
    <w:name w:val="H5 Paragraphs"/>
    <w:basedOn w:val="Normal"/>
    <w:rsid w:val="00DD59DF"/>
    <w:pPr>
      <w:widowControl w:val="0"/>
      <w:autoSpaceDE w:val="0"/>
      <w:autoSpaceDN w:val="0"/>
      <w:ind w:left="360"/>
    </w:pPr>
    <w:rPr>
      <w:rFonts w:ascii="Verdana" w:hAnsi="Verdana"/>
      <w:sz w:val="22"/>
      <w:szCs w:val="22"/>
      <w:lang w:val="en-AU"/>
    </w:rPr>
  </w:style>
  <w:style w:type="character" w:styleId="Emphasis">
    <w:name w:val="Emphasis"/>
    <w:basedOn w:val="DefaultParagraphFont"/>
    <w:uiPriority w:val="20"/>
    <w:qFormat/>
    <w:rsid w:val="00DD59DF"/>
    <w:rPr>
      <w:i/>
      <w:iCs/>
    </w:rPr>
  </w:style>
  <w:style w:type="character" w:styleId="Strong">
    <w:name w:val="Strong"/>
    <w:basedOn w:val="DefaultParagraphFont"/>
    <w:uiPriority w:val="22"/>
    <w:qFormat/>
    <w:rsid w:val="00DD59DF"/>
    <w:rPr>
      <w:b/>
      <w:bCs/>
    </w:rPr>
  </w:style>
  <w:style w:type="character" w:customStyle="1" w:styleId="style171">
    <w:name w:val="style171"/>
    <w:basedOn w:val="DefaultParagraphFont"/>
    <w:rsid w:val="00DD59DF"/>
    <w:rPr>
      <w:rFonts w:ascii="Arial" w:hAnsi="Arial" w:cs="Arial" w:hint="default"/>
      <w:color w:val="333333"/>
      <w:sz w:val="20"/>
      <w:szCs w:val="20"/>
    </w:rPr>
  </w:style>
  <w:style w:type="character" w:customStyle="1" w:styleId="style161">
    <w:name w:val="style161"/>
    <w:basedOn w:val="DefaultParagraphFont"/>
    <w:rsid w:val="00DD59DF"/>
    <w:rPr>
      <w:rFonts w:ascii="Arial" w:hAnsi="Arial" w:cs="Arial" w:hint="default"/>
      <w:color w:val="333333"/>
      <w:sz w:val="19"/>
      <w:szCs w:val="19"/>
    </w:rPr>
  </w:style>
  <w:style w:type="paragraph" w:customStyle="1" w:styleId="pnote">
    <w:name w:val="pnote"/>
    <w:basedOn w:val="Normal"/>
    <w:rsid w:val="00DD59DF"/>
    <w:pPr>
      <w:spacing w:before="100" w:beforeAutospacing="1" w:after="100" w:afterAutospacing="1"/>
    </w:pPr>
    <w:rPr>
      <w:lang w:eastAsia="en-NZ"/>
    </w:rPr>
  </w:style>
  <w:style w:type="paragraph" w:customStyle="1" w:styleId="pbodyrelative">
    <w:name w:val="pbodyrelative"/>
    <w:basedOn w:val="Normal"/>
    <w:rsid w:val="00DD59DF"/>
    <w:pPr>
      <w:spacing w:before="100" w:beforeAutospacing="1" w:after="100" w:afterAutospacing="1"/>
    </w:pPr>
    <w:rPr>
      <w:lang w:eastAsia="en-NZ"/>
    </w:rPr>
  </w:style>
  <w:style w:type="paragraph" w:customStyle="1" w:styleId="pnoteindented">
    <w:name w:val="pnoteindented"/>
    <w:basedOn w:val="Normal"/>
    <w:rsid w:val="00DD59DF"/>
    <w:pPr>
      <w:spacing w:before="100" w:beforeAutospacing="1" w:after="100" w:afterAutospacing="1"/>
    </w:pPr>
    <w:rPr>
      <w:lang w:eastAsia="en-NZ"/>
    </w:rPr>
  </w:style>
  <w:style w:type="paragraph" w:customStyle="1" w:styleId="ptermindented">
    <w:name w:val="ptermindented"/>
    <w:basedOn w:val="Normal"/>
    <w:rsid w:val="00DD59DF"/>
    <w:pPr>
      <w:spacing w:before="100" w:beforeAutospacing="1" w:after="100" w:afterAutospacing="1"/>
    </w:pPr>
    <w:rPr>
      <w:lang w:eastAsia="en-NZ"/>
    </w:rPr>
  </w:style>
  <w:style w:type="paragraph" w:customStyle="1" w:styleId="ptermdefinitionindented">
    <w:name w:val="ptermdefinitionindented"/>
    <w:basedOn w:val="Normal"/>
    <w:rsid w:val="00DD59DF"/>
    <w:pPr>
      <w:spacing w:before="100" w:beforeAutospacing="1" w:after="100" w:afterAutospacing="1"/>
    </w:pPr>
    <w:rPr>
      <w:lang w:eastAsia="en-NZ"/>
    </w:rPr>
  </w:style>
  <w:style w:type="paragraph" w:customStyle="1" w:styleId="ptermdefinition">
    <w:name w:val="ptermdefinition"/>
    <w:basedOn w:val="Normal"/>
    <w:rsid w:val="00DD59DF"/>
    <w:pPr>
      <w:spacing w:before="100" w:beforeAutospacing="1" w:after="100" w:afterAutospacing="1"/>
    </w:pPr>
    <w:rPr>
      <w:lang w:eastAsia="en-NZ"/>
    </w:rPr>
  </w:style>
  <w:style w:type="paragraph" w:customStyle="1" w:styleId="DMSTip">
    <w:name w:val="DMS Tip"/>
    <w:basedOn w:val="PlainText"/>
    <w:link w:val="DMSTipChar"/>
    <w:rsid w:val="00DD59DF"/>
    <w:rPr>
      <w:rFonts w:ascii="Arial" w:hAnsi="Arial" w:cs="Arial"/>
      <w:b/>
      <w:i/>
      <w:sz w:val="22"/>
      <w:szCs w:val="22"/>
    </w:rPr>
  </w:style>
  <w:style w:type="character" w:customStyle="1" w:styleId="DMSTipChar">
    <w:name w:val="DMS Tip Char"/>
    <w:basedOn w:val="PlainTextChar"/>
    <w:link w:val="DMSTip"/>
    <w:rsid w:val="00DD59DF"/>
    <w:rPr>
      <w:rFonts w:ascii="Arial" w:eastAsia="Times New Roman" w:hAnsi="Arial" w:cs="Arial"/>
      <w:b/>
      <w:i/>
      <w:sz w:val="20"/>
      <w:szCs w:val="20"/>
      <w:lang w:val="en-US"/>
    </w:rPr>
  </w:style>
  <w:style w:type="paragraph" w:customStyle="1" w:styleId="pterm">
    <w:name w:val="pterm"/>
    <w:basedOn w:val="Normal"/>
    <w:rsid w:val="00DD59DF"/>
    <w:pPr>
      <w:spacing w:before="100" w:beforeAutospacing="1" w:after="100" w:afterAutospacing="1"/>
    </w:pPr>
    <w:rPr>
      <w:lang w:eastAsia="en-NZ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D59DF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59DF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DD59DF"/>
    <w:pPr>
      <w:spacing w:after="100"/>
      <w:ind w:left="480"/>
    </w:pPr>
  </w:style>
  <w:style w:type="paragraph" w:styleId="TOC2">
    <w:name w:val="toc 2"/>
    <w:basedOn w:val="Normal"/>
    <w:next w:val="Normal"/>
    <w:autoRedefine/>
    <w:uiPriority w:val="39"/>
    <w:unhideWhenUsed/>
    <w:rsid w:val="00DD59DF"/>
    <w:pPr>
      <w:spacing w:after="100"/>
      <w:ind w:left="240"/>
    </w:pPr>
  </w:style>
  <w:style w:type="character" w:customStyle="1" w:styleId="CharChar1">
    <w:name w:val="Char Char1"/>
    <w:basedOn w:val="DefaultParagraphFont"/>
    <w:uiPriority w:val="99"/>
    <w:rsid w:val="00E523EB"/>
    <w:rPr>
      <w:rFonts w:ascii="Verdana" w:hAnsi="Verdana" w:cs="Times New Roman"/>
      <w:sz w:val="24"/>
      <w:szCs w:val="24"/>
      <w:lang w:val="en-AU" w:eastAsia="en-US" w:bidi="ar-SA"/>
    </w:rPr>
  </w:style>
  <w:style w:type="paragraph" w:customStyle="1" w:styleId="PinpointNormal">
    <w:name w:val="Pinpoint Normal"/>
    <w:basedOn w:val="PlainText"/>
    <w:link w:val="PinpointNormalChar"/>
    <w:qFormat/>
    <w:rsid w:val="005C108A"/>
    <w:rPr>
      <w:rFonts w:ascii="Segoe UI" w:hAnsi="Segoe UI" w:cs="Arial"/>
      <w:sz w:val="22"/>
      <w:szCs w:val="22"/>
    </w:rPr>
  </w:style>
  <w:style w:type="character" w:customStyle="1" w:styleId="PinpointNormalChar">
    <w:name w:val="Pinpoint Normal Char"/>
    <w:basedOn w:val="PlainTextChar"/>
    <w:link w:val="PinpointNormal"/>
    <w:rsid w:val="005C108A"/>
    <w:rPr>
      <w:rFonts w:ascii="Segoe UI" w:eastAsia="Times New Roman" w:hAnsi="Segoe UI" w:cs="Arial"/>
      <w:sz w:val="22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F46227"/>
    <w:rPr>
      <w:rFonts w:ascii="Segoe UI" w:eastAsiaTheme="majorEastAsia" w:hAnsi="Segoe UI" w:cstheme="majorBidi"/>
      <w:b/>
      <w:i/>
      <w:iCs/>
      <w:sz w:val="24"/>
      <w:szCs w:val="24"/>
      <w:u w:val="single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670787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670787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670787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670787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670787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670787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70787"/>
    <w:rPr>
      <w:color w:val="808080"/>
      <w:shd w:val="clear" w:color="auto" w:fill="E6E6E6"/>
    </w:rPr>
  </w:style>
  <w:style w:type="paragraph" w:styleId="NoSpacing">
    <w:name w:val="No Spacing"/>
    <w:uiPriority w:val="1"/>
    <w:qFormat/>
    <w:rsid w:val="005F2031"/>
    <w:rPr>
      <w:rFonts w:ascii="Segoe UI" w:eastAsia="Times New Roman" w:hAnsi="Segoe UI"/>
      <w:sz w:val="24"/>
      <w:szCs w:val="24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284C7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4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eader" Target="header4.xml"/><Relationship Id="rId26" Type="http://schemas.openxmlformats.org/officeDocument/2006/relationships/header" Target="header7.xml"/><Relationship Id="rId39" Type="http://schemas.openxmlformats.org/officeDocument/2006/relationships/hyperlink" Target="https://docs.qgis.org/testing/en/_images/mActionLabel.png" TargetMode="External"/><Relationship Id="rId21" Type="http://schemas.openxmlformats.org/officeDocument/2006/relationships/hyperlink" Target="https://www.gdal.org/drv_mssqlspatial.html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hyperlink" Target="https://docs.qgis.org/testing/en/_images/mActionAddBasicRectangle.png" TargetMode="External"/><Relationship Id="rId55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gdal.org/drv_pg.html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18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6.xml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8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hyperlink" Target="http://qgis.org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5.png"/><Relationship Id="rId57" Type="http://schemas.openxmlformats.org/officeDocument/2006/relationships/image" Target="media/image31.png"/><Relationship Id="rId61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yperlink" Target="http://www.connectionstrings.com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1.png"/><Relationship Id="rId52" Type="http://schemas.openxmlformats.org/officeDocument/2006/relationships/hyperlink" Target="https://docs.qgis.org/testing/en/_images/mActionAddImage.png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header" Target="header5.xml"/><Relationship Id="rId27" Type="http://schemas.openxmlformats.org/officeDocument/2006/relationships/header" Target="header8.xml"/><Relationship Id="rId30" Type="http://schemas.openxmlformats.org/officeDocument/2006/relationships/image" Target="media/image9.png"/><Relationship Id="rId35" Type="http://schemas.openxmlformats.org/officeDocument/2006/relationships/hyperlink" Target="https://docs.qgis.org/testing/en/_images/mActionAddMap.png" TargetMode="External"/><Relationship Id="rId43" Type="http://schemas.openxmlformats.org/officeDocument/2006/relationships/image" Target="media/image20.png"/><Relationship Id="rId48" Type="http://schemas.openxmlformats.org/officeDocument/2006/relationships/hyperlink" Target="https://docs.qgis.org/testing/en/_images/mActionAddBasicShape.png" TargetMode="External"/><Relationship Id="rId56" Type="http://schemas.openxmlformats.org/officeDocument/2006/relationships/image" Target="media/image30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5" Type="http://schemas.openxmlformats.org/officeDocument/2006/relationships/hyperlink" Target="https://www.uuidgenerator.net/guid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6.png"/><Relationship Id="rId46" Type="http://schemas.openxmlformats.org/officeDocument/2006/relationships/image" Target="media/image23.png"/><Relationship Id="rId59" Type="http://schemas.openxmlformats.org/officeDocument/2006/relationships/header" Target="header10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My%20Drive\Pinpoint%20Geospatial%20Solutions\Training\Pinpoint-Training%20Manual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1EA7EE-21A3-41D9-A741-13EE0375E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Pinpoint-Training Manual Template.dotx</Template>
  <TotalTime>3841</TotalTime>
  <Pages>57</Pages>
  <Words>7260</Words>
  <Characters>41387</Characters>
  <Application>Microsoft Office Word</Application>
  <DocSecurity>0</DocSecurity>
  <Lines>344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48550</CharactersWithSpaces>
  <SharedDoc>false</SharedDoc>
  <HLinks>
    <vt:vector size="864" baseType="variant">
      <vt:variant>
        <vt:i4>2097157</vt:i4>
      </vt:variant>
      <vt:variant>
        <vt:i4>786</vt:i4>
      </vt:variant>
      <vt:variant>
        <vt:i4>0</vt:i4>
      </vt:variant>
      <vt:variant>
        <vt:i4>5</vt:i4>
      </vt:variant>
      <vt:variant>
        <vt:lpwstr>mk:@MSITStore:C:\Program%20Files\MapInfo\Professional%2010\MapInfoW.chm::/MapInfoW-17-10.html</vt:lpwstr>
      </vt:variant>
      <vt:variant>
        <vt:lpwstr/>
      </vt:variant>
      <vt:variant>
        <vt:i4>3539041</vt:i4>
      </vt:variant>
      <vt:variant>
        <vt:i4>783</vt:i4>
      </vt:variant>
      <vt:variant>
        <vt:i4>0</vt:i4>
      </vt:variant>
      <vt:variant>
        <vt:i4>5</vt:i4>
      </vt:variant>
      <vt:variant>
        <vt:lpwstr>mk:@MSITStore:C:\Program%20Files\MapInfo\Professional%2010\MapCAD\GeoAS_MapCAD.chm::/GeoAS_MapCAD_rtf/Functional_Survey.htm</vt:lpwstr>
      </vt:variant>
      <vt:variant>
        <vt:lpwstr/>
      </vt:variant>
      <vt:variant>
        <vt:i4>2097159</vt:i4>
      </vt:variant>
      <vt:variant>
        <vt:i4>780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mk:@MSITStore:C:\Program%20Files\MapInfo\Professional%2010\MapInfoW.chm::/MapInfoW-06-21.html</vt:lpwstr>
      </vt:variant>
      <vt:variant>
        <vt:lpwstr/>
      </vt:variant>
      <vt:variant>
        <vt:i4>2555908</vt:i4>
      </vt:variant>
      <vt:variant>
        <vt:i4>777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mk:@MSITStore:C:\Program%20Files\MapInfo\Professional%2010\MapInfoW.chm::/MapInfoW-06-16.html</vt:lpwstr>
      </vt:variant>
      <vt:variant>
        <vt:lpwstr/>
      </vt:variant>
      <vt:variant>
        <vt:i4>2359300</vt:i4>
      </vt:variant>
      <vt:variant>
        <vt:i4>774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mk:@MSITStore:C:\Program%20Files\MapInfo\Professional%2010\MapInfoW.chm::/MapInfoW-06-15.html</vt:lpwstr>
      </vt:variant>
      <vt:variant>
        <vt:lpwstr/>
      </vt:variant>
      <vt:variant>
        <vt:i4>2424836</vt:i4>
      </vt:variant>
      <vt:variant>
        <vt:i4>771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mk:@MSITStore:C:\Program%20Files\MapInfo\Professional%2010\MapInfoW.chm::/MapInfoW-06-14.html</vt:lpwstr>
      </vt:variant>
      <vt:variant>
        <vt:lpwstr/>
      </vt:variant>
      <vt:variant>
        <vt:i4>2293764</vt:i4>
      </vt:variant>
      <vt:variant>
        <vt:i4>768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mk:@MSITStore:C:\Program%20Files\MapInfo\Professional%2010\MapInfoW.chm::/MapInfoW-06-12.html</vt:lpwstr>
      </vt:variant>
      <vt:variant>
        <vt:lpwstr/>
      </vt:variant>
      <vt:variant>
        <vt:i4>2097156</vt:i4>
      </vt:variant>
      <vt:variant>
        <vt:i4>765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mk:@MSITStore:C:\Program%20Files\MapInfo\Professional%2010\MapInfoW.chm::/MapInfoW-06-11.html</vt:lpwstr>
      </vt:variant>
      <vt:variant>
        <vt:lpwstr/>
      </vt:variant>
      <vt:variant>
        <vt:i4>2162692</vt:i4>
      </vt:variant>
      <vt:variant>
        <vt:i4>762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mk:@MSITStore:C:\Program%20Files\MapInfo\Professional%2010\MapInfoW.chm::/MapInfoW-06-10.html</vt:lpwstr>
      </vt:variant>
      <vt:variant>
        <vt:lpwstr/>
      </vt:variant>
      <vt:variant>
        <vt:i4>2686981</vt:i4>
      </vt:variant>
      <vt:variant>
        <vt:i4>759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mk:@MSITStore:C:\Program%20Files\MapInfo\Professional%2010\MapInfoW.chm::/MapInfoW-06-08.html</vt:lpwstr>
      </vt:variant>
      <vt:variant>
        <vt:lpwstr/>
      </vt:variant>
      <vt:variant>
        <vt:i4>2490373</vt:i4>
      </vt:variant>
      <vt:variant>
        <vt:i4>756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mk:@MSITStore:C:\Program%20Files\MapInfo\Professional%2010\MapInfoW.chm::/MapInfoW-06-07.html</vt:lpwstr>
      </vt:variant>
      <vt:variant>
        <vt:lpwstr/>
      </vt:variant>
      <vt:variant>
        <vt:i4>2555909</vt:i4>
      </vt:variant>
      <vt:variant>
        <vt:i4>753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mk:@MSITStore:C:\Program%20Files\MapInfo\Professional%2010\MapInfoW.chm::/MapInfoW-06-06.html</vt:lpwstr>
      </vt:variant>
      <vt:variant>
        <vt:lpwstr/>
      </vt:variant>
      <vt:variant>
        <vt:i4>2359301</vt:i4>
      </vt:variant>
      <vt:variant>
        <vt:i4>750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mk:@MSITStore:C:\Program%20Files\MapInfo\Professional%2010\MapInfoW.chm::/MapInfoW-06-05.html</vt:lpwstr>
      </vt:variant>
      <vt:variant>
        <vt:lpwstr/>
      </vt:variant>
      <vt:variant>
        <vt:i4>2424837</vt:i4>
      </vt:variant>
      <vt:variant>
        <vt:i4>747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mk:@MSITStore:C:\Program%20Files\MapInfo\Professional%2010\MapInfoW.chm::/MapInfoW-06-04.html</vt:lpwstr>
      </vt:variant>
      <vt:variant>
        <vt:lpwstr/>
      </vt:variant>
      <vt:variant>
        <vt:i4>2097159</vt:i4>
      </vt:variant>
      <vt:variant>
        <vt:i4>744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mk:@MSITStore:C:\Program%20Files\MapInfo\Professional%2010\MapInfoW.chm::/MapInfoW-06-21.html</vt:lpwstr>
      </vt:variant>
      <vt:variant>
        <vt:lpwstr/>
      </vt:variant>
      <vt:variant>
        <vt:i4>2555908</vt:i4>
      </vt:variant>
      <vt:variant>
        <vt:i4>741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mk:@MSITStore:C:\Program%20Files\MapInfo\Professional%2010\MapInfoW.chm::/MapInfoW-06-16.html</vt:lpwstr>
      </vt:variant>
      <vt:variant>
        <vt:lpwstr/>
      </vt:variant>
      <vt:variant>
        <vt:i4>2359300</vt:i4>
      </vt:variant>
      <vt:variant>
        <vt:i4>738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mk:@MSITStore:C:\Program%20Files\MapInfo\Professional%2010\MapInfoW.chm::/MapInfoW-06-15.html</vt:lpwstr>
      </vt:variant>
      <vt:variant>
        <vt:lpwstr/>
      </vt:variant>
      <vt:variant>
        <vt:i4>2424836</vt:i4>
      </vt:variant>
      <vt:variant>
        <vt:i4>735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mk:@MSITStore:C:\Program%20Files\MapInfo\Professional%2010\MapInfoW.chm::/MapInfoW-06-14.html</vt:lpwstr>
      </vt:variant>
      <vt:variant>
        <vt:lpwstr/>
      </vt:variant>
      <vt:variant>
        <vt:i4>2293764</vt:i4>
      </vt:variant>
      <vt:variant>
        <vt:i4>732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mk:@MSITStore:C:\Program%20Files\MapInfo\Professional%2010\MapInfoW.chm::/MapInfoW-06-12.html</vt:lpwstr>
      </vt:variant>
      <vt:variant>
        <vt:lpwstr/>
      </vt:variant>
      <vt:variant>
        <vt:i4>2097156</vt:i4>
      </vt:variant>
      <vt:variant>
        <vt:i4>729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mk:@MSITStore:C:\Program%20Files\MapInfo\Professional%2010\MapInfoW.chm::/MapInfoW-06-11.html</vt:lpwstr>
      </vt:variant>
      <vt:variant>
        <vt:lpwstr/>
      </vt:variant>
      <vt:variant>
        <vt:i4>2162692</vt:i4>
      </vt:variant>
      <vt:variant>
        <vt:i4>726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mk:@MSITStore:C:\Program%20Files\MapInfo\Professional%2010\MapInfoW.chm::/MapInfoW-06-10.html</vt:lpwstr>
      </vt:variant>
      <vt:variant>
        <vt:lpwstr/>
      </vt:variant>
      <vt:variant>
        <vt:i4>2686981</vt:i4>
      </vt:variant>
      <vt:variant>
        <vt:i4>723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mk:@MSITStore:C:\Program%20Files\MapInfo\Professional%2010\MapInfoW.chm::/MapInfoW-06-08.html</vt:lpwstr>
      </vt:variant>
      <vt:variant>
        <vt:lpwstr/>
      </vt:variant>
      <vt:variant>
        <vt:i4>2490373</vt:i4>
      </vt:variant>
      <vt:variant>
        <vt:i4>720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mk:@MSITStore:C:\Program%20Files\MapInfo\Professional%2010\MapInfoW.chm::/MapInfoW-06-07.html</vt:lpwstr>
      </vt:variant>
      <vt:variant>
        <vt:lpwstr/>
      </vt:variant>
      <vt:variant>
        <vt:i4>2555909</vt:i4>
      </vt:variant>
      <vt:variant>
        <vt:i4>717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mk:@MSITStore:C:\Program%20Files\MapInfo\Professional%2010\MapInfoW.chm::/MapInfoW-06-06.html</vt:lpwstr>
      </vt:variant>
      <vt:variant>
        <vt:lpwstr/>
      </vt:variant>
      <vt:variant>
        <vt:i4>2359301</vt:i4>
      </vt:variant>
      <vt:variant>
        <vt:i4>714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mk:@MSITStore:C:\Program%20Files\MapInfo\Professional%2010\MapInfoW.chm::/MapInfoW-06-05.html</vt:lpwstr>
      </vt:variant>
      <vt:variant>
        <vt:lpwstr/>
      </vt:variant>
      <vt:variant>
        <vt:i4>2424837</vt:i4>
      </vt:variant>
      <vt:variant>
        <vt:i4>711</vt:i4>
      </vt:variant>
      <vt:variant>
        <vt:i4>0</vt:i4>
      </vt:variant>
      <vt:variant>
        <vt:i4>5</vt:i4>
      </vt:variant>
      <vt:variant>
        <vt:lpwstr>mk:@MSITStore:C:\Program%20Files\MapInfo\Professional%2010\MapInfoW.chm::/MapInfoW-06-04.html</vt:lpwstr>
      </vt:variant>
      <vt:variant>
        <vt:lpwstr/>
      </vt:variant>
      <vt:variant>
        <vt:i4>1441848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_Toc259017231</vt:lpwstr>
      </vt:variant>
      <vt:variant>
        <vt:i4>1441848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_Toc259017230</vt:lpwstr>
      </vt:variant>
      <vt:variant>
        <vt:i4>1507384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_Toc259017229</vt:lpwstr>
      </vt:variant>
      <vt:variant>
        <vt:i4>1507384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_Toc259017228</vt:lpwstr>
      </vt:variant>
      <vt:variant>
        <vt:i4>1507384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_Toc259017227</vt:lpwstr>
      </vt:variant>
      <vt:variant>
        <vt:i4>1507384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_Toc259017226</vt:lpwstr>
      </vt:variant>
      <vt:variant>
        <vt:i4>1507384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_Toc259017225</vt:lpwstr>
      </vt:variant>
      <vt:variant>
        <vt:i4>1507384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_Toc259017224</vt:lpwstr>
      </vt:variant>
      <vt:variant>
        <vt:i4>1507384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_Toc259017223</vt:lpwstr>
      </vt:variant>
      <vt:variant>
        <vt:i4>1507384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_Toc259017222</vt:lpwstr>
      </vt:variant>
      <vt:variant>
        <vt:i4>1507384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_Toc259017221</vt:lpwstr>
      </vt:variant>
      <vt:variant>
        <vt:i4>1507384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_Toc259017220</vt:lpwstr>
      </vt:variant>
      <vt:variant>
        <vt:i4>1310776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_Toc259017219</vt:lpwstr>
      </vt:variant>
      <vt:variant>
        <vt:i4>1310776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_Toc259017218</vt:lpwstr>
      </vt:variant>
      <vt:variant>
        <vt:i4>1310776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_Toc259017217</vt:lpwstr>
      </vt:variant>
      <vt:variant>
        <vt:i4>1310776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_Toc259017216</vt:lpwstr>
      </vt:variant>
      <vt:variant>
        <vt:i4>1310776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_Toc259017215</vt:lpwstr>
      </vt:variant>
      <vt:variant>
        <vt:i4>1310776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_Toc259017214</vt:lpwstr>
      </vt:variant>
      <vt:variant>
        <vt:i4>1310776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_Toc259017213</vt:lpwstr>
      </vt:variant>
      <vt:variant>
        <vt:i4>1310776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_Toc259017212</vt:lpwstr>
      </vt:variant>
      <vt:variant>
        <vt:i4>1310776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_Toc259017211</vt:lpwstr>
      </vt:variant>
      <vt:variant>
        <vt:i4>1310776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_Toc259017210</vt:lpwstr>
      </vt:variant>
      <vt:variant>
        <vt:i4>1376312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_Toc259017209</vt:lpwstr>
      </vt:variant>
      <vt:variant>
        <vt:i4>1376312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_Toc259017208</vt:lpwstr>
      </vt:variant>
      <vt:variant>
        <vt:i4>1376312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_Toc259017207</vt:lpwstr>
      </vt:variant>
      <vt:variant>
        <vt:i4>1376312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_Toc259017206</vt:lpwstr>
      </vt:variant>
      <vt:variant>
        <vt:i4>1376312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_Toc259017205</vt:lpwstr>
      </vt:variant>
      <vt:variant>
        <vt:i4>1376312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_Toc259017204</vt:lpwstr>
      </vt:variant>
      <vt:variant>
        <vt:i4>1376312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_Toc259017203</vt:lpwstr>
      </vt:variant>
      <vt:variant>
        <vt:i4>1376312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_Toc259017202</vt:lpwstr>
      </vt:variant>
      <vt:variant>
        <vt:i4>1376312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_Toc259017201</vt:lpwstr>
      </vt:variant>
      <vt:variant>
        <vt:i4>1376312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_Toc259017200</vt:lpwstr>
      </vt:variant>
      <vt:variant>
        <vt:i4>1835067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_Toc259017199</vt:lpwstr>
      </vt:variant>
      <vt:variant>
        <vt:i4>1835067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_Toc259017198</vt:lpwstr>
      </vt:variant>
      <vt:variant>
        <vt:i4>1835067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_Toc259017197</vt:lpwstr>
      </vt:variant>
      <vt:variant>
        <vt:i4>1835067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_Toc259017196</vt:lpwstr>
      </vt:variant>
      <vt:variant>
        <vt:i4>1835067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_Toc259017195</vt:lpwstr>
      </vt:variant>
      <vt:variant>
        <vt:i4>1835067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_Toc259017194</vt:lpwstr>
      </vt:variant>
      <vt:variant>
        <vt:i4>1835067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_Toc259017193</vt:lpwstr>
      </vt:variant>
      <vt:variant>
        <vt:i4>1835067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_Toc259017192</vt:lpwstr>
      </vt:variant>
      <vt:variant>
        <vt:i4>1835067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_Toc259017191</vt:lpwstr>
      </vt:variant>
      <vt:variant>
        <vt:i4>1835067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_Toc259017190</vt:lpwstr>
      </vt:variant>
      <vt:variant>
        <vt:i4>1900603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_Toc259017189</vt:lpwstr>
      </vt:variant>
      <vt:variant>
        <vt:i4>1900603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_Toc259017188</vt:lpwstr>
      </vt:variant>
      <vt:variant>
        <vt:i4>1900603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_Toc259017187</vt:lpwstr>
      </vt:variant>
      <vt:variant>
        <vt:i4>1900603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_Toc259017186</vt:lpwstr>
      </vt:variant>
      <vt:variant>
        <vt:i4>1900603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_Toc259017185</vt:lpwstr>
      </vt:variant>
      <vt:variant>
        <vt:i4>1900603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_Toc259017184</vt:lpwstr>
      </vt:variant>
      <vt:variant>
        <vt:i4>1900603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_Toc259017183</vt:lpwstr>
      </vt:variant>
      <vt:variant>
        <vt:i4>1900603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_Toc259017182</vt:lpwstr>
      </vt:variant>
      <vt:variant>
        <vt:i4>1900603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_Toc259017181</vt:lpwstr>
      </vt:variant>
      <vt:variant>
        <vt:i4>1900603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_Toc259017180</vt:lpwstr>
      </vt:variant>
      <vt:variant>
        <vt:i4>1179707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_Toc259017179</vt:lpwstr>
      </vt:variant>
      <vt:variant>
        <vt:i4>1179707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_Toc259017178</vt:lpwstr>
      </vt:variant>
      <vt:variant>
        <vt:i4>1179707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_Toc259017177</vt:lpwstr>
      </vt:variant>
      <vt:variant>
        <vt:i4>1179707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_Toc259017176</vt:lpwstr>
      </vt:variant>
      <vt:variant>
        <vt:i4>1179707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_Toc259017175</vt:lpwstr>
      </vt:variant>
      <vt:variant>
        <vt:i4>1179707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_Toc259017174</vt:lpwstr>
      </vt:variant>
      <vt:variant>
        <vt:i4>1179707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_Toc259017173</vt:lpwstr>
      </vt:variant>
      <vt:variant>
        <vt:i4>1179707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_Toc259017172</vt:lpwstr>
      </vt:variant>
      <vt:variant>
        <vt:i4>1179707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_Toc259017171</vt:lpwstr>
      </vt:variant>
      <vt:variant>
        <vt:i4>1179707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_Toc259017170</vt:lpwstr>
      </vt:variant>
      <vt:variant>
        <vt:i4>1245243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_Toc259017169</vt:lpwstr>
      </vt:variant>
      <vt:variant>
        <vt:i4>1245243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_Toc259017168</vt:lpwstr>
      </vt:variant>
      <vt:variant>
        <vt:i4>1245243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_Toc259017167</vt:lpwstr>
      </vt:variant>
      <vt:variant>
        <vt:i4>1245243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_Toc259017166</vt:lpwstr>
      </vt:variant>
      <vt:variant>
        <vt:i4>1245243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_Toc259017165</vt:lpwstr>
      </vt:variant>
      <vt:variant>
        <vt:i4>1245243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_Toc259017164</vt:lpwstr>
      </vt:variant>
      <vt:variant>
        <vt:i4>1245243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_Toc259017163</vt:lpwstr>
      </vt:variant>
      <vt:variant>
        <vt:i4>1245243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_Toc259017162</vt:lpwstr>
      </vt:variant>
      <vt:variant>
        <vt:i4>1245243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_Toc259017161</vt:lpwstr>
      </vt:variant>
      <vt:variant>
        <vt:i4>1245243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_Toc259017160</vt:lpwstr>
      </vt:variant>
      <vt:variant>
        <vt:i4>1048635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_Toc259017159</vt:lpwstr>
      </vt:variant>
      <vt:variant>
        <vt:i4>1048635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_Toc259017158</vt:lpwstr>
      </vt:variant>
      <vt:variant>
        <vt:i4>1048635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_Toc259017157</vt:lpwstr>
      </vt:variant>
      <vt:variant>
        <vt:i4>1048635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_Toc259017156</vt:lpwstr>
      </vt:variant>
      <vt:variant>
        <vt:i4>1048635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_Toc259017155</vt:lpwstr>
      </vt:variant>
      <vt:variant>
        <vt:i4>1048635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_Toc259017154</vt:lpwstr>
      </vt:variant>
      <vt:variant>
        <vt:i4>1048635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_Toc259017153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_Toc259017152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_Toc259017151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_Toc259017150</vt:lpwstr>
      </vt:variant>
      <vt:variant>
        <vt:i4>1114171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_Toc259017149</vt:lpwstr>
      </vt:variant>
      <vt:variant>
        <vt:i4>1114171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_Toc259017148</vt:lpwstr>
      </vt:variant>
      <vt:variant>
        <vt:i4>1114171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_Toc259017147</vt:lpwstr>
      </vt:variant>
      <vt:variant>
        <vt:i4>1114171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_Toc259017146</vt:lpwstr>
      </vt:variant>
      <vt:variant>
        <vt:i4>1114171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_Toc259017145</vt:lpwstr>
      </vt:variant>
      <vt:variant>
        <vt:i4>1114171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_Toc259017144</vt:lpwstr>
      </vt:variant>
      <vt:variant>
        <vt:i4>1114171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_Toc259017143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_Toc259017142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_Toc259017141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_Toc259017140</vt:lpwstr>
      </vt:variant>
      <vt:variant>
        <vt:i4>1441851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_Toc259017139</vt:lpwstr>
      </vt:variant>
      <vt:variant>
        <vt:i4>1441851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_Toc259017138</vt:lpwstr>
      </vt:variant>
      <vt:variant>
        <vt:i4>1441851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_Toc259017137</vt:lpwstr>
      </vt:variant>
      <vt:variant>
        <vt:i4>1441851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_Toc259017136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_Toc259017135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_Toc259017134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_Toc259017133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_Toc259017132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_Toc259017131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_Toc259017130</vt:lpwstr>
      </vt:variant>
      <vt:variant>
        <vt:i4>1507387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_Toc259017129</vt:lpwstr>
      </vt:variant>
      <vt:variant>
        <vt:i4>1507387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_Toc259017128</vt:lpwstr>
      </vt:variant>
      <vt:variant>
        <vt:i4>1507387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_Toc259017127</vt:lpwstr>
      </vt:variant>
      <vt:variant>
        <vt:i4>1507387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_Toc259017126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_Toc259017125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_Toc259017124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_Toc259017123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_Toc259017122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_Toc259017121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_Toc259017120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_Toc259017119</vt:lpwstr>
      </vt:variant>
      <vt:variant>
        <vt:i4>1310779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_Toc259017118</vt:lpwstr>
      </vt:variant>
      <vt:variant>
        <vt:i4>1310779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_Toc259017117</vt:lpwstr>
      </vt:variant>
      <vt:variant>
        <vt:i4>1310779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_Toc259017116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_Toc259017115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_Toc259017114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Nitz</dc:creator>
  <cp:lastModifiedBy>Simon Nitz</cp:lastModifiedBy>
  <cp:revision>383</cp:revision>
  <cp:lastPrinted>2021-03-23T21:39:00Z</cp:lastPrinted>
  <dcterms:created xsi:type="dcterms:W3CDTF">2018-10-09T20:33:00Z</dcterms:created>
  <dcterms:modified xsi:type="dcterms:W3CDTF">2021-03-23T21:40:00Z</dcterms:modified>
</cp:coreProperties>
</file>